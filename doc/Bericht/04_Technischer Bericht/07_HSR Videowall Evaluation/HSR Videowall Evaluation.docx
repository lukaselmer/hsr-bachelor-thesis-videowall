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Heading2"/>
      </w:pPr>
      <w:bookmarkStart w:id="0" w:name="HSRVideowallEvaluation"/>
      <w:r>
        <w:t xml:space="preserve">HSR </w:t>
      </w:r>
      <w:r w:rsidR="00252FEF">
        <w:t>Video</w:t>
      </w:r>
      <w:r>
        <w:t>w</w:t>
      </w:r>
      <w:r w:rsidR="00252FEF">
        <w:t>all</w:t>
      </w:r>
      <w:r w:rsidR="00351A87">
        <w:t xml:space="preserve"> Evaluation</w:t>
      </w:r>
    </w:p>
    <w:bookmarkStart w:id="1" w:name="_Toc287347253"/>
    <w:p w:rsidR="00031B14" w:rsidRDefault="005F21E1">
      <w:pPr>
        <w:pStyle w:val="TOC1"/>
        <w:tabs>
          <w:tab w:val="left" w:pos="600"/>
          <w:tab w:val="right" w:leader="dot" w:pos="9062"/>
        </w:tabs>
        <w:rPr>
          <w:b w:val="0"/>
          <w:noProof/>
          <w:sz w:val="22"/>
          <w:szCs w:val="22"/>
          <w:lang w:eastAsia="de-CH"/>
        </w:rPr>
      </w:pPr>
      <w:r>
        <w:fldChar w:fldCharType="begin"/>
      </w:r>
      <w:r>
        <w:instrText xml:space="preserve"> TOC \b </w:instrText>
      </w:r>
      <w:r w:rsidR="005F01C2">
        <w:instrText>HSRVideowall</w:instrText>
      </w:r>
      <w:r>
        <w:instrText xml:space="preserve">Evaluation \h \z \u \t "Heading 3;1;Heading 4;2;Heading 5;3;Heading 6;4" </w:instrText>
      </w:r>
      <w:r>
        <w:fldChar w:fldCharType="separate"/>
      </w:r>
      <w:hyperlink w:anchor="_Toc327447310" w:history="1">
        <w:r w:rsidR="00031B14" w:rsidRPr="008E1302">
          <w:rPr>
            <w:rStyle w:val="Hyperlink"/>
            <w:noProof/>
          </w:rPr>
          <w:t>I.1.1</w:t>
        </w:r>
        <w:r w:rsidR="00031B14">
          <w:rPr>
            <w:b w:val="0"/>
            <w:noProof/>
            <w:sz w:val="22"/>
            <w:szCs w:val="22"/>
            <w:lang w:eastAsia="de-CH"/>
          </w:rPr>
          <w:tab/>
        </w:r>
        <w:r w:rsidR="00031B14" w:rsidRPr="008E1302">
          <w:rPr>
            <w:rStyle w:val="Hyperlink"/>
            <w:noProof/>
          </w:rPr>
          <w:t>Änderungsgeschichte</w:t>
        </w:r>
        <w:r w:rsidR="00031B14">
          <w:rPr>
            <w:noProof/>
            <w:webHidden/>
          </w:rPr>
          <w:tab/>
        </w:r>
        <w:r w:rsidR="00031B14">
          <w:rPr>
            <w:noProof/>
            <w:webHidden/>
          </w:rPr>
          <w:fldChar w:fldCharType="begin"/>
        </w:r>
        <w:r w:rsidR="00031B14">
          <w:rPr>
            <w:noProof/>
            <w:webHidden/>
          </w:rPr>
          <w:instrText xml:space="preserve"> PAGEREF _Toc327447310 \h </w:instrText>
        </w:r>
        <w:r w:rsidR="00031B14">
          <w:rPr>
            <w:noProof/>
            <w:webHidden/>
          </w:rPr>
        </w:r>
        <w:r w:rsidR="00031B14">
          <w:rPr>
            <w:noProof/>
            <w:webHidden/>
          </w:rPr>
          <w:fldChar w:fldCharType="separate"/>
        </w:r>
        <w:r w:rsidR="00031B14">
          <w:rPr>
            <w:noProof/>
            <w:webHidden/>
          </w:rPr>
          <w:t>1</w:t>
        </w:r>
        <w:r w:rsidR="00031B14">
          <w:rPr>
            <w:noProof/>
            <w:webHidden/>
          </w:rPr>
          <w:fldChar w:fldCharType="end"/>
        </w:r>
      </w:hyperlink>
    </w:p>
    <w:p w:rsidR="00031B14" w:rsidRDefault="00031B14">
      <w:pPr>
        <w:pStyle w:val="TOC1"/>
        <w:tabs>
          <w:tab w:val="left" w:pos="600"/>
          <w:tab w:val="right" w:leader="dot" w:pos="9062"/>
        </w:tabs>
        <w:rPr>
          <w:b w:val="0"/>
          <w:noProof/>
          <w:sz w:val="22"/>
          <w:szCs w:val="22"/>
          <w:lang w:eastAsia="de-CH"/>
        </w:rPr>
      </w:pPr>
      <w:hyperlink w:anchor="_Toc327447311" w:history="1">
        <w:r w:rsidRPr="008E1302">
          <w:rPr>
            <w:rStyle w:val="Hyperlink"/>
            <w:noProof/>
          </w:rPr>
          <w:t>I.1.2</w:t>
        </w:r>
        <w:r>
          <w:rPr>
            <w:b w:val="0"/>
            <w:noProof/>
            <w:sz w:val="22"/>
            <w:szCs w:val="22"/>
            <w:lang w:eastAsia="de-CH"/>
          </w:rPr>
          <w:tab/>
        </w:r>
        <w:r w:rsidRPr="008E1302">
          <w:rPr>
            <w:rStyle w:val="Hyperlink"/>
            <w:noProof/>
          </w:rPr>
          <w:t>Software Evaluation</w:t>
        </w:r>
        <w:r>
          <w:rPr>
            <w:noProof/>
            <w:webHidden/>
          </w:rPr>
          <w:tab/>
        </w:r>
        <w:r>
          <w:rPr>
            <w:noProof/>
            <w:webHidden/>
          </w:rPr>
          <w:fldChar w:fldCharType="begin"/>
        </w:r>
        <w:r>
          <w:rPr>
            <w:noProof/>
            <w:webHidden/>
          </w:rPr>
          <w:instrText xml:space="preserve"> PAGEREF _Toc327447311 \h </w:instrText>
        </w:r>
        <w:r>
          <w:rPr>
            <w:noProof/>
            <w:webHidden/>
          </w:rPr>
        </w:r>
        <w:r>
          <w:rPr>
            <w:noProof/>
            <w:webHidden/>
          </w:rPr>
          <w:fldChar w:fldCharType="separate"/>
        </w:r>
        <w:r>
          <w:rPr>
            <w:noProof/>
            <w:webHidden/>
          </w:rPr>
          <w:t>3</w:t>
        </w:r>
        <w:r>
          <w:rPr>
            <w:noProof/>
            <w:webHidden/>
          </w:rPr>
          <w:fldChar w:fldCharType="end"/>
        </w:r>
      </w:hyperlink>
    </w:p>
    <w:p w:rsidR="00031B14" w:rsidRDefault="00031B14">
      <w:pPr>
        <w:pStyle w:val="TOC1"/>
        <w:tabs>
          <w:tab w:val="left" w:pos="600"/>
          <w:tab w:val="right" w:leader="dot" w:pos="9062"/>
        </w:tabs>
        <w:rPr>
          <w:b w:val="0"/>
          <w:noProof/>
          <w:sz w:val="22"/>
          <w:szCs w:val="22"/>
          <w:lang w:eastAsia="de-CH"/>
        </w:rPr>
      </w:pPr>
      <w:hyperlink w:anchor="_Toc327447312" w:history="1">
        <w:r w:rsidRPr="008E1302">
          <w:rPr>
            <w:rStyle w:val="Hyperlink"/>
            <w:noProof/>
          </w:rPr>
          <w:t>I.1.3</w:t>
        </w:r>
        <w:r>
          <w:rPr>
            <w:b w:val="0"/>
            <w:noProof/>
            <w:sz w:val="22"/>
            <w:szCs w:val="22"/>
            <w:lang w:eastAsia="de-CH"/>
          </w:rPr>
          <w:tab/>
        </w:r>
        <w:r w:rsidRPr="008E1302">
          <w:rPr>
            <w:rStyle w:val="Hyperlink"/>
            <w:noProof/>
          </w:rPr>
          <w:t>Hardware Evaluation</w:t>
        </w:r>
        <w:r>
          <w:rPr>
            <w:noProof/>
            <w:webHidden/>
          </w:rPr>
          <w:tab/>
        </w:r>
        <w:r>
          <w:rPr>
            <w:noProof/>
            <w:webHidden/>
          </w:rPr>
          <w:fldChar w:fldCharType="begin"/>
        </w:r>
        <w:r>
          <w:rPr>
            <w:noProof/>
            <w:webHidden/>
          </w:rPr>
          <w:instrText xml:space="preserve"> PAGEREF _Toc327447312 \h </w:instrText>
        </w:r>
        <w:r>
          <w:rPr>
            <w:noProof/>
            <w:webHidden/>
          </w:rPr>
        </w:r>
        <w:r>
          <w:rPr>
            <w:noProof/>
            <w:webHidden/>
          </w:rPr>
          <w:fldChar w:fldCharType="separate"/>
        </w:r>
        <w:r>
          <w:rPr>
            <w:noProof/>
            <w:webHidden/>
          </w:rPr>
          <w:t>3</w:t>
        </w:r>
        <w:r>
          <w:rPr>
            <w:noProof/>
            <w:webHidden/>
          </w:rPr>
          <w:fldChar w:fldCharType="end"/>
        </w:r>
      </w:hyperlink>
    </w:p>
    <w:p w:rsidR="00031B14" w:rsidRDefault="00031B14">
      <w:pPr>
        <w:pStyle w:val="TOC2"/>
        <w:tabs>
          <w:tab w:val="left" w:pos="1100"/>
          <w:tab w:val="right" w:leader="dot" w:pos="9062"/>
        </w:tabs>
        <w:rPr>
          <w:noProof/>
          <w:sz w:val="22"/>
          <w:szCs w:val="22"/>
          <w:lang w:eastAsia="de-CH"/>
        </w:rPr>
      </w:pPr>
      <w:hyperlink w:anchor="_Toc327447313" w:history="1">
        <w:r w:rsidRPr="008E1302">
          <w:rPr>
            <w:rStyle w:val="Hyperlink"/>
            <w:noProof/>
          </w:rPr>
          <w:t>I.1.3.1</w:t>
        </w:r>
        <w:r>
          <w:rPr>
            <w:noProof/>
            <w:sz w:val="22"/>
            <w:szCs w:val="22"/>
            <w:lang w:eastAsia="de-CH"/>
          </w:rPr>
          <w:tab/>
        </w:r>
        <w:r w:rsidRPr="008E1302">
          <w:rPr>
            <w:rStyle w:val="Hyperlink"/>
            <w:noProof/>
          </w:rPr>
          <w:t>Monitoranzahl und -anordnung</w:t>
        </w:r>
        <w:r>
          <w:rPr>
            <w:noProof/>
            <w:webHidden/>
          </w:rPr>
          <w:tab/>
        </w:r>
        <w:r>
          <w:rPr>
            <w:noProof/>
            <w:webHidden/>
          </w:rPr>
          <w:fldChar w:fldCharType="begin"/>
        </w:r>
        <w:r>
          <w:rPr>
            <w:noProof/>
            <w:webHidden/>
          </w:rPr>
          <w:instrText xml:space="preserve"> PAGEREF _Toc327447313 \h </w:instrText>
        </w:r>
        <w:r>
          <w:rPr>
            <w:noProof/>
            <w:webHidden/>
          </w:rPr>
        </w:r>
        <w:r>
          <w:rPr>
            <w:noProof/>
            <w:webHidden/>
          </w:rPr>
          <w:fldChar w:fldCharType="separate"/>
        </w:r>
        <w:r>
          <w:rPr>
            <w:noProof/>
            <w:webHidden/>
          </w:rPr>
          <w:t>3</w:t>
        </w:r>
        <w:r>
          <w:rPr>
            <w:noProof/>
            <w:webHidden/>
          </w:rPr>
          <w:fldChar w:fldCharType="end"/>
        </w:r>
      </w:hyperlink>
    </w:p>
    <w:p w:rsidR="00031B14" w:rsidRDefault="00031B14">
      <w:pPr>
        <w:pStyle w:val="TOC3"/>
        <w:tabs>
          <w:tab w:val="left" w:pos="1320"/>
          <w:tab w:val="right" w:leader="dot" w:pos="9062"/>
        </w:tabs>
        <w:rPr>
          <w:noProof/>
          <w:sz w:val="22"/>
        </w:rPr>
      </w:pPr>
      <w:hyperlink w:anchor="_Toc327447314" w:history="1">
        <w:r w:rsidRPr="008E1302">
          <w:rPr>
            <w:rStyle w:val="Hyperlink"/>
            <w:noProof/>
          </w:rPr>
          <w:t>I.1.3.1.1</w:t>
        </w:r>
        <w:r>
          <w:rPr>
            <w:noProof/>
            <w:sz w:val="22"/>
          </w:rPr>
          <w:tab/>
        </w:r>
        <w:r w:rsidRPr="008E1302">
          <w:rPr>
            <w:rStyle w:val="Hyperlink"/>
            <w:noProof/>
          </w:rPr>
          <w:t>Variante A: 3 x 3 55“ Monitore</w:t>
        </w:r>
        <w:r>
          <w:rPr>
            <w:noProof/>
            <w:webHidden/>
          </w:rPr>
          <w:tab/>
        </w:r>
        <w:r>
          <w:rPr>
            <w:noProof/>
            <w:webHidden/>
          </w:rPr>
          <w:fldChar w:fldCharType="begin"/>
        </w:r>
        <w:r>
          <w:rPr>
            <w:noProof/>
            <w:webHidden/>
          </w:rPr>
          <w:instrText xml:space="preserve"> PAGEREF _Toc327447314 \h </w:instrText>
        </w:r>
        <w:r>
          <w:rPr>
            <w:noProof/>
            <w:webHidden/>
          </w:rPr>
        </w:r>
        <w:r>
          <w:rPr>
            <w:noProof/>
            <w:webHidden/>
          </w:rPr>
          <w:fldChar w:fldCharType="separate"/>
        </w:r>
        <w:r>
          <w:rPr>
            <w:noProof/>
            <w:webHidden/>
          </w:rPr>
          <w:t>3</w:t>
        </w:r>
        <w:r>
          <w:rPr>
            <w:noProof/>
            <w:webHidden/>
          </w:rPr>
          <w:fldChar w:fldCharType="end"/>
        </w:r>
      </w:hyperlink>
    </w:p>
    <w:p w:rsidR="00031B14" w:rsidRDefault="00031B14">
      <w:pPr>
        <w:pStyle w:val="TOC3"/>
        <w:tabs>
          <w:tab w:val="left" w:pos="1320"/>
          <w:tab w:val="right" w:leader="dot" w:pos="9062"/>
        </w:tabs>
        <w:rPr>
          <w:noProof/>
          <w:sz w:val="22"/>
        </w:rPr>
      </w:pPr>
      <w:hyperlink w:anchor="_Toc327447315" w:history="1">
        <w:r w:rsidRPr="008E1302">
          <w:rPr>
            <w:rStyle w:val="Hyperlink"/>
            <w:noProof/>
          </w:rPr>
          <w:t>I.1.3.1.2</w:t>
        </w:r>
        <w:r>
          <w:rPr>
            <w:noProof/>
            <w:sz w:val="22"/>
          </w:rPr>
          <w:tab/>
        </w:r>
        <w:r w:rsidRPr="008E1302">
          <w:rPr>
            <w:rStyle w:val="Hyperlink"/>
            <w:noProof/>
          </w:rPr>
          <w:t>Variante B: 2 x 2 55“ Monitore</w:t>
        </w:r>
        <w:r>
          <w:rPr>
            <w:noProof/>
            <w:webHidden/>
          </w:rPr>
          <w:tab/>
        </w:r>
        <w:r>
          <w:rPr>
            <w:noProof/>
            <w:webHidden/>
          </w:rPr>
          <w:fldChar w:fldCharType="begin"/>
        </w:r>
        <w:r>
          <w:rPr>
            <w:noProof/>
            <w:webHidden/>
          </w:rPr>
          <w:instrText xml:space="preserve"> PAGEREF _Toc327447315 \h </w:instrText>
        </w:r>
        <w:r>
          <w:rPr>
            <w:noProof/>
            <w:webHidden/>
          </w:rPr>
        </w:r>
        <w:r>
          <w:rPr>
            <w:noProof/>
            <w:webHidden/>
          </w:rPr>
          <w:fldChar w:fldCharType="separate"/>
        </w:r>
        <w:r>
          <w:rPr>
            <w:noProof/>
            <w:webHidden/>
          </w:rPr>
          <w:t>4</w:t>
        </w:r>
        <w:r>
          <w:rPr>
            <w:noProof/>
            <w:webHidden/>
          </w:rPr>
          <w:fldChar w:fldCharType="end"/>
        </w:r>
      </w:hyperlink>
    </w:p>
    <w:p w:rsidR="00031B14" w:rsidRDefault="00031B14">
      <w:pPr>
        <w:pStyle w:val="TOC3"/>
        <w:tabs>
          <w:tab w:val="left" w:pos="1320"/>
          <w:tab w:val="right" w:leader="dot" w:pos="9062"/>
        </w:tabs>
        <w:rPr>
          <w:noProof/>
          <w:sz w:val="22"/>
        </w:rPr>
      </w:pPr>
      <w:hyperlink w:anchor="_Toc327447316" w:history="1">
        <w:r w:rsidRPr="008E1302">
          <w:rPr>
            <w:rStyle w:val="Hyperlink"/>
            <w:noProof/>
          </w:rPr>
          <w:t>I.1.3.1.3</w:t>
        </w:r>
        <w:r>
          <w:rPr>
            <w:noProof/>
            <w:sz w:val="22"/>
          </w:rPr>
          <w:tab/>
        </w:r>
        <w:r w:rsidRPr="008E1302">
          <w:rPr>
            <w:rStyle w:val="Hyperlink"/>
            <w:noProof/>
          </w:rPr>
          <w:t>Variante C: 1 x 6 55“ Monitore</w:t>
        </w:r>
        <w:r>
          <w:rPr>
            <w:noProof/>
            <w:webHidden/>
          </w:rPr>
          <w:tab/>
        </w:r>
        <w:r>
          <w:rPr>
            <w:noProof/>
            <w:webHidden/>
          </w:rPr>
          <w:fldChar w:fldCharType="begin"/>
        </w:r>
        <w:r>
          <w:rPr>
            <w:noProof/>
            <w:webHidden/>
          </w:rPr>
          <w:instrText xml:space="preserve"> PAGEREF _Toc327447316 \h </w:instrText>
        </w:r>
        <w:r>
          <w:rPr>
            <w:noProof/>
            <w:webHidden/>
          </w:rPr>
        </w:r>
        <w:r>
          <w:rPr>
            <w:noProof/>
            <w:webHidden/>
          </w:rPr>
          <w:fldChar w:fldCharType="separate"/>
        </w:r>
        <w:r>
          <w:rPr>
            <w:noProof/>
            <w:webHidden/>
          </w:rPr>
          <w:t>5</w:t>
        </w:r>
        <w:r>
          <w:rPr>
            <w:noProof/>
            <w:webHidden/>
          </w:rPr>
          <w:fldChar w:fldCharType="end"/>
        </w:r>
      </w:hyperlink>
    </w:p>
    <w:p w:rsidR="00031B14" w:rsidRDefault="00031B14">
      <w:pPr>
        <w:pStyle w:val="TOC3"/>
        <w:tabs>
          <w:tab w:val="left" w:pos="1320"/>
          <w:tab w:val="right" w:leader="dot" w:pos="9062"/>
        </w:tabs>
        <w:rPr>
          <w:noProof/>
          <w:sz w:val="22"/>
        </w:rPr>
      </w:pPr>
      <w:hyperlink w:anchor="_Toc327447317" w:history="1">
        <w:r w:rsidRPr="008E1302">
          <w:rPr>
            <w:rStyle w:val="Hyperlink"/>
            <w:noProof/>
          </w:rPr>
          <w:t>I.1.3.1.4</w:t>
        </w:r>
        <w:r>
          <w:rPr>
            <w:noProof/>
            <w:sz w:val="22"/>
          </w:rPr>
          <w:tab/>
        </w:r>
        <w:r w:rsidRPr="008E1302">
          <w:rPr>
            <w:rStyle w:val="Hyperlink"/>
            <w:noProof/>
          </w:rPr>
          <w:t>Variante D: 2 x 4 55“ Monitore</w:t>
        </w:r>
        <w:r>
          <w:rPr>
            <w:noProof/>
            <w:webHidden/>
          </w:rPr>
          <w:tab/>
        </w:r>
        <w:r>
          <w:rPr>
            <w:noProof/>
            <w:webHidden/>
          </w:rPr>
          <w:fldChar w:fldCharType="begin"/>
        </w:r>
        <w:r>
          <w:rPr>
            <w:noProof/>
            <w:webHidden/>
          </w:rPr>
          <w:instrText xml:space="preserve"> PAGEREF _Toc327447317 \h </w:instrText>
        </w:r>
        <w:r>
          <w:rPr>
            <w:noProof/>
            <w:webHidden/>
          </w:rPr>
        </w:r>
        <w:r>
          <w:rPr>
            <w:noProof/>
            <w:webHidden/>
          </w:rPr>
          <w:fldChar w:fldCharType="separate"/>
        </w:r>
        <w:r>
          <w:rPr>
            <w:noProof/>
            <w:webHidden/>
          </w:rPr>
          <w:t>7</w:t>
        </w:r>
        <w:r>
          <w:rPr>
            <w:noProof/>
            <w:webHidden/>
          </w:rPr>
          <w:fldChar w:fldCharType="end"/>
        </w:r>
      </w:hyperlink>
    </w:p>
    <w:p w:rsidR="00031B14" w:rsidRDefault="00031B14">
      <w:pPr>
        <w:pStyle w:val="TOC3"/>
        <w:tabs>
          <w:tab w:val="left" w:pos="1320"/>
          <w:tab w:val="right" w:leader="dot" w:pos="9062"/>
        </w:tabs>
        <w:rPr>
          <w:noProof/>
          <w:sz w:val="22"/>
        </w:rPr>
      </w:pPr>
      <w:hyperlink w:anchor="_Toc327447318" w:history="1">
        <w:r w:rsidRPr="008E1302">
          <w:rPr>
            <w:rStyle w:val="Hyperlink"/>
            <w:noProof/>
          </w:rPr>
          <w:t>I.1.3.1.5</w:t>
        </w:r>
        <w:r>
          <w:rPr>
            <w:noProof/>
            <w:sz w:val="22"/>
          </w:rPr>
          <w:tab/>
        </w:r>
        <w:r w:rsidRPr="008E1302">
          <w:rPr>
            <w:rStyle w:val="Hyperlink"/>
            <w:noProof/>
          </w:rPr>
          <w:t>Fazit Monitorkonstellationen</w:t>
        </w:r>
        <w:r>
          <w:rPr>
            <w:noProof/>
            <w:webHidden/>
          </w:rPr>
          <w:tab/>
        </w:r>
        <w:r>
          <w:rPr>
            <w:noProof/>
            <w:webHidden/>
          </w:rPr>
          <w:fldChar w:fldCharType="begin"/>
        </w:r>
        <w:r>
          <w:rPr>
            <w:noProof/>
            <w:webHidden/>
          </w:rPr>
          <w:instrText xml:space="preserve"> PAGEREF _Toc327447318 \h </w:instrText>
        </w:r>
        <w:r>
          <w:rPr>
            <w:noProof/>
            <w:webHidden/>
          </w:rPr>
        </w:r>
        <w:r>
          <w:rPr>
            <w:noProof/>
            <w:webHidden/>
          </w:rPr>
          <w:fldChar w:fldCharType="separate"/>
        </w:r>
        <w:r>
          <w:rPr>
            <w:noProof/>
            <w:webHidden/>
          </w:rPr>
          <w:t>7</w:t>
        </w:r>
        <w:r>
          <w:rPr>
            <w:noProof/>
            <w:webHidden/>
          </w:rPr>
          <w:fldChar w:fldCharType="end"/>
        </w:r>
      </w:hyperlink>
    </w:p>
    <w:p w:rsidR="00031B14" w:rsidRDefault="00031B14">
      <w:pPr>
        <w:pStyle w:val="TOC2"/>
        <w:tabs>
          <w:tab w:val="left" w:pos="1100"/>
          <w:tab w:val="right" w:leader="dot" w:pos="9062"/>
        </w:tabs>
        <w:rPr>
          <w:noProof/>
          <w:sz w:val="22"/>
          <w:szCs w:val="22"/>
          <w:lang w:eastAsia="de-CH"/>
        </w:rPr>
      </w:pPr>
      <w:hyperlink w:anchor="_Toc327447319" w:history="1">
        <w:r w:rsidRPr="008E1302">
          <w:rPr>
            <w:rStyle w:val="Hyperlink"/>
            <w:noProof/>
          </w:rPr>
          <w:t>I.1.3.2</w:t>
        </w:r>
        <w:r>
          <w:rPr>
            <w:noProof/>
            <w:sz w:val="22"/>
            <w:szCs w:val="22"/>
            <w:lang w:eastAsia="de-CH"/>
          </w:rPr>
          <w:tab/>
        </w:r>
        <w:r w:rsidRPr="008E1302">
          <w:rPr>
            <w:rStyle w:val="Hyperlink"/>
            <w:noProof/>
          </w:rPr>
          <w:t>Grafikkarten</w:t>
        </w:r>
        <w:r>
          <w:rPr>
            <w:noProof/>
            <w:webHidden/>
          </w:rPr>
          <w:tab/>
        </w:r>
        <w:r>
          <w:rPr>
            <w:noProof/>
            <w:webHidden/>
          </w:rPr>
          <w:fldChar w:fldCharType="begin"/>
        </w:r>
        <w:r>
          <w:rPr>
            <w:noProof/>
            <w:webHidden/>
          </w:rPr>
          <w:instrText xml:space="preserve"> PAGEREF _Toc327447319 \h </w:instrText>
        </w:r>
        <w:r>
          <w:rPr>
            <w:noProof/>
            <w:webHidden/>
          </w:rPr>
        </w:r>
        <w:r>
          <w:rPr>
            <w:noProof/>
            <w:webHidden/>
          </w:rPr>
          <w:fldChar w:fldCharType="separate"/>
        </w:r>
        <w:r>
          <w:rPr>
            <w:noProof/>
            <w:webHidden/>
          </w:rPr>
          <w:t>8</w:t>
        </w:r>
        <w:r>
          <w:rPr>
            <w:noProof/>
            <w:webHidden/>
          </w:rPr>
          <w:fldChar w:fldCharType="end"/>
        </w:r>
      </w:hyperlink>
    </w:p>
    <w:p w:rsidR="00031B14" w:rsidRDefault="00031B14">
      <w:pPr>
        <w:pStyle w:val="TOC2"/>
        <w:tabs>
          <w:tab w:val="left" w:pos="1100"/>
          <w:tab w:val="right" w:leader="dot" w:pos="9062"/>
        </w:tabs>
        <w:rPr>
          <w:noProof/>
          <w:sz w:val="22"/>
          <w:szCs w:val="22"/>
          <w:lang w:eastAsia="de-CH"/>
        </w:rPr>
      </w:pPr>
      <w:hyperlink w:anchor="_Toc327447320" w:history="1">
        <w:r w:rsidRPr="008E1302">
          <w:rPr>
            <w:rStyle w:val="Hyperlink"/>
            <w:noProof/>
          </w:rPr>
          <w:t>I.1.3.3</w:t>
        </w:r>
        <w:r>
          <w:rPr>
            <w:noProof/>
            <w:sz w:val="22"/>
            <w:szCs w:val="22"/>
            <w:lang w:eastAsia="de-CH"/>
          </w:rPr>
          <w:tab/>
        </w:r>
        <w:r w:rsidRPr="008E1302">
          <w:rPr>
            <w:rStyle w:val="Hyperlink"/>
            <w:noProof/>
          </w:rPr>
          <w:t>Testhardware</w:t>
        </w:r>
        <w:r>
          <w:rPr>
            <w:noProof/>
            <w:webHidden/>
          </w:rPr>
          <w:tab/>
        </w:r>
        <w:r>
          <w:rPr>
            <w:noProof/>
            <w:webHidden/>
          </w:rPr>
          <w:fldChar w:fldCharType="begin"/>
        </w:r>
        <w:r>
          <w:rPr>
            <w:noProof/>
            <w:webHidden/>
          </w:rPr>
          <w:instrText xml:space="preserve"> PAGEREF _Toc327447320 \h </w:instrText>
        </w:r>
        <w:r>
          <w:rPr>
            <w:noProof/>
            <w:webHidden/>
          </w:rPr>
        </w:r>
        <w:r>
          <w:rPr>
            <w:noProof/>
            <w:webHidden/>
          </w:rPr>
          <w:fldChar w:fldCharType="separate"/>
        </w:r>
        <w:r>
          <w:rPr>
            <w:noProof/>
            <w:webHidden/>
          </w:rPr>
          <w:t>9</w:t>
        </w:r>
        <w:r>
          <w:rPr>
            <w:noProof/>
            <w:webHidden/>
          </w:rPr>
          <w:fldChar w:fldCharType="end"/>
        </w:r>
      </w:hyperlink>
    </w:p>
    <w:p w:rsidR="00031B14" w:rsidRDefault="00031B14">
      <w:pPr>
        <w:pStyle w:val="TOC3"/>
        <w:tabs>
          <w:tab w:val="left" w:pos="1320"/>
          <w:tab w:val="right" w:leader="dot" w:pos="9062"/>
        </w:tabs>
        <w:rPr>
          <w:noProof/>
          <w:sz w:val="22"/>
        </w:rPr>
      </w:pPr>
      <w:hyperlink w:anchor="_Toc327447321" w:history="1">
        <w:r w:rsidRPr="008E1302">
          <w:rPr>
            <w:rStyle w:val="Hyperlink"/>
            <w:noProof/>
          </w:rPr>
          <w:t>I.1.3.3.1</w:t>
        </w:r>
        <w:r>
          <w:rPr>
            <w:noProof/>
            <w:sz w:val="22"/>
          </w:rPr>
          <w:tab/>
        </w:r>
        <w:r w:rsidRPr="008E1302">
          <w:rPr>
            <w:rStyle w:val="Hyperlink"/>
            <w:noProof/>
          </w:rPr>
          <w:t>Performance Tests mit WPF-Applikationen</w:t>
        </w:r>
        <w:r>
          <w:rPr>
            <w:noProof/>
            <w:webHidden/>
          </w:rPr>
          <w:tab/>
        </w:r>
        <w:r>
          <w:rPr>
            <w:noProof/>
            <w:webHidden/>
          </w:rPr>
          <w:fldChar w:fldCharType="begin"/>
        </w:r>
        <w:r>
          <w:rPr>
            <w:noProof/>
            <w:webHidden/>
          </w:rPr>
          <w:instrText xml:space="preserve"> PAGEREF _Toc327447321 \h </w:instrText>
        </w:r>
        <w:r>
          <w:rPr>
            <w:noProof/>
            <w:webHidden/>
          </w:rPr>
        </w:r>
        <w:r>
          <w:rPr>
            <w:noProof/>
            <w:webHidden/>
          </w:rPr>
          <w:fldChar w:fldCharType="separate"/>
        </w:r>
        <w:r>
          <w:rPr>
            <w:noProof/>
            <w:webHidden/>
          </w:rPr>
          <w:t>10</w:t>
        </w:r>
        <w:r>
          <w:rPr>
            <w:noProof/>
            <w:webHidden/>
          </w:rPr>
          <w:fldChar w:fldCharType="end"/>
        </w:r>
      </w:hyperlink>
    </w:p>
    <w:p w:rsidR="00031B14" w:rsidRDefault="00031B14">
      <w:pPr>
        <w:pStyle w:val="TOC4"/>
        <w:tabs>
          <w:tab w:val="left" w:pos="1760"/>
          <w:tab w:val="right" w:leader="dot" w:pos="9062"/>
        </w:tabs>
        <w:rPr>
          <w:noProof/>
          <w:sz w:val="22"/>
          <w:szCs w:val="22"/>
          <w:lang w:eastAsia="de-CH"/>
        </w:rPr>
      </w:pPr>
      <w:hyperlink w:anchor="_Toc327447322" w:history="1">
        <w:r w:rsidRPr="008E1302">
          <w:rPr>
            <w:rStyle w:val="Hyperlink"/>
            <w:noProof/>
          </w:rPr>
          <w:t>I.1.3.3.1.1</w:t>
        </w:r>
        <w:r>
          <w:rPr>
            <w:noProof/>
            <w:sz w:val="22"/>
            <w:szCs w:val="22"/>
            <w:lang w:eastAsia="de-CH"/>
          </w:rPr>
          <w:tab/>
        </w:r>
        <w:r w:rsidRPr="008E1302">
          <w:rPr>
            <w:rStyle w:val="Hyperlink"/>
            <w:noProof/>
          </w:rPr>
          <w:t>Übersicht</w:t>
        </w:r>
        <w:r>
          <w:rPr>
            <w:noProof/>
            <w:webHidden/>
          </w:rPr>
          <w:tab/>
        </w:r>
        <w:r>
          <w:rPr>
            <w:noProof/>
            <w:webHidden/>
          </w:rPr>
          <w:fldChar w:fldCharType="begin"/>
        </w:r>
        <w:r>
          <w:rPr>
            <w:noProof/>
            <w:webHidden/>
          </w:rPr>
          <w:instrText xml:space="preserve"> PAGEREF _Toc327447322 \h </w:instrText>
        </w:r>
        <w:r>
          <w:rPr>
            <w:noProof/>
            <w:webHidden/>
          </w:rPr>
        </w:r>
        <w:r>
          <w:rPr>
            <w:noProof/>
            <w:webHidden/>
          </w:rPr>
          <w:fldChar w:fldCharType="separate"/>
        </w:r>
        <w:r>
          <w:rPr>
            <w:noProof/>
            <w:webHidden/>
          </w:rPr>
          <w:t>10</w:t>
        </w:r>
        <w:r>
          <w:rPr>
            <w:noProof/>
            <w:webHidden/>
          </w:rPr>
          <w:fldChar w:fldCharType="end"/>
        </w:r>
      </w:hyperlink>
    </w:p>
    <w:p w:rsidR="00031B14" w:rsidRDefault="00031B14">
      <w:pPr>
        <w:pStyle w:val="TOC4"/>
        <w:tabs>
          <w:tab w:val="left" w:pos="1760"/>
          <w:tab w:val="right" w:leader="dot" w:pos="9062"/>
        </w:tabs>
        <w:rPr>
          <w:noProof/>
          <w:sz w:val="22"/>
          <w:szCs w:val="22"/>
          <w:lang w:eastAsia="de-CH"/>
        </w:rPr>
      </w:pPr>
      <w:hyperlink w:anchor="_Toc327447323" w:history="1">
        <w:r w:rsidRPr="008E1302">
          <w:rPr>
            <w:rStyle w:val="Hyperlink"/>
            <w:noProof/>
          </w:rPr>
          <w:t>I.1.3.3.1.2</w:t>
        </w:r>
        <w:r>
          <w:rPr>
            <w:noProof/>
            <w:sz w:val="22"/>
            <w:szCs w:val="22"/>
            <w:lang w:eastAsia="de-CH"/>
          </w:rPr>
          <w:tab/>
        </w:r>
        <w:r w:rsidRPr="008E1302">
          <w:rPr>
            <w:rStyle w:val="Hyperlink"/>
            <w:noProof/>
          </w:rPr>
          <w:t>WDDM</w:t>
        </w:r>
        <w:r>
          <w:rPr>
            <w:noProof/>
            <w:webHidden/>
          </w:rPr>
          <w:tab/>
        </w:r>
        <w:r>
          <w:rPr>
            <w:noProof/>
            <w:webHidden/>
          </w:rPr>
          <w:fldChar w:fldCharType="begin"/>
        </w:r>
        <w:r>
          <w:rPr>
            <w:noProof/>
            <w:webHidden/>
          </w:rPr>
          <w:instrText xml:space="preserve"> PAGEREF _Toc327447323 \h </w:instrText>
        </w:r>
        <w:r>
          <w:rPr>
            <w:noProof/>
            <w:webHidden/>
          </w:rPr>
        </w:r>
        <w:r>
          <w:rPr>
            <w:noProof/>
            <w:webHidden/>
          </w:rPr>
          <w:fldChar w:fldCharType="separate"/>
        </w:r>
        <w:r>
          <w:rPr>
            <w:noProof/>
            <w:webHidden/>
          </w:rPr>
          <w:t>10</w:t>
        </w:r>
        <w:r>
          <w:rPr>
            <w:noProof/>
            <w:webHidden/>
          </w:rPr>
          <w:fldChar w:fldCharType="end"/>
        </w:r>
      </w:hyperlink>
    </w:p>
    <w:p w:rsidR="00031B14" w:rsidRDefault="00031B14">
      <w:pPr>
        <w:pStyle w:val="TOC4"/>
        <w:tabs>
          <w:tab w:val="left" w:pos="1760"/>
          <w:tab w:val="right" w:leader="dot" w:pos="9062"/>
        </w:tabs>
        <w:rPr>
          <w:noProof/>
          <w:sz w:val="22"/>
          <w:szCs w:val="22"/>
          <w:lang w:eastAsia="de-CH"/>
        </w:rPr>
      </w:pPr>
      <w:hyperlink w:anchor="_Toc327447324" w:history="1">
        <w:r w:rsidRPr="008E1302">
          <w:rPr>
            <w:rStyle w:val="Hyperlink"/>
            <w:noProof/>
          </w:rPr>
          <w:t>I.1.3.3.1.3</w:t>
        </w:r>
        <w:r>
          <w:rPr>
            <w:noProof/>
            <w:sz w:val="22"/>
            <w:szCs w:val="22"/>
            <w:lang w:eastAsia="de-CH"/>
          </w:rPr>
          <w:tab/>
        </w:r>
        <w:r w:rsidRPr="008E1302">
          <w:rPr>
            <w:rStyle w:val="Hyperlink"/>
            <w:noProof/>
          </w:rPr>
          <w:t>XDDM</w:t>
        </w:r>
        <w:r>
          <w:rPr>
            <w:noProof/>
            <w:webHidden/>
          </w:rPr>
          <w:tab/>
        </w:r>
        <w:r>
          <w:rPr>
            <w:noProof/>
            <w:webHidden/>
          </w:rPr>
          <w:fldChar w:fldCharType="begin"/>
        </w:r>
        <w:r>
          <w:rPr>
            <w:noProof/>
            <w:webHidden/>
          </w:rPr>
          <w:instrText xml:space="preserve"> PAGEREF _Toc327447324 \h </w:instrText>
        </w:r>
        <w:r>
          <w:rPr>
            <w:noProof/>
            <w:webHidden/>
          </w:rPr>
        </w:r>
        <w:r>
          <w:rPr>
            <w:noProof/>
            <w:webHidden/>
          </w:rPr>
          <w:fldChar w:fldCharType="separate"/>
        </w:r>
        <w:r>
          <w:rPr>
            <w:noProof/>
            <w:webHidden/>
          </w:rPr>
          <w:t>11</w:t>
        </w:r>
        <w:r>
          <w:rPr>
            <w:noProof/>
            <w:webHidden/>
          </w:rPr>
          <w:fldChar w:fldCharType="end"/>
        </w:r>
      </w:hyperlink>
    </w:p>
    <w:p w:rsidR="00031B14" w:rsidRDefault="00031B14">
      <w:pPr>
        <w:pStyle w:val="TOC4"/>
        <w:tabs>
          <w:tab w:val="left" w:pos="1760"/>
          <w:tab w:val="right" w:leader="dot" w:pos="9062"/>
        </w:tabs>
        <w:rPr>
          <w:noProof/>
          <w:sz w:val="22"/>
          <w:szCs w:val="22"/>
          <w:lang w:eastAsia="de-CH"/>
        </w:rPr>
      </w:pPr>
      <w:hyperlink w:anchor="_Toc327447325" w:history="1">
        <w:r w:rsidRPr="008E1302">
          <w:rPr>
            <w:rStyle w:val="Hyperlink"/>
            <w:noProof/>
          </w:rPr>
          <w:t>I.1.3.3.1.4</w:t>
        </w:r>
        <w:r>
          <w:rPr>
            <w:noProof/>
            <w:sz w:val="22"/>
            <w:szCs w:val="22"/>
            <w:lang w:eastAsia="de-CH"/>
          </w:rPr>
          <w:tab/>
        </w:r>
        <w:r w:rsidRPr="008E1302">
          <w:rPr>
            <w:rStyle w:val="Hyperlink"/>
            <w:noProof/>
          </w:rPr>
          <w:t>Darstellungsoptionen Poster / PDF</w:t>
        </w:r>
        <w:r>
          <w:rPr>
            <w:noProof/>
            <w:webHidden/>
          </w:rPr>
          <w:tab/>
        </w:r>
        <w:r>
          <w:rPr>
            <w:noProof/>
            <w:webHidden/>
          </w:rPr>
          <w:fldChar w:fldCharType="begin"/>
        </w:r>
        <w:r>
          <w:rPr>
            <w:noProof/>
            <w:webHidden/>
          </w:rPr>
          <w:instrText xml:space="preserve"> PAGEREF _Toc327447325 \h </w:instrText>
        </w:r>
        <w:r>
          <w:rPr>
            <w:noProof/>
            <w:webHidden/>
          </w:rPr>
        </w:r>
        <w:r>
          <w:rPr>
            <w:noProof/>
            <w:webHidden/>
          </w:rPr>
          <w:fldChar w:fldCharType="separate"/>
        </w:r>
        <w:r>
          <w:rPr>
            <w:noProof/>
            <w:webHidden/>
          </w:rPr>
          <w:t>11</w:t>
        </w:r>
        <w:r>
          <w:rPr>
            <w:noProof/>
            <w:webHidden/>
          </w:rPr>
          <w:fldChar w:fldCharType="end"/>
        </w:r>
      </w:hyperlink>
    </w:p>
    <w:p w:rsidR="00031B14" w:rsidRDefault="00031B14">
      <w:pPr>
        <w:pStyle w:val="TOC3"/>
        <w:tabs>
          <w:tab w:val="left" w:pos="1320"/>
          <w:tab w:val="right" w:leader="dot" w:pos="9062"/>
        </w:tabs>
        <w:rPr>
          <w:noProof/>
          <w:sz w:val="22"/>
        </w:rPr>
      </w:pPr>
      <w:hyperlink w:anchor="_Toc327447326" w:history="1">
        <w:r w:rsidRPr="008E1302">
          <w:rPr>
            <w:rStyle w:val="Hyperlink"/>
            <w:noProof/>
          </w:rPr>
          <w:t>I.1.3.3.2</w:t>
        </w:r>
        <w:r>
          <w:rPr>
            <w:noProof/>
            <w:sz w:val="22"/>
          </w:rPr>
          <w:tab/>
        </w:r>
        <w:r w:rsidRPr="008E1302">
          <w:rPr>
            <w:rStyle w:val="Hyperlink"/>
            <w:noProof/>
          </w:rPr>
          <w:t>Test mit Direct-Applikationen</w:t>
        </w:r>
        <w:r>
          <w:rPr>
            <w:noProof/>
            <w:webHidden/>
          </w:rPr>
          <w:tab/>
        </w:r>
        <w:r>
          <w:rPr>
            <w:noProof/>
            <w:webHidden/>
          </w:rPr>
          <w:fldChar w:fldCharType="begin"/>
        </w:r>
        <w:r>
          <w:rPr>
            <w:noProof/>
            <w:webHidden/>
          </w:rPr>
          <w:instrText xml:space="preserve"> PAGEREF _Toc327447326 \h </w:instrText>
        </w:r>
        <w:r>
          <w:rPr>
            <w:noProof/>
            <w:webHidden/>
          </w:rPr>
        </w:r>
        <w:r>
          <w:rPr>
            <w:noProof/>
            <w:webHidden/>
          </w:rPr>
          <w:fldChar w:fldCharType="separate"/>
        </w:r>
        <w:r>
          <w:rPr>
            <w:noProof/>
            <w:webHidden/>
          </w:rPr>
          <w:t>11</w:t>
        </w:r>
        <w:r>
          <w:rPr>
            <w:noProof/>
            <w:webHidden/>
          </w:rPr>
          <w:fldChar w:fldCharType="end"/>
        </w:r>
      </w:hyperlink>
    </w:p>
    <w:p w:rsidR="00031B14" w:rsidRDefault="00031B14">
      <w:pPr>
        <w:pStyle w:val="TOC4"/>
        <w:tabs>
          <w:tab w:val="left" w:pos="1760"/>
          <w:tab w:val="right" w:leader="dot" w:pos="9062"/>
        </w:tabs>
        <w:rPr>
          <w:noProof/>
          <w:sz w:val="22"/>
          <w:szCs w:val="22"/>
          <w:lang w:eastAsia="de-CH"/>
        </w:rPr>
      </w:pPr>
      <w:hyperlink w:anchor="_Toc327447327" w:history="1">
        <w:r w:rsidRPr="008E1302">
          <w:rPr>
            <w:rStyle w:val="Hyperlink"/>
            <w:noProof/>
          </w:rPr>
          <w:t>I.1.3.3.2.1</w:t>
        </w:r>
        <w:r>
          <w:rPr>
            <w:noProof/>
            <w:sz w:val="22"/>
            <w:szCs w:val="22"/>
            <w:lang w:eastAsia="de-CH"/>
          </w:rPr>
          <w:tab/>
        </w:r>
        <w:r w:rsidRPr="008E1302">
          <w:rPr>
            <w:rStyle w:val="Hyperlink"/>
            <w:noProof/>
          </w:rPr>
          <w:t>Fazit</w:t>
        </w:r>
        <w:r>
          <w:rPr>
            <w:noProof/>
            <w:webHidden/>
          </w:rPr>
          <w:tab/>
        </w:r>
        <w:r>
          <w:rPr>
            <w:noProof/>
            <w:webHidden/>
          </w:rPr>
          <w:fldChar w:fldCharType="begin"/>
        </w:r>
        <w:r>
          <w:rPr>
            <w:noProof/>
            <w:webHidden/>
          </w:rPr>
          <w:instrText xml:space="preserve"> PAGEREF _Toc327447327 \h </w:instrText>
        </w:r>
        <w:r>
          <w:rPr>
            <w:noProof/>
            <w:webHidden/>
          </w:rPr>
        </w:r>
        <w:r>
          <w:rPr>
            <w:noProof/>
            <w:webHidden/>
          </w:rPr>
          <w:fldChar w:fldCharType="separate"/>
        </w:r>
        <w:r>
          <w:rPr>
            <w:noProof/>
            <w:webHidden/>
          </w:rPr>
          <w:t>12</w:t>
        </w:r>
        <w:r>
          <w:rPr>
            <w:noProof/>
            <w:webHidden/>
          </w:rPr>
          <w:fldChar w:fldCharType="end"/>
        </w:r>
      </w:hyperlink>
    </w:p>
    <w:p w:rsidR="00031B14" w:rsidRDefault="00031B14">
      <w:pPr>
        <w:pStyle w:val="TOC3"/>
        <w:tabs>
          <w:tab w:val="left" w:pos="1320"/>
          <w:tab w:val="right" w:leader="dot" w:pos="9062"/>
        </w:tabs>
        <w:rPr>
          <w:noProof/>
          <w:sz w:val="22"/>
        </w:rPr>
      </w:pPr>
      <w:hyperlink w:anchor="_Toc327447328" w:history="1">
        <w:r w:rsidRPr="008E1302">
          <w:rPr>
            <w:rStyle w:val="Hyperlink"/>
            <w:noProof/>
          </w:rPr>
          <w:t>I.1.3.3.3</w:t>
        </w:r>
        <w:r>
          <w:rPr>
            <w:noProof/>
            <w:sz w:val="22"/>
          </w:rPr>
          <w:tab/>
        </w:r>
        <w:r w:rsidRPr="008E1302">
          <w:rPr>
            <w:rStyle w:val="Hyperlink"/>
            <w:noProof/>
          </w:rPr>
          <w:t>Tests auf abgeänderter Testhardware mit einer Grafikkarte und acht Monitoren</w:t>
        </w:r>
        <w:r>
          <w:rPr>
            <w:noProof/>
            <w:webHidden/>
          </w:rPr>
          <w:tab/>
        </w:r>
        <w:r>
          <w:rPr>
            <w:noProof/>
            <w:webHidden/>
          </w:rPr>
          <w:fldChar w:fldCharType="begin"/>
        </w:r>
        <w:r>
          <w:rPr>
            <w:noProof/>
            <w:webHidden/>
          </w:rPr>
          <w:instrText xml:space="preserve"> PAGEREF _Toc327447328 \h </w:instrText>
        </w:r>
        <w:r>
          <w:rPr>
            <w:noProof/>
            <w:webHidden/>
          </w:rPr>
        </w:r>
        <w:r>
          <w:rPr>
            <w:noProof/>
            <w:webHidden/>
          </w:rPr>
          <w:fldChar w:fldCharType="separate"/>
        </w:r>
        <w:r>
          <w:rPr>
            <w:noProof/>
            <w:webHidden/>
          </w:rPr>
          <w:t>12</w:t>
        </w:r>
        <w:r>
          <w:rPr>
            <w:noProof/>
            <w:webHidden/>
          </w:rPr>
          <w:fldChar w:fldCharType="end"/>
        </w:r>
      </w:hyperlink>
    </w:p>
    <w:p w:rsidR="00031B14" w:rsidRDefault="00031B14">
      <w:pPr>
        <w:pStyle w:val="TOC3"/>
        <w:tabs>
          <w:tab w:val="left" w:pos="1320"/>
          <w:tab w:val="right" w:leader="dot" w:pos="9062"/>
        </w:tabs>
        <w:rPr>
          <w:noProof/>
          <w:sz w:val="22"/>
        </w:rPr>
      </w:pPr>
      <w:hyperlink w:anchor="_Toc327447329" w:history="1">
        <w:r w:rsidRPr="008E1302">
          <w:rPr>
            <w:rStyle w:val="Hyperlink"/>
            <w:noProof/>
          </w:rPr>
          <w:t>I.1.3.3.4</w:t>
        </w:r>
        <w:r>
          <w:rPr>
            <w:noProof/>
            <w:sz w:val="22"/>
          </w:rPr>
          <w:tab/>
        </w:r>
        <w:r w:rsidRPr="008E1302">
          <w:rPr>
            <w:rStyle w:val="Hyperlink"/>
            <w:noProof/>
          </w:rPr>
          <w:t>Tests mit verkleinertem Video</w:t>
        </w:r>
        <w:r>
          <w:rPr>
            <w:noProof/>
            <w:webHidden/>
          </w:rPr>
          <w:tab/>
        </w:r>
        <w:r>
          <w:rPr>
            <w:noProof/>
            <w:webHidden/>
          </w:rPr>
          <w:fldChar w:fldCharType="begin"/>
        </w:r>
        <w:r>
          <w:rPr>
            <w:noProof/>
            <w:webHidden/>
          </w:rPr>
          <w:instrText xml:space="preserve"> PAGEREF _Toc327447329 \h </w:instrText>
        </w:r>
        <w:r>
          <w:rPr>
            <w:noProof/>
            <w:webHidden/>
          </w:rPr>
        </w:r>
        <w:r>
          <w:rPr>
            <w:noProof/>
            <w:webHidden/>
          </w:rPr>
          <w:fldChar w:fldCharType="separate"/>
        </w:r>
        <w:r>
          <w:rPr>
            <w:noProof/>
            <w:webHidden/>
          </w:rPr>
          <w:t>12</w:t>
        </w:r>
        <w:r>
          <w:rPr>
            <w:noProof/>
            <w:webHidden/>
          </w:rPr>
          <w:fldChar w:fldCharType="end"/>
        </w:r>
      </w:hyperlink>
    </w:p>
    <w:p w:rsidR="00031B14" w:rsidRDefault="00031B14">
      <w:pPr>
        <w:pStyle w:val="TOC3"/>
        <w:tabs>
          <w:tab w:val="left" w:pos="1320"/>
          <w:tab w:val="right" w:leader="dot" w:pos="9062"/>
        </w:tabs>
        <w:rPr>
          <w:noProof/>
          <w:sz w:val="22"/>
        </w:rPr>
      </w:pPr>
      <w:hyperlink w:anchor="_Toc327447330" w:history="1">
        <w:r w:rsidRPr="008E1302">
          <w:rPr>
            <w:rStyle w:val="Hyperlink"/>
            <w:noProof/>
          </w:rPr>
          <w:t>I.1.3.3.5</w:t>
        </w:r>
        <w:r>
          <w:rPr>
            <w:noProof/>
            <w:sz w:val="22"/>
          </w:rPr>
          <w:tab/>
        </w:r>
        <w:r w:rsidRPr="008E1302">
          <w:rPr>
            <w:rStyle w:val="Hyperlink"/>
            <w:noProof/>
          </w:rPr>
          <w:t>Fazit der durchgeführten Tests mit unterschiedlicher Hardwarekonstellation</w:t>
        </w:r>
        <w:r>
          <w:rPr>
            <w:noProof/>
            <w:webHidden/>
          </w:rPr>
          <w:tab/>
        </w:r>
        <w:r>
          <w:rPr>
            <w:noProof/>
            <w:webHidden/>
          </w:rPr>
          <w:fldChar w:fldCharType="begin"/>
        </w:r>
        <w:r>
          <w:rPr>
            <w:noProof/>
            <w:webHidden/>
          </w:rPr>
          <w:instrText xml:space="preserve"> PAGEREF _Toc327447330 \h </w:instrText>
        </w:r>
        <w:r>
          <w:rPr>
            <w:noProof/>
            <w:webHidden/>
          </w:rPr>
        </w:r>
        <w:r>
          <w:rPr>
            <w:noProof/>
            <w:webHidden/>
          </w:rPr>
          <w:fldChar w:fldCharType="separate"/>
        </w:r>
        <w:r>
          <w:rPr>
            <w:noProof/>
            <w:webHidden/>
          </w:rPr>
          <w:t>17</w:t>
        </w:r>
        <w:r>
          <w:rPr>
            <w:noProof/>
            <w:webHidden/>
          </w:rPr>
          <w:fldChar w:fldCharType="end"/>
        </w:r>
      </w:hyperlink>
    </w:p>
    <w:p w:rsidR="00031B14" w:rsidRDefault="00031B14">
      <w:pPr>
        <w:pStyle w:val="TOC1"/>
        <w:tabs>
          <w:tab w:val="left" w:pos="600"/>
          <w:tab w:val="right" w:leader="dot" w:pos="9062"/>
        </w:tabs>
        <w:rPr>
          <w:b w:val="0"/>
          <w:noProof/>
          <w:sz w:val="22"/>
          <w:szCs w:val="22"/>
          <w:lang w:eastAsia="de-CH"/>
        </w:rPr>
      </w:pPr>
      <w:hyperlink w:anchor="_Toc327447331" w:history="1">
        <w:r w:rsidRPr="008E1302">
          <w:rPr>
            <w:rStyle w:val="Hyperlink"/>
            <w:noProof/>
          </w:rPr>
          <w:t>I.1.4</w:t>
        </w:r>
        <w:r>
          <w:rPr>
            <w:b w:val="0"/>
            <w:noProof/>
            <w:sz w:val="22"/>
            <w:szCs w:val="22"/>
            <w:lang w:eastAsia="de-CH"/>
          </w:rPr>
          <w:tab/>
        </w:r>
        <w:r w:rsidRPr="008E1302">
          <w:rPr>
            <w:rStyle w:val="Hyperlink"/>
            <w:noProof/>
          </w:rPr>
          <w:t>Evaluation Mitsubishi Display Wall</w:t>
        </w:r>
        <w:r>
          <w:rPr>
            <w:noProof/>
            <w:webHidden/>
          </w:rPr>
          <w:tab/>
        </w:r>
        <w:r>
          <w:rPr>
            <w:noProof/>
            <w:webHidden/>
          </w:rPr>
          <w:fldChar w:fldCharType="begin"/>
        </w:r>
        <w:r>
          <w:rPr>
            <w:noProof/>
            <w:webHidden/>
          </w:rPr>
          <w:instrText xml:space="preserve"> PAGEREF _Toc327447331 \h </w:instrText>
        </w:r>
        <w:r>
          <w:rPr>
            <w:noProof/>
            <w:webHidden/>
          </w:rPr>
        </w:r>
        <w:r>
          <w:rPr>
            <w:noProof/>
            <w:webHidden/>
          </w:rPr>
          <w:fldChar w:fldCharType="separate"/>
        </w:r>
        <w:r>
          <w:rPr>
            <w:noProof/>
            <w:webHidden/>
          </w:rPr>
          <w:t>19</w:t>
        </w:r>
        <w:r>
          <w:rPr>
            <w:noProof/>
            <w:webHidden/>
          </w:rPr>
          <w:fldChar w:fldCharType="end"/>
        </w:r>
      </w:hyperlink>
    </w:p>
    <w:p w:rsidR="00031B14" w:rsidRDefault="00031B14">
      <w:pPr>
        <w:pStyle w:val="TOC1"/>
        <w:tabs>
          <w:tab w:val="left" w:pos="600"/>
          <w:tab w:val="right" w:leader="dot" w:pos="9062"/>
        </w:tabs>
        <w:rPr>
          <w:b w:val="0"/>
          <w:noProof/>
          <w:sz w:val="22"/>
          <w:szCs w:val="22"/>
          <w:lang w:eastAsia="de-CH"/>
        </w:rPr>
      </w:pPr>
      <w:hyperlink w:anchor="_Toc327447332" w:history="1">
        <w:r w:rsidRPr="008E1302">
          <w:rPr>
            <w:rStyle w:val="Hyperlink"/>
            <w:noProof/>
          </w:rPr>
          <w:t>I.1.5</w:t>
        </w:r>
        <w:r>
          <w:rPr>
            <w:b w:val="0"/>
            <w:noProof/>
            <w:sz w:val="22"/>
            <w:szCs w:val="22"/>
            <w:lang w:eastAsia="de-CH"/>
          </w:rPr>
          <w:tab/>
        </w:r>
        <w:r w:rsidRPr="008E1302">
          <w:rPr>
            <w:rStyle w:val="Hyperlink"/>
            <w:noProof/>
          </w:rPr>
          <w:t>Beschaffungsanalyse</w:t>
        </w:r>
        <w:r>
          <w:rPr>
            <w:noProof/>
            <w:webHidden/>
          </w:rPr>
          <w:tab/>
        </w:r>
        <w:r>
          <w:rPr>
            <w:noProof/>
            <w:webHidden/>
          </w:rPr>
          <w:fldChar w:fldCharType="begin"/>
        </w:r>
        <w:r>
          <w:rPr>
            <w:noProof/>
            <w:webHidden/>
          </w:rPr>
          <w:instrText xml:space="preserve"> PAGEREF _Toc327447332 \h </w:instrText>
        </w:r>
        <w:r>
          <w:rPr>
            <w:noProof/>
            <w:webHidden/>
          </w:rPr>
        </w:r>
        <w:r>
          <w:rPr>
            <w:noProof/>
            <w:webHidden/>
          </w:rPr>
          <w:fldChar w:fldCharType="separate"/>
        </w:r>
        <w:r>
          <w:rPr>
            <w:noProof/>
            <w:webHidden/>
          </w:rPr>
          <w:t>20</w:t>
        </w:r>
        <w:r>
          <w:rPr>
            <w:noProof/>
            <w:webHidden/>
          </w:rPr>
          <w:fldChar w:fldCharType="end"/>
        </w:r>
      </w:hyperlink>
    </w:p>
    <w:p w:rsidR="00031B14" w:rsidRDefault="00031B14">
      <w:pPr>
        <w:pStyle w:val="TOC2"/>
        <w:tabs>
          <w:tab w:val="left" w:pos="1100"/>
          <w:tab w:val="right" w:leader="dot" w:pos="9062"/>
        </w:tabs>
        <w:rPr>
          <w:noProof/>
          <w:sz w:val="22"/>
          <w:szCs w:val="22"/>
          <w:lang w:eastAsia="de-CH"/>
        </w:rPr>
      </w:pPr>
      <w:hyperlink w:anchor="_Toc327447333" w:history="1">
        <w:r w:rsidRPr="008E1302">
          <w:rPr>
            <w:rStyle w:val="Hyperlink"/>
            <w:noProof/>
          </w:rPr>
          <w:t>I.1.5.1</w:t>
        </w:r>
        <w:r>
          <w:rPr>
            <w:noProof/>
            <w:sz w:val="22"/>
            <w:szCs w:val="22"/>
            <w:lang w:eastAsia="de-CH"/>
          </w:rPr>
          <w:tab/>
        </w:r>
        <w:r w:rsidRPr="008E1302">
          <w:rPr>
            <w:rStyle w:val="Hyperlink"/>
            <w:noProof/>
          </w:rPr>
          <w:t>Videowall mit 3 x 3 55“ Monitoren</w:t>
        </w:r>
        <w:r>
          <w:rPr>
            <w:noProof/>
            <w:webHidden/>
          </w:rPr>
          <w:tab/>
        </w:r>
        <w:r>
          <w:rPr>
            <w:noProof/>
            <w:webHidden/>
          </w:rPr>
          <w:fldChar w:fldCharType="begin"/>
        </w:r>
        <w:r>
          <w:rPr>
            <w:noProof/>
            <w:webHidden/>
          </w:rPr>
          <w:instrText xml:space="preserve"> PAGEREF _Toc327447333 \h </w:instrText>
        </w:r>
        <w:r>
          <w:rPr>
            <w:noProof/>
            <w:webHidden/>
          </w:rPr>
        </w:r>
        <w:r>
          <w:rPr>
            <w:noProof/>
            <w:webHidden/>
          </w:rPr>
          <w:fldChar w:fldCharType="separate"/>
        </w:r>
        <w:r>
          <w:rPr>
            <w:noProof/>
            <w:webHidden/>
          </w:rPr>
          <w:t>20</w:t>
        </w:r>
        <w:r>
          <w:rPr>
            <w:noProof/>
            <w:webHidden/>
          </w:rPr>
          <w:fldChar w:fldCharType="end"/>
        </w:r>
      </w:hyperlink>
    </w:p>
    <w:p w:rsidR="00031B14" w:rsidRDefault="00031B14">
      <w:pPr>
        <w:pStyle w:val="TOC3"/>
        <w:tabs>
          <w:tab w:val="left" w:pos="1320"/>
          <w:tab w:val="right" w:leader="dot" w:pos="9062"/>
        </w:tabs>
        <w:rPr>
          <w:noProof/>
          <w:sz w:val="22"/>
        </w:rPr>
      </w:pPr>
      <w:hyperlink w:anchor="_Toc327447334" w:history="1">
        <w:r w:rsidRPr="008E1302">
          <w:rPr>
            <w:rStyle w:val="Hyperlink"/>
            <w:noProof/>
          </w:rPr>
          <w:t>I.1.5.1.1</w:t>
        </w:r>
        <w:r>
          <w:rPr>
            <w:noProof/>
            <w:sz w:val="22"/>
          </w:rPr>
          <w:tab/>
        </w:r>
        <w:r w:rsidRPr="008E1302">
          <w:rPr>
            <w:rStyle w:val="Hyperlink"/>
            <w:noProof/>
          </w:rPr>
          <w:t>Verwendung von Daisy Chain Board</w:t>
        </w:r>
        <w:r>
          <w:rPr>
            <w:noProof/>
            <w:webHidden/>
          </w:rPr>
          <w:tab/>
        </w:r>
        <w:r>
          <w:rPr>
            <w:noProof/>
            <w:webHidden/>
          </w:rPr>
          <w:fldChar w:fldCharType="begin"/>
        </w:r>
        <w:r>
          <w:rPr>
            <w:noProof/>
            <w:webHidden/>
          </w:rPr>
          <w:instrText xml:space="preserve"> PAGEREF _Toc327447334 \h </w:instrText>
        </w:r>
        <w:r>
          <w:rPr>
            <w:noProof/>
            <w:webHidden/>
          </w:rPr>
        </w:r>
        <w:r>
          <w:rPr>
            <w:noProof/>
            <w:webHidden/>
          </w:rPr>
          <w:fldChar w:fldCharType="separate"/>
        </w:r>
        <w:r>
          <w:rPr>
            <w:noProof/>
            <w:webHidden/>
          </w:rPr>
          <w:t>20</w:t>
        </w:r>
        <w:r>
          <w:rPr>
            <w:noProof/>
            <w:webHidden/>
          </w:rPr>
          <w:fldChar w:fldCharType="end"/>
        </w:r>
      </w:hyperlink>
    </w:p>
    <w:p w:rsidR="00031B14" w:rsidRDefault="00031B14">
      <w:pPr>
        <w:pStyle w:val="TOC2"/>
        <w:tabs>
          <w:tab w:val="left" w:pos="1100"/>
          <w:tab w:val="right" w:leader="dot" w:pos="9062"/>
        </w:tabs>
        <w:rPr>
          <w:noProof/>
          <w:sz w:val="22"/>
          <w:szCs w:val="22"/>
          <w:lang w:eastAsia="de-CH"/>
        </w:rPr>
      </w:pPr>
      <w:hyperlink w:anchor="_Toc327447335" w:history="1">
        <w:r w:rsidRPr="008E1302">
          <w:rPr>
            <w:rStyle w:val="Hyperlink"/>
            <w:noProof/>
          </w:rPr>
          <w:t>I.1.5.2</w:t>
        </w:r>
        <w:r>
          <w:rPr>
            <w:noProof/>
            <w:sz w:val="22"/>
            <w:szCs w:val="22"/>
            <w:lang w:eastAsia="de-CH"/>
          </w:rPr>
          <w:tab/>
        </w:r>
        <w:r w:rsidRPr="008E1302">
          <w:rPr>
            <w:rStyle w:val="Hyperlink"/>
            <w:noProof/>
          </w:rPr>
          <w:t>Videowall mit 3 x 3 46“ Monitoren</w:t>
        </w:r>
        <w:r>
          <w:rPr>
            <w:noProof/>
            <w:webHidden/>
          </w:rPr>
          <w:tab/>
        </w:r>
        <w:r>
          <w:rPr>
            <w:noProof/>
            <w:webHidden/>
          </w:rPr>
          <w:fldChar w:fldCharType="begin"/>
        </w:r>
        <w:r>
          <w:rPr>
            <w:noProof/>
            <w:webHidden/>
          </w:rPr>
          <w:instrText xml:space="preserve"> PAGEREF _Toc327447335 \h </w:instrText>
        </w:r>
        <w:r>
          <w:rPr>
            <w:noProof/>
            <w:webHidden/>
          </w:rPr>
        </w:r>
        <w:r>
          <w:rPr>
            <w:noProof/>
            <w:webHidden/>
          </w:rPr>
          <w:fldChar w:fldCharType="separate"/>
        </w:r>
        <w:r>
          <w:rPr>
            <w:noProof/>
            <w:webHidden/>
          </w:rPr>
          <w:t>20</w:t>
        </w:r>
        <w:r>
          <w:rPr>
            <w:noProof/>
            <w:webHidden/>
          </w:rPr>
          <w:fldChar w:fldCharType="end"/>
        </w:r>
      </w:hyperlink>
    </w:p>
    <w:p w:rsidR="00031B14" w:rsidRDefault="00031B14">
      <w:pPr>
        <w:pStyle w:val="TOC1"/>
        <w:tabs>
          <w:tab w:val="left" w:pos="600"/>
          <w:tab w:val="right" w:leader="dot" w:pos="9062"/>
        </w:tabs>
        <w:rPr>
          <w:b w:val="0"/>
          <w:noProof/>
          <w:sz w:val="22"/>
          <w:szCs w:val="22"/>
          <w:lang w:eastAsia="de-CH"/>
        </w:rPr>
      </w:pPr>
      <w:hyperlink w:anchor="_Toc327447336" w:history="1">
        <w:r w:rsidRPr="008E1302">
          <w:rPr>
            <w:rStyle w:val="Hyperlink"/>
            <w:noProof/>
          </w:rPr>
          <w:t>I.1.6</w:t>
        </w:r>
        <w:r>
          <w:rPr>
            <w:b w:val="0"/>
            <w:noProof/>
            <w:sz w:val="22"/>
            <w:szCs w:val="22"/>
            <w:lang w:eastAsia="de-CH"/>
          </w:rPr>
          <w:tab/>
        </w:r>
        <w:r w:rsidRPr="008E1302">
          <w:rPr>
            <w:rStyle w:val="Hyperlink"/>
            <w:noProof/>
          </w:rPr>
          <w:t>Lesbarkeit der Poster</w:t>
        </w:r>
        <w:r>
          <w:rPr>
            <w:noProof/>
            <w:webHidden/>
          </w:rPr>
          <w:tab/>
        </w:r>
        <w:r>
          <w:rPr>
            <w:noProof/>
            <w:webHidden/>
          </w:rPr>
          <w:fldChar w:fldCharType="begin"/>
        </w:r>
        <w:r>
          <w:rPr>
            <w:noProof/>
            <w:webHidden/>
          </w:rPr>
          <w:instrText xml:space="preserve"> PAGEREF _Toc327447336 \h </w:instrText>
        </w:r>
        <w:r>
          <w:rPr>
            <w:noProof/>
            <w:webHidden/>
          </w:rPr>
        </w:r>
        <w:r>
          <w:rPr>
            <w:noProof/>
            <w:webHidden/>
          </w:rPr>
          <w:fldChar w:fldCharType="separate"/>
        </w:r>
        <w:r>
          <w:rPr>
            <w:noProof/>
            <w:webHidden/>
          </w:rPr>
          <w:t>21</w:t>
        </w:r>
        <w:r>
          <w:rPr>
            <w:noProof/>
            <w:webHidden/>
          </w:rPr>
          <w:fldChar w:fldCharType="end"/>
        </w:r>
      </w:hyperlink>
    </w:p>
    <w:p w:rsidR="00031B14" w:rsidRDefault="00031B14">
      <w:pPr>
        <w:pStyle w:val="TOC2"/>
        <w:tabs>
          <w:tab w:val="left" w:pos="1100"/>
          <w:tab w:val="right" w:leader="dot" w:pos="9062"/>
        </w:tabs>
        <w:rPr>
          <w:noProof/>
          <w:sz w:val="22"/>
          <w:szCs w:val="22"/>
          <w:lang w:eastAsia="de-CH"/>
        </w:rPr>
      </w:pPr>
      <w:hyperlink w:anchor="_Toc327447337" w:history="1">
        <w:r w:rsidRPr="008E1302">
          <w:rPr>
            <w:rStyle w:val="Hyperlink"/>
            <w:noProof/>
          </w:rPr>
          <w:t>I.1.6.1</w:t>
        </w:r>
        <w:r>
          <w:rPr>
            <w:noProof/>
            <w:sz w:val="22"/>
            <w:szCs w:val="22"/>
            <w:lang w:eastAsia="de-CH"/>
          </w:rPr>
          <w:tab/>
        </w:r>
        <w:r w:rsidRPr="008E1302">
          <w:rPr>
            <w:rStyle w:val="Hyperlink"/>
            <w:noProof/>
          </w:rPr>
          <w:t>Prozentuale Lesbarkeit</w:t>
        </w:r>
        <w:r>
          <w:rPr>
            <w:noProof/>
            <w:webHidden/>
          </w:rPr>
          <w:tab/>
        </w:r>
        <w:r>
          <w:rPr>
            <w:noProof/>
            <w:webHidden/>
          </w:rPr>
          <w:fldChar w:fldCharType="begin"/>
        </w:r>
        <w:r>
          <w:rPr>
            <w:noProof/>
            <w:webHidden/>
          </w:rPr>
          <w:instrText xml:space="preserve"> PAGEREF _Toc327447337 \h </w:instrText>
        </w:r>
        <w:r>
          <w:rPr>
            <w:noProof/>
            <w:webHidden/>
          </w:rPr>
        </w:r>
        <w:r>
          <w:rPr>
            <w:noProof/>
            <w:webHidden/>
          </w:rPr>
          <w:fldChar w:fldCharType="separate"/>
        </w:r>
        <w:r>
          <w:rPr>
            <w:noProof/>
            <w:webHidden/>
          </w:rPr>
          <w:t>21</w:t>
        </w:r>
        <w:r>
          <w:rPr>
            <w:noProof/>
            <w:webHidden/>
          </w:rPr>
          <w:fldChar w:fldCharType="end"/>
        </w:r>
      </w:hyperlink>
    </w:p>
    <w:p w:rsidR="00037329" w:rsidRDefault="005F21E1" w:rsidP="00037329">
      <w:r>
        <w:fldChar w:fldCharType="end"/>
      </w:r>
    </w:p>
    <w:p w:rsidR="003B436F" w:rsidRPr="003B436F" w:rsidRDefault="007B716D" w:rsidP="00C715AF">
      <w:pPr>
        <w:pStyle w:val="Heading3"/>
      </w:pPr>
      <w:bookmarkStart w:id="2" w:name="_Toc327447310"/>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lastRenderedPageBreak/>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833A0D">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1.11</w:t>
            </w:r>
          </w:p>
        </w:tc>
        <w:tc>
          <w:tcPr>
            <w:tcW w:w="4674" w:type="dxa"/>
          </w:tcPr>
          <w:p w:rsidR="00A01EA4" w:rsidRDefault="00A01EA4" w:rsidP="00833A0D">
            <w:r>
              <w:t>Lesbarkeit L-Poster</w:t>
            </w:r>
          </w:p>
        </w:tc>
        <w:tc>
          <w:tcPr>
            <w:tcW w:w="2303" w:type="dxa"/>
          </w:tcPr>
          <w:p w:rsidR="00A01EA4" w:rsidRDefault="00A01EA4" w:rsidP="00833A0D">
            <w:r>
              <w:t>CH</w:t>
            </w:r>
          </w:p>
        </w:tc>
      </w:tr>
      <w:tr w:rsidR="00A01EA4" w:rsidRPr="00F9181E" w:rsidTr="00833A0D">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833A0D">
            <w:r>
              <w:t>27.05.2012</w:t>
            </w:r>
          </w:p>
        </w:tc>
        <w:tc>
          <w:tcPr>
            <w:tcW w:w="993" w:type="dxa"/>
          </w:tcPr>
          <w:p w:rsidR="00A01EA4" w:rsidRDefault="00A01EA4" w:rsidP="00833A0D">
            <w:r>
              <w:t>1.12</w:t>
            </w:r>
          </w:p>
        </w:tc>
        <w:tc>
          <w:tcPr>
            <w:tcW w:w="4674" w:type="dxa"/>
          </w:tcPr>
          <w:p w:rsidR="00A01EA4" w:rsidRDefault="00A01EA4" w:rsidP="00833A0D">
            <w:r>
              <w:t>Review Verkleinertes Video abspielbar</w:t>
            </w:r>
          </w:p>
        </w:tc>
        <w:tc>
          <w:tcPr>
            <w:tcW w:w="2303" w:type="dxa"/>
          </w:tcPr>
          <w:p w:rsidR="00A01EA4" w:rsidRDefault="00A01EA4" w:rsidP="00833A0D">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r w:rsidR="00391DB0"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391DB0" w:rsidRDefault="00391DB0" w:rsidP="00943ECB">
            <w:r>
              <w:t>10.06.2012</w:t>
            </w:r>
          </w:p>
        </w:tc>
        <w:tc>
          <w:tcPr>
            <w:tcW w:w="993" w:type="dxa"/>
          </w:tcPr>
          <w:p w:rsidR="00391DB0" w:rsidRDefault="00391DB0" w:rsidP="00943ECB">
            <w:r>
              <w:t>1.16</w:t>
            </w:r>
          </w:p>
        </w:tc>
        <w:tc>
          <w:tcPr>
            <w:tcW w:w="4674" w:type="dxa"/>
          </w:tcPr>
          <w:p w:rsidR="00391DB0" w:rsidRDefault="00391DB0" w:rsidP="00DB03AE">
            <w:r>
              <w:t>Review und Korrekturen</w:t>
            </w:r>
          </w:p>
        </w:tc>
        <w:tc>
          <w:tcPr>
            <w:tcW w:w="2303" w:type="dxa"/>
          </w:tcPr>
          <w:p w:rsidR="00391DB0" w:rsidRDefault="00391DB0" w:rsidP="00943ECB">
            <w:r>
              <w:t>LE</w:t>
            </w:r>
          </w:p>
        </w:tc>
      </w:tr>
      <w:tr w:rsidR="000D2418"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0D2418" w:rsidRDefault="000D2418" w:rsidP="0049017D">
            <w:r>
              <w:t>10.06.2012</w:t>
            </w:r>
          </w:p>
        </w:tc>
        <w:tc>
          <w:tcPr>
            <w:tcW w:w="993" w:type="dxa"/>
          </w:tcPr>
          <w:p w:rsidR="000D2418" w:rsidRDefault="004E2458" w:rsidP="0049017D">
            <w:r>
              <w:t>1.17</w:t>
            </w:r>
          </w:p>
        </w:tc>
        <w:tc>
          <w:tcPr>
            <w:tcW w:w="4674" w:type="dxa"/>
          </w:tcPr>
          <w:p w:rsidR="000D2418" w:rsidRDefault="000D2418" w:rsidP="0049017D">
            <w:proofErr w:type="spellStart"/>
            <w:r>
              <w:t>Todos</w:t>
            </w:r>
            <w:proofErr w:type="spellEnd"/>
            <w:r>
              <w:t xml:space="preserve"> abgearbeitet</w:t>
            </w:r>
          </w:p>
        </w:tc>
        <w:tc>
          <w:tcPr>
            <w:tcW w:w="2303" w:type="dxa"/>
          </w:tcPr>
          <w:p w:rsidR="000D2418" w:rsidRDefault="000D2418" w:rsidP="0049017D">
            <w:r>
              <w:t>LE</w:t>
            </w:r>
          </w:p>
        </w:tc>
      </w:tr>
      <w:tr w:rsidR="004E2458"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4E2458" w:rsidRDefault="004E2458" w:rsidP="0049017D">
            <w:r>
              <w:t>12.06.2012</w:t>
            </w:r>
          </w:p>
        </w:tc>
        <w:tc>
          <w:tcPr>
            <w:tcW w:w="993" w:type="dxa"/>
          </w:tcPr>
          <w:p w:rsidR="004E2458" w:rsidRDefault="004E2458" w:rsidP="0049017D">
            <w:r>
              <w:t>1.18</w:t>
            </w:r>
          </w:p>
        </w:tc>
        <w:tc>
          <w:tcPr>
            <w:tcW w:w="4674" w:type="dxa"/>
          </w:tcPr>
          <w:p w:rsidR="004E2458" w:rsidRDefault="004E2458" w:rsidP="0049017D">
            <w:r>
              <w:t>Review</w:t>
            </w:r>
          </w:p>
        </w:tc>
        <w:tc>
          <w:tcPr>
            <w:tcW w:w="2303" w:type="dxa"/>
          </w:tcPr>
          <w:p w:rsidR="004E2458" w:rsidRDefault="004E2458" w:rsidP="0049017D">
            <w:r>
              <w:t>DT</w:t>
            </w:r>
          </w:p>
        </w:tc>
      </w:tr>
      <w:tr w:rsidR="00414D60" w:rsidRPr="00F9181E" w:rsidTr="0049017D">
        <w:trPr>
          <w:cnfStyle w:val="000000010000" w:firstRow="0" w:lastRow="0" w:firstColumn="0" w:lastColumn="0" w:oddVBand="0" w:evenVBand="0" w:oddHBand="0" w:evenHBand="1" w:firstRowFirstColumn="0" w:firstRowLastColumn="0" w:lastRowFirstColumn="0" w:lastRowLastColumn="0"/>
        </w:trPr>
        <w:tc>
          <w:tcPr>
            <w:tcW w:w="1280" w:type="dxa"/>
          </w:tcPr>
          <w:p w:rsidR="00414D60" w:rsidRDefault="00414D60" w:rsidP="0049017D">
            <w:r>
              <w:t>14.06.2012</w:t>
            </w:r>
          </w:p>
        </w:tc>
        <w:tc>
          <w:tcPr>
            <w:tcW w:w="993" w:type="dxa"/>
          </w:tcPr>
          <w:p w:rsidR="00414D60" w:rsidRDefault="00414D60" w:rsidP="0049017D">
            <w:r>
              <w:t>1.19</w:t>
            </w:r>
          </w:p>
        </w:tc>
        <w:tc>
          <w:tcPr>
            <w:tcW w:w="4674" w:type="dxa"/>
          </w:tcPr>
          <w:p w:rsidR="00414D60" w:rsidRDefault="00414D60" w:rsidP="0049017D">
            <w:r>
              <w:t>Fazit</w:t>
            </w:r>
          </w:p>
        </w:tc>
        <w:tc>
          <w:tcPr>
            <w:tcW w:w="2303" w:type="dxa"/>
          </w:tcPr>
          <w:p w:rsidR="00414D60" w:rsidRDefault="00414D60" w:rsidP="0049017D">
            <w:r>
              <w:t>CH</w:t>
            </w:r>
          </w:p>
        </w:tc>
      </w:tr>
      <w:tr w:rsidR="00031B14" w:rsidRPr="00F9181E" w:rsidTr="0049017D">
        <w:trPr>
          <w:cnfStyle w:val="000000100000" w:firstRow="0" w:lastRow="0" w:firstColumn="0" w:lastColumn="0" w:oddVBand="0" w:evenVBand="0" w:oddHBand="1" w:evenHBand="0" w:firstRowFirstColumn="0" w:firstRowLastColumn="0" w:lastRowFirstColumn="0" w:lastRowLastColumn="0"/>
        </w:trPr>
        <w:tc>
          <w:tcPr>
            <w:tcW w:w="1280" w:type="dxa"/>
          </w:tcPr>
          <w:p w:rsidR="00031B14" w:rsidRDefault="00031B14" w:rsidP="0049017D">
            <w:r>
              <w:t>14.06.2012</w:t>
            </w:r>
          </w:p>
        </w:tc>
        <w:tc>
          <w:tcPr>
            <w:tcW w:w="993" w:type="dxa"/>
          </w:tcPr>
          <w:p w:rsidR="00031B14" w:rsidRDefault="00031B14" w:rsidP="0049017D">
            <w:r>
              <w:t>1.20</w:t>
            </w:r>
          </w:p>
        </w:tc>
        <w:tc>
          <w:tcPr>
            <w:tcW w:w="4674" w:type="dxa"/>
          </w:tcPr>
          <w:p w:rsidR="00031B14" w:rsidRDefault="00031B14" w:rsidP="0049017D">
            <w:r>
              <w:t>Review</w:t>
            </w:r>
          </w:p>
        </w:tc>
        <w:tc>
          <w:tcPr>
            <w:tcW w:w="2303" w:type="dxa"/>
          </w:tcPr>
          <w:p w:rsidR="00031B14" w:rsidRDefault="00031B14" w:rsidP="0049017D">
            <w:r>
              <w:t>DT</w:t>
            </w:r>
          </w:p>
        </w:tc>
      </w:tr>
    </w:tbl>
    <w:p w:rsidR="002A2ECE" w:rsidRDefault="002A2ECE" w:rsidP="002A2ECE">
      <w:pPr>
        <w:rPr>
          <w:rFonts w:asciiTheme="majorHAnsi" w:hAnsiTheme="majorHAnsi"/>
          <w:color w:val="FFFFFF" w:themeColor="background1"/>
          <w:spacing w:val="15"/>
          <w:sz w:val="24"/>
          <w:szCs w:val="22"/>
        </w:rPr>
      </w:pPr>
      <w:bookmarkStart w:id="3" w:name="_Toc320601257"/>
      <w:r>
        <w:br w:type="page"/>
      </w:r>
    </w:p>
    <w:p w:rsidR="00844014" w:rsidRDefault="00D74748" w:rsidP="00844014">
      <w:pPr>
        <w:pStyle w:val="Heading3"/>
      </w:pPr>
      <w:bookmarkStart w:id="4" w:name="_Toc327447311"/>
      <w:r>
        <w:lastRenderedPageBreak/>
        <w:t>Software</w:t>
      </w:r>
      <w:r w:rsidR="00AA5D4D">
        <w:t xml:space="preserve"> Evaluation</w:t>
      </w:r>
      <w:bookmarkEnd w:id="4"/>
    </w:p>
    <w:p w:rsidR="00844014" w:rsidRDefault="00D74748" w:rsidP="00844014">
      <w:r>
        <w:t>Um die Hardware zu evaluieren wurde</w:t>
      </w:r>
      <w:r w:rsidR="009A1432">
        <w:t xml:space="preserve"> folgende Software verwendet:</w:t>
      </w:r>
    </w:p>
    <w:p w:rsidR="009A1432" w:rsidRDefault="009A1432" w:rsidP="009A1432">
      <w:pPr>
        <w:pStyle w:val="ListParagraph"/>
        <w:numPr>
          <w:ilvl w:val="0"/>
          <w:numId w:val="9"/>
        </w:numPr>
      </w:pPr>
      <w:r>
        <w:t>Windows 7</w:t>
      </w:r>
      <w:r w:rsidR="006C2C4D">
        <w:t xml:space="preserve"> 64</w:t>
      </w:r>
      <w:r w:rsidR="002D594C">
        <w:t xml:space="preserve"> B</w:t>
      </w:r>
      <w:r w:rsidR="006C2C4D">
        <w:t>it</w:t>
      </w:r>
    </w:p>
    <w:p w:rsidR="006C2C4D" w:rsidRDefault="009A1432" w:rsidP="006C2C4D">
      <w:pPr>
        <w:pStyle w:val="ListParagraph"/>
        <w:numPr>
          <w:ilvl w:val="0"/>
          <w:numId w:val="9"/>
        </w:numPr>
      </w:pPr>
      <w:r>
        <w:t>Microsoft .NET 4.0</w:t>
      </w:r>
    </w:p>
    <w:p w:rsidR="009A1432" w:rsidRDefault="009A1432" w:rsidP="009A1432">
      <w:pPr>
        <w:pStyle w:val="ListParagraph"/>
        <w:numPr>
          <w:ilvl w:val="0"/>
          <w:numId w:val="9"/>
        </w:numPr>
      </w:pPr>
      <w:proofErr w:type="spellStart"/>
      <w:r>
        <w:t>Matrox</w:t>
      </w:r>
      <w:proofErr w:type="spellEnd"/>
      <w:r>
        <w:t xml:space="preserve"> </w:t>
      </w:r>
      <w:proofErr w:type="spellStart"/>
      <w:r w:rsidR="001B4619">
        <w:t>PowerDesk</w:t>
      </w:r>
      <w:proofErr w:type="spellEnd"/>
      <w:r w:rsidR="001B4619">
        <w:t xml:space="preserve"> (</w:t>
      </w:r>
      <w:r>
        <w:t>Display Manager</w:t>
      </w:r>
      <w:r w:rsidR="001B4619">
        <w:t>)</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r w:rsidR="00B60820">
        <w:t xml:space="preserve"> Weitere Informationen zu den Tools sind im Kapitel (TODO </w:t>
      </w:r>
      <w:proofErr w:type="spellStart"/>
      <w:r w:rsidR="00B60820">
        <w:t>ref</w:t>
      </w:r>
      <w:proofErr w:type="spellEnd"/>
      <w:r w:rsidR="00B60820">
        <w:t>) zu finden.</w:t>
      </w:r>
    </w:p>
    <w:p w:rsidR="002870D8" w:rsidRDefault="002870D8" w:rsidP="00C715AF">
      <w:pPr>
        <w:pStyle w:val="Heading3"/>
      </w:pPr>
      <w:bookmarkStart w:id="5" w:name="_Toc327447312"/>
      <w:r>
        <w:t xml:space="preserve">Hardware </w:t>
      </w:r>
      <w:bookmarkEnd w:id="3"/>
      <w:r w:rsidR="00F06DD9">
        <w:t>Evaluation</w:t>
      </w:r>
      <w:bookmarkEnd w:id="5"/>
    </w:p>
    <w:p w:rsidR="00326318" w:rsidRPr="00504C57" w:rsidRDefault="00326318" w:rsidP="00326318">
      <w:bookmarkStart w:id="6" w:name="_Ref319065031"/>
      <w:bookmarkStart w:id="7" w:name="_Toc320601258"/>
      <w:r>
        <w:t>Ein wichtiger Teil dieser Arbeit war die Evaluierung der Zielhardware. Z</w:t>
      </w:r>
      <w:r w:rsidR="00147CE7">
        <w:t>u Beginn war unklar, ob die Wall</w:t>
      </w:r>
      <w:r>
        <w:t xml:space="preserve"> aus 3 x 3 55“ Monitoren bestehen soll oder ob sich andere Formate besser eignen würden. Für </w:t>
      </w:r>
      <w:r w:rsidR="001369E7">
        <w:t>ein angenehmes</w:t>
      </w:r>
      <w:r>
        <w:t xml:space="preserve"> Lesen der Poster ist eine möglichst hohe Auflösung wünschenswert. </w:t>
      </w:r>
      <w:r w:rsidR="001369E7">
        <w:t>Diese</w:t>
      </w:r>
      <w:r>
        <w:t xml:space="preserve"> könnte </w:t>
      </w:r>
      <w:r w:rsidR="001369E7">
        <w:t>jedoch</w:t>
      </w:r>
      <w:r>
        <w:t xml:space="preserve"> zu Performance</w:t>
      </w:r>
      <w:r w:rsidR="001369E7">
        <w:t>-</w:t>
      </w:r>
      <w:r>
        <w:t>Problemen führen. Diese wied</w:t>
      </w:r>
      <w:r w:rsidR="001369E7">
        <w:t>erum würden sich negativ auf das Nutzererlebnis</w:t>
      </w:r>
      <w:r>
        <w:t xml:space="preserve"> auswirken. Aus diesem Grund galt es auch abzuklären, welche technischen Möglichkeiten es gibt, um mehrere Monitore zusammenzuschliessen und was für eine Auflösung und Performa</w:t>
      </w:r>
      <w:r w:rsidR="00833A0D">
        <w:t>nce damit erreicht werden kann</w:t>
      </w:r>
      <w:r>
        <w:t>.</w:t>
      </w:r>
    </w:p>
    <w:p w:rsidR="002870D8" w:rsidRPr="001B6B7C" w:rsidRDefault="002870D8" w:rsidP="00C715AF">
      <w:pPr>
        <w:pStyle w:val="Heading4"/>
      </w:pPr>
      <w:bookmarkStart w:id="8" w:name="_Ref327286304"/>
      <w:bookmarkStart w:id="9" w:name="_Toc327447313"/>
      <w:r>
        <w:t>Monitor</w:t>
      </w:r>
      <w:bookmarkEnd w:id="6"/>
      <w:bookmarkEnd w:id="7"/>
      <w:r w:rsidR="009B5CA7">
        <w:t>anzahl und -anordnung</w:t>
      </w:r>
      <w:bookmarkEnd w:id="8"/>
      <w:bookmarkEnd w:id="9"/>
    </w:p>
    <w:p w:rsidR="002870D8" w:rsidRDefault="002870D8" w:rsidP="002870D8">
      <w:r>
        <w:t>Es ist geplant, die Video</w:t>
      </w:r>
      <w:r w:rsidR="004F5DE3">
        <w:t>w</w:t>
      </w:r>
      <w:r>
        <w:t xml:space="preserve">all im </w:t>
      </w:r>
      <w:r w:rsidR="001369E7">
        <w:t>Verwaltungsgebäude</w:t>
      </w:r>
      <w:r>
        <w:t xml:space="preserve"> an der Wand zwischen dem Rektorat und dem Eingang für die Post zu montieren. Die Raumhöhe dieses Gebäudes ist im Vergleich zu anderen Räumen an der HSR eher tief, sie beträgt 2.81 Meter. Daher war es fraglic</w:t>
      </w:r>
      <w:r w:rsidR="00147CE7">
        <w:t>h, ob sich eine grosse Videowall</w:t>
      </w:r>
      <w:r>
        <w:t xml:space="preserve">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mit Markus Stolze vom 14.05.2012 wurde diskutiert, ob sich die Performance</w:t>
      </w:r>
      <w:r w:rsidR="001369E7">
        <w:t>-</w:t>
      </w:r>
      <w:r>
        <w:t xml:space="preserve">Probleme, welche im Kapitel </w:t>
      </w:r>
      <w:r>
        <w:fldChar w:fldCharType="begin"/>
      </w:r>
      <w:r>
        <w:instrText xml:space="preserve"> REF _Ref325113776 \r \h </w:instrText>
      </w:r>
      <w:r>
        <w:fldChar w:fldCharType="separate"/>
      </w:r>
      <w:r w:rsidR="00031B14">
        <w:t>I.1.3.3</w:t>
      </w:r>
      <w:r>
        <w:fldChar w:fldCharType="end"/>
      </w:r>
      <w:r>
        <w:t xml:space="preserve"> </w:t>
      </w:r>
      <w:r>
        <w:fldChar w:fldCharType="begin"/>
      </w:r>
      <w:r>
        <w:instrText xml:space="preserve"> REF _Ref325113776 \h </w:instrText>
      </w:r>
      <w:r>
        <w:fldChar w:fldCharType="separate"/>
      </w:r>
      <w:r w:rsidR="00031B14">
        <w:t>Testhardware</w:t>
      </w:r>
      <w:r>
        <w:fldChar w:fldCharType="end"/>
      </w:r>
      <w:r>
        <w:t xml:space="preserve"> festgehalten sind, durch d</w:t>
      </w:r>
      <w:r w:rsidR="001369E7">
        <w:t>ie</w:t>
      </w:r>
      <w:r>
        <w:t xml:space="preserve"> Eliminier</w:t>
      </w:r>
      <w:r w:rsidR="001369E7">
        <w:t>ung</w:t>
      </w:r>
      <w:r>
        <w:t xml:space="preserve"> eines Bildschirmes lösen liessen. </w:t>
      </w:r>
      <w:r w:rsidR="001369E7">
        <w:t>Werden</w:t>
      </w:r>
      <w:r>
        <w:t xml:space="preserve"> nur</w:t>
      </w:r>
      <w:r w:rsidR="001369E7">
        <w:t xml:space="preserve"> acht Monitore genutzt,</w:t>
      </w:r>
      <w:r>
        <w:t xml:space="preserve"> </w:t>
      </w:r>
      <w:r w:rsidR="001369E7">
        <w:t xml:space="preserve">so </w:t>
      </w:r>
      <w:r>
        <w:t>wird nur eine Grafikkarte (</w:t>
      </w:r>
      <w:r w:rsidR="001369E7">
        <w:t xml:space="preserve">die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rsidR="00031B14">
        <w:t>I.1.3.2</w:t>
      </w:r>
      <w:r>
        <w:fldChar w:fldCharType="end"/>
      </w:r>
      <w:r>
        <w:t xml:space="preserve"> </w:t>
      </w:r>
      <w:r>
        <w:fldChar w:fldCharType="begin"/>
      </w:r>
      <w:r>
        <w:instrText xml:space="preserve"> REF _Ref325113794 \h </w:instrText>
      </w:r>
      <w:r>
        <w:fldChar w:fldCharType="separate"/>
      </w:r>
      <w:r w:rsidR="00031B14">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031B14">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031B14">
        <w:t>Tests auf abgeänderter Testhardware mit einer Grafikkarte und acht Monitoren</w:t>
      </w:r>
      <w:r w:rsidR="00E26839">
        <w:fldChar w:fldCharType="end"/>
      </w:r>
      <w:r>
        <w:t xml:space="preserve"> nachzulesen. Daher </w:t>
      </w:r>
      <w:r w:rsidR="00ED5873">
        <w:t>stand</w:t>
      </w:r>
      <w:r>
        <w:t xml:space="preserve"> </w:t>
      </w:r>
      <w:r w:rsidR="00ED5873">
        <w:t>noch</w:t>
      </w:r>
      <w:r>
        <w:t xml:space="preserve"> eine vierte Variante zur Diskussion:</w:t>
      </w:r>
    </w:p>
    <w:p w:rsidR="00326318" w:rsidRDefault="00326318" w:rsidP="00326318">
      <w:pPr>
        <w:pStyle w:val="ListParagraph"/>
        <w:numPr>
          <w:ilvl w:val="0"/>
          <w:numId w:val="5"/>
        </w:numPr>
      </w:pPr>
      <w:r>
        <w:t>2 x 4 55“ Monitore</w:t>
      </w:r>
    </w:p>
    <w:p w:rsidR="00326318" w:rsidRDefault="00326318" w:rsidP="00326318">
      <w:bookmarkStart w:id="10" w:name="_Ref319068091"/>
      <w:r>
        <w:t>Um eine realistische Einschätzung machen zu können, wie die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Montagevarianten an die</w:t>
      </w:r>
      <w:r w:rsidR="00ED5873">
        <w:t xml:space="preserve"> dem Infostand</w:t>
      </w:r>
      <w:r>
        <w:t xml:space="preserve"> gegenüberliegende</w:t>
      </w:r>
      <w:r w:rsidR="00ED5873">
        <w:t>n</w:t>
      </w:r>
      <w:r>
        <w:t xml:space="preserve"> Wand projiziert. Der Hellraumprojektor wurde so im Raum platziert, dass die Projektion jeweils soweit vergrössert wurde, dass sie den echten Massen der Monitore entsprach.</w:t>
      </w:r>
    </w:p>
    <w:p w:rsidR="002870D8" w:rsidRDefault="002870D8" w:rsidP="00C715AF">
      <w:pPr>
        <w:pStyle w:val="Heading5"/>
      </w:pPr>
      <w:bookmarkStart w:id="11" w:name="_Ref327286121"/>
      <w:bookmarkStart w:id="12" w:name="_Toc327447314"/>
      <w:r>
        <w:t>Variante A: 3 x 3 55“ Monitore</w:t>
      </w:r>
      <w:bookmarkEnd w:id="10"/>
      <w:bookmarkEnd w:id="11"/>
      <w:bookmarkEnd w:id="12"/>
    </w:p>
    <w:p w:rsidR="002870D8" w:rsidRDefault="002870D8" w:rsidP="002870D8">
      <w:r>
        <w:rPr>
          <w:noProof/>
          <w:lang w:eastAsia="de-CH"/>
        </w:rPr>
        <w:lastRenderedPageBreak/>
        <w:drawing>
          <wp:inline distT="0" distB="0" distL="0" distR="0" wp14:anchorId="020B5ABD" wp14:editId="08A4C39B">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214E82">
        <w:fldChar w:fldCharType="begin"/>
      </w:r>
      <w:r w:rsidR="00214E82">
        <w:instrText xml:space="preserve"> SEQ Abbildung \* ARABIC </w:instrText>
      </w:r>
      <w:r w:rsidR="00214E82">
        <w:fldChar w:fldCharType="separate"/>
      </w:r>
      <w:r w:rsidR="00031B14">
        <w:rPr>
          <w:noProof/>
        </w:rPr>
        <w:t>1</w:t>
      </w:r>
      <w:r w:rsidR="00214E82">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33F0B49A" wp14:editId="344D579F">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Pr="00ED1754" w:rsidRDefault="002870D8" w:rsidP="002870D8">
      <w:pPr>
        <w:pStyle w:val="Caption"/>
      </w:pPr>
      <w:r w:rsidRPr="00ED1754">
        <w:t xml:space="preserve">Abbildung </w:t>
      </w:r>
      <w:r w:rsidR="00833A0D">
        <w:fldChar w:fldCharType="begin"/>
      </w:r>
      <w:r w:rsidR="00833A0D" w:rsidRPr="00ED1754">
        <w:instrText xml:space="preserve"> SEQ Abbildung \* ARABIC </w:instrText>
      </w:r>
      <w:r w:rsidR="00833A0D">
        <w:fldChar w:fldCharType="separate"/>
      </w:r>
      <w:r w:rsidR="00031B14">
        <w:rPr>
          <w:noProof/>
        </w:rPr>
        <w:t>2</w:t>
      </w:r>
      <w:r w:rsidR="00833A0D">
        <w:rPr>
          <w:noProof/>
        </w:rPr>
        <w:fldChar w:fldCharType="end"/>
      </w:r>
      <w:r w:rsidRPr="00ED1754">
        <w:t xml:space="preserve"> - Variante A: 3 x 3 55" Monitore, Hellraumprojektor Test</w:t>
      </w:r>
    </w:p>
    <w:p w:rsidR="002870D8" w:rsidRDefault="002870D8" w:rsidP="002870D8">
      <w:r>
        <w:t xml:space="preserve">Durch die anschauliche Projektion konnte sich das Team jedoch </w:t>
      </w:r>
      <w:r w:rsidR="00833A0D">
        <w:t>vom</w:t>
      </w:r>
      <w:r>
        <w:t xml:space="preserve">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rsidR="00833A0D">
        <w:t>,</w:t>
      </w:r>
      <w:r>
        <w:t xml:space="preserve"> um die darauf platzierten Texte zu lesen und die Bilder zu betrachten. Au</w:t>
      </w:r>
      <w:r w:rsidR="00147CE7">
        <w:t>ch die Wall</w:t>
      </w:r>
      <w:r>
        <w:t xml:space="preserve"> </w:t>
      </w:r>
      <w:proofErr w:type="gramStart"/>
      <w:r>
        <w:t>wirkt</w:t>
      </w:r>
      <w:proofErr w:type="gramEnd"/>
      <w:r>
        <w:t xml:space="preserve">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13" w:name="_Ref319068033"/>
      <w:bookmarkStart w:id="14" w:name="_Toc327447315"/>
      <w:r>
        <w:t>Variante B: 2 x 2 55“ Monitore</w:t>
      </w:r>
      <w:bookmarkEnd w:id="13"/>
      <w:bookmarkEnd w:id="14"/>
    </w:p>
    <w:p w:rsidR="002870D8" w:rsidRDefault="002870D8" w:rsidP="002870D8">
      <w:r>
        <w:rPr>
          <w:noProof/>
          <w:lang w:eastAsia="de-CH"/>
        </w:rPr>
        <w:lastRenderedPageBreak/>
        <w:drawing>
          <wp:inline distT="0" distB="0" distL="0" distR="0" wp14:anchorId="162737A2" wp14:editId="798DFAE8">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214E82">
        <w:fldChar w:fldCharType="begin"/>
      </w:r>
      <w:r w:rsidR="00214E82">
        <w:instrText xml:space="preserve"> SEQ Abbildung \* ARABIC </w:instrText>
      </w:r>
      <w:r w:rsidR="00214E82">
        <w:fldChar w:fldCharType="separate"/>
      </w:r>
      <w:r w:rsidR="00031B14">
        <w:rPr>
          <w:noProof/>
        </w:rPr>
        <w:t>3</w:t>
      </w:r>
      <w:r w:rsidR="00214E82">
        <w:rPr>
          <w:noProof/>
        </w:rPr>
        <w:fldChar w:fldCharType="end"/>
      </w:r>
      <w:r>
        <w:t xml:space="preserve"> - Variante B: 2 x 2 55" Monitore, Ansicht</w:t>
      </w:r>
    </w:p>
    <w:p w:rsidR="002870D8" w:rsidRPr="00211610" w:rsidRDefault="002870D8" w:rsidP="002870D8">
      <w:r>
        <w:t>Wie im Unterkapitel</w:t>
      </w:r>
      <w:r w:rsidR="00ED5873">
        <w:t xml:space="preserve"> </w:t>
      </w:r>
      <w:r w:rsidR="00ED5873">
        <w:fldChar w:fldCharType="begin"/>
      </w:r>
      <w:r w:rsidR="00ED5873">
        <w:instrText xml:space="preserve"> REF _Ref327286121 \r \h </w:instrText>
      </w:r>
      <w:r w:rsidR="00ED5873">
        <w:fldChar w:fldCharType="separate"/>
      </w:r>
      <w:r w:rsidR="00031B14">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031B14">
        <w:t>Variante A: 3 x 3 55“ Monitore</w:t>
      </w:r>
      <w:r w:rsidR="00ED5873">
        <w:fldChar w:fldCharType="end"/>
      </w:r>
      <w:r w:rsidR="00ED5873">
        <w:t xml:space="preserve"> </w:t>
      </w:r>
      <w:r>
        <w:t>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56DF8F8D" wp14:editId="599300A5">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5" w:name="_Ref319068177"/>
      <w:r>
        <w:t xml:space="preserve">Abbildung </w:t>
      </w:r>
      <w:r w:rsidR="00214E82">
        <w:fldChar w:fldCharType="begin"/>
      </w:r>
      <w:r w:rsidR="00214E82">
        <w:instrText xml:space="preserve"> SEQ Abbildung \* ARABIC </w:instrText>
      </w:r>
      <w:r w:rsidR="00214E82">
        <w:fldChar w:fldCharType="separate"/>
      </w:r>
      <w:r w:rsidR="00031B14">
        <w:rPr>
          <w:noProof/>
        </w:rPr>
        <w:t>4</w:t>
      </w:r>
      <w:r w:rsidR="00214E82">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15"/>
    </w:p>
    <w:p w:rsidR="002870D8" w:rsidRPr="00232E89" w:rsidRDefault="002870D8" w:rsidP="002870D8">
      <w:r>
        <w:t xml:space="preserve">Aus </w:t>
      </w:r>
      <w:r>
        <w:fldChar w:fldCharType="begin"/>
      </w:r>
      <w:r>
        <w:instrText xml:space="preserve"> REF _Ref319068177 \h </w:instrText>
      </w:r>
      <w:r>
        <w:fldChar w:fldCharType="separate"/>
      </w:r>
      <w:r w:rsidR="00031B14">
        <w:t xml:space="preserve">Abbildung </w:t>
      </w:r>
      <w:r w:rsidR="00031B14">
        <w:rPr>
          <w:noProof/>
        </w:rPr>
        <w:t>4</w:t>
      </w:r>
      <w:r w:rsidR="00031B14">
        <w:t xml:space="preserve"> - </w:t>
      </w:r>
      <w:r w:rsidR="00031B14" w:rsidRPr="000F51A5">
        <w:t xml:space="preserve">Variante </w:t>
      </w:r>
      <w:r w:rsidR="00031B14">
        <w:t>B:</w:t>
      </w:r>
      <w:r w:rsidR="00031B14" w:rsidRPr="000F51A5">
        <w:t xml:space="preserve"> </w:t>
      </w:r>
      <w:r w:rsidR="00031B14">
        <w:t>2</w:t>
      </w:r>
      <w:r w:rsidR="00031B14" w:rsidRPr="000F51A5">
        <w:t xml:space="preserve"> x </w:t>
      </w:r>
      <w:r w:rsidR="00031B14">
        <w:t>2</w:t>
      </w:r>
      <w:r w:rsidR="00031B14" w:rsidRPr="000F51A5">
        <w:t xml:space="preserve"> 55" Monitore, Hellraumprojektor Test</w:t>
      </w:r>
      <w:r>
        <w:fldChar w:fldCharType="end"/>
      </w:r>
      <w:r>
        <w:t xml:space="preserve"> (auf dem Hellraumprojektor sind immer noch 3</w:t>
      </w:r>
      <w:r w:rsidR="00BE493D">
        <w:t xml:space="preserve"> </w:t>
      </w:r>
      <w:r>
        <w:t>x</w:t>
      </w:r>
      <w:r w:rsidR="00BE493D">
        <w:t xml:space="preserve"> </w:t>
      </w:r>
      <w:r>
        <w:t>3 Monitore sichtbar, da diese auf der Folie fest eingezeichnet wurden) ist jedoch schnell ersichtlich, dass diese Konstellation klein und verloren wirkt im Raum. Die Eindrücklichkeit, welche Variante A (</w:t>
      </w:r>
      <w:r w:rsidR="00ED5873">
        <w:t xml:space="preserve">siehe </w:t>
      </w:r>
      <w:r w:rsidR="00ED5873">
        <w:fldChar w:fldCharType="begin"/>
      </w:r>
      <w:r w:rsidR="00ED5873">
        <w:instrText xml:space="preserve"> REF _Ref327286121 \r \h </w:instrText>
      </w:r>
      <w:r w:rsidR="00ED5873">
        <w:fldChar w:fldCharType="separate"/>
      </w:r>
      <w:r w:rsidR="00031B14">
        <w:t>I.1.3.1.1</w:t>
      </w:r>
      <w:r w:rsidR="00ED5873">
        <w:fldChar w:fldCharType="end"/>
      </w:r>
      <w:r w:rsidR="00ED5873">
        <w:t xml:space="preserve"> </w:t>
      </w:r>
      <w:r w:rsidR="00ED5873">
        <w:fldChar w:fldCharType="begin"/>
      </w:r>
      <w:r w:rsidR="00ED5873">
        <w:instrText xml:space="preserve"> REF _Ref327286121 \h </w:instrText>
      </w:r>
      <w:r w:rsidR="00ED5873">
        <w:fldChar w:fldCharType="separate"/>
      </w:r>
      <w:r w:rsidR="00031B14">
        <w:t>Variante A: 3 x 3 55“ Monitore</w:t>
      </w:r>
      <w:r w:rsidR="00ED5873">
        <w:fldChar w:fldCharType="end"/>
      </w:r>
      <w:r>
        <w:t>) vermittelt, entfällt hier.</w:t>
      </w:r>
    </w:p>
    <w:p w:rsidR="00297D7A" w:rsidRDefault="002870D8" w:rsidP="00C715AF">
      <w:pPr>
        <w:pStyle w:val="Heading5"/>
      </w:pPr>
      <w:bookmarkStart w:id="16" w:name="_Toc327447316"/>
      <w:r>
        <w:t>Variante C: 1 x 6 55“ Monitore</w:t>
      </w:r>
      <w:bookmarkEnd w:id="16"/>
    </w:p>
    <w:p w:rsidR="002870D8" w:rsidRDefault="002870D8" w:rsidP="002870D8">
      <w:r>
        <w:rPr>
          <w:noProof/>
          <w:lang w:eastAsia="de-CH"/>
        </w:rPr>
        <w:lastRenderedPageBreak/>
        <w:drawing>
          <wp:inline distT="0" distB="0" distL="0" distR="0" wp14:anchorId="778C8D69" wp14:editId="6619DC52">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214E82">
        <w:fldChar w:fldCharType="begin"/>
      </w:r>
      <w:r w:rsidR="00214E82">
        <w:instrText xml:space="preserve"> SEQ Abbildung \* ARABIC </w:instrText>
      </w:r>
      <w:r w:rsidR="00214E82">
        <w:fldChar w:fldCharType="separate"/>
      </w:r>
      <w:r w:rsidR="00031B14">
        <w:rPr>
          <w:noProof/>
        </w:rPr>
        <w:t>5</w:t>
      </w:r>
      <w:r w:rsidR="00214E82">
        <w:rPr>
          <w:noProof/>
        </w:rPr>
        <w:fldChar w:fldCharType="end"/>
      </w:r>
      <w:r>
        <w:t xml:space="preserve"> - Variante C: 1 x 6 55" Monitore, Ansicht</w:t>
      </w:r>
    </w:p>
    <w:p w:rsidR="002870D8" w:rsidRDefault="002870D8" w:rsidP="002870D8">
      <w:r>
        <w:t xml:space="preserve">Diese Variante fügt sich von den Abmessungen her perfekt in den Gang des </w:t>
      </w:r>
      <w:r w:rsidR="00ED5873">
        <w:t>Verwaltungsgebäudes</w:t>
      </w:r>
      <w:r>
        <w:t xml:space="preserve"> ein. Die Personen, die an </w:t>
      </w:r>
      <w:proofErr w:type="gramStart"/>
      <w:r>
        <w:t>der Video</w:t>
      </w:r>
      <w:r w:rsidR="004F5DE3">
        <w:t>w</w:t>
      </w:r>
      <w:r>
        <w:t>all</w:t>
      </w:r>
      <w:proofErr w:type="gramEnd"/>
      <w:r>
        <w:t xml:space="preserve"> vorbei gehen, müssen bei dieser Variante eine längere Strecke bewältigen, </w:t>
      </w:r>
      <w:r w:rsidR="00ED5873">
        <w:t>bis sie das andere Ende der Wall</w:t>
      </w:r>
      <w:r>
        <w:t xml:space="preserve">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w:t>
      </w:r>
      <w:r w:rsidR="00ED5873">
        <w:t>bei dieser Lösung</w:t>
      </w:r>
      <w:r>
        <w:t>, dass die Möbel-Elemente des Infostandes (siehe Kapitel</w:t>
      </w:r>
      <w:r w:rsidR="00ED5873">
        <w:t xml:space="preserve"> </w:t>
      </w:r>
      <w:r w:rsidR="00ED5873">
        <w:fldChar w:fldCharType="begin"/>
      </w:r>
      <w:r w:rsidR="00ED5873">
        <w:instrText xml:space="preserve"> REF _Ref327286304 \r \h </w:instrText>
      </w:r>
      <w:r w:rsidR="00ED5873">
        <w:fldChar w:fldCharType="separate"/>
      </w:r>
      <w:r w:rsidR="00031B14">
        <w:t>I.1.3.1</w:t>
      </w:r>
      <w:r w:rsidR="00ED5873">
        <w:fldChar w:fldCharType="end"/>
      </w:r>
      <w:r w:rsidR="00ED5873">
        <w:t xml:space="preserve"> </w:t>
      </w:r>
      <w:r w:rsidR="00ED5873">
        <w:fldChar w:fldCharType="begin"/>
      </w:r>
      <w:r w:rsidR="00ED5873">
        <w:instrText xml:space="preserve"> REF _Ref327286304 \h </w:instrText>
      </w:r>
      <w:r w:rsidR="00ED5873">
        <w:fldChar w:fldCharType="separate"/>
      </w:r>
      <w:r w:rsidR="00031B14">
        <w:t>Monitoranzahl und -anordnung</w:t>
      </w:r>
      <w:r w:rsidR="00ED5873">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09261447" wp14:editId="14E49D2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17" w:name="_Ref318900849"/>
      <w:r>
        <w:t xml:space="preserve">Abbildung </w:t>
      </w:r>
      <w:r w:rsidR="00214E82">
        <w:fldChar w:fldCharType="begin"/>
      </w:r>
      <w:r w:rsidR="00214E82">
        <w:instrText xml:space="preserve"> SEQ Abbildung \* ARABIC </w:instrText>
      </w:r>
      <w:r w:rsidR="00214E82">
        <w:fldChar w:fldCharType="separate"/>
      </w:r>
      <w:r w:rsidR="00031B14">
        <w:rPr>
          <w:noProof/>
        </w:rPr>
        <w:t>6</w:t>
      </w:r>
      <w:r w:rsidR="00214E82">
        <w:rPr>
          <w:noProof/>
        </w:rPr>
        <w:fldChar w:fldCharType="end"/>
      </w:r>
      <w:r w:rsidR="000159B2">
        <w:t xml:space="preserve"> - Variante C</w:t>
      </w:r>
      <w:r>
        <w:t>: 1 x 6 55" Monitore, Hellraumprojektor Test</w:t>
      </w:r>
      <w:bookmarkEnd w:id="17"/>
    </w:p>
    <w:p w:rsidR="002870D8" w:rsidRDefault="002870D8" w:rsidP="002870D8">
      <w:r>
        <w:t xml:space="preserve">In der </w:t>
      </w:r>
      <w:r>
        <w:fldChar w:fldCharType="begin"/>
      </w:r>
      <w:r>
        <w:instrText xml:space="preserve"> REF _Ref318900849 \h </w:instrText>
      </w:r>
      <w:r>
        <w:fldChar w:fldCharType="separate"/>
      </w:r>
      <w:r w:rsidR="00031B14">
        <w:t xml:space="preserve">Abbildung </w:t>
      </w:r>
      <w:r w:rsidR="00031B14">
        <w:rPr>
          <w:noProof/>
        </w:rPr>
        <w:t>6</w:t>
      </w:r>
      <w:r w:rsidR="00031B14">
        <w:t xml:space="preserve"> - Variante C: 1 x 6 55" Monitore, Hellraumprojektor Test</w:t>
      </w:r>
      <w:r>
        <w:fldChar w:fldCharType="end"/>
      </w:r>
      <w:r>
        <w:t xml:space="preserve"> ist ersichtlich, dass</w:t>
      </w:r>
      <w:r w:rsidR="00ED5873">
        <w:t xml:space="preserve"> sich</w:t>
      </w:r>
      <w:r>
        <w:t xml:space="preserve"> das auf der Video</w:t>
      </w:r>
      <w:r w:rsidR="004F5DE3">
        <w:t>w</w:t>
      </w:r>
      <w:r>
        <w:t xml:space="preserve">all angezeigte Poster nur über die mittleren beiden Bildschirme </w:t>
      </w:r>
      <w:r w:rsidR="00ED5873">
        <w:t>erstreckt</w:t>
      </w:r>
      <w:r>
        <w: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18" w:name="_Ref325119142"/>
      <w:bookmarkStart w:id="19" w:name="_Toc327447317"/>
      <w:r>
        <w:lastRenderedPageBreak/>
        <w:t>Variante D</w:t>
      </w:r>
      <w:r w:rsidR="00297D7A">
        <w:t>: 2 x 4 55“ Monitore</w:t>
      </w:r>
      <w:bookmarkEnd w:id="18"/>
      <w:bookmarkEnd w:id="19"/>
    </w:p>
    <w:p w:rsidR="00297D7A" w:rsidRDefault="00297D7A" w:rsidP="002870D8">
      <w:r>
        <w:rPr>
          <w:noProof/>
          <w:lang w:eastAsia="de-CH"/>
        </w:rPr>
        <w:drawing>
          <wp:inline distT="0" distB="0" distL="0" distR="0" wp14:anchorId="216D5482" wp14:editId="7A4FBE50">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214E82">
        <w:fldChar w:fldCharType="begin"/>
      </w:r>
      <w:r w:rsidR="00214E82">
        <w:instrText xml:space="preserve"> SEQ Abbildung \* ARABIC </w:instrText>
      </w:r>
      <w:r w:rsidR="00214E82">
        <w:fldChar w:fldCharType="separate"/>
      </w:r>
      <w:r w:rsidR="00031B14">
        <w:rPr>
          <w:noProof/>
        </w:rPr>
        <w:t>7</w:t>
      </w:r>
      <w:r w:rsidR="00214E82">
        <w:rPr>
          <w:noProof/>
        </w:rPr>
        <w:fldChar w:fldCharType="end"/>
      </w:r>
      <w:r>
        <w:t xml:space="preserve"> - Variante D: 2 x 4 55“ Monitore, Ansicht</w:t>
      </w:r>
    </w:p>
    <w:p w:rsidR="00BA5F30" w:rsidRDefault="00BA5F30" w:rsidP="00BA5F30">
      <w:r>
        <w:t xml:space="preserve">Im </w:t>
      </w:r>
      <w:r w:rsidR="00AC50C4">
        <w:t xml:space="preserve">Unterkapitel </w:t>
      </w:r>
      <w:r w:rsidR="00AC50C4">
        <w:fldChar w:fldCharType="begin"/>
      </w:r>
      <w:r w:rsidR="00AC50C4">
        <w:instrText xml:space="preserve"> REF _Ref327017208 \r \h </w:instrText>
      </w:r>
      <w:r w:rsidR="00AC50C4">
        <w:fldChar w:fldCharType="separate"/>
      </w:r>
      <w:r w:rsidR="00031B14">
        <w:t>I.1.3.3.3</w:t>
      </w:r>
      <w:r w:rsidR="00AC50C4">
        <w:fldChar w:fldCharType="end"/>
      </w:r>
      <w:r w:rsidR="00AC50C4">
        <w:t xml:space="preserve"> </w:t>
      </w:r>
      <w:r w:rsidR="00AC50C4">
        <w:fldChar w:fldCharType="begin"/>
      </w:r>
      <w:r w:rsidR="00AC50C4">
        <w:instrText xml:space="preserve"> REF _Ref327017208 \h </w:instrText>
      </w:r>
      <w:r w:rsidR="00AC50C4">
        <w:fldChar w:fldCharType="separate"/>
      </w:r>
      <w:r w:rsidR="00031B14">
        <w:t>Tests auf abgeänderter Testhardware mit einer Grafikkarte und acht Monitoren</w:t>
      </w:r>
      <w:r w:rsidR="00AC50C4">
        <w:fldChar w:fldCharType="end"/>
      </w:r>
      <w:r>
        <w:t xml:space="preserve"> wur</w:t>
      </w:r>
      <w:r w:rsidR="007C372B">
        <w:t>de getestet, ob die Performance-</w:t>
      </w:r>
      <w:r>
        <w:t xml:space="preserve">Probleme durch die </w:t>
      </w:r>
      <w:r w:rsidR="007C372B">
        <w:t>zweite</w:t>
      </w:r>
      <w:r>
        <w:t xml:space="preserve"> Grafikkarte</w:t>
      </w:r>
      <w:r w:rsidR="007C372B">
        <w:t xml:space="preserve"> (</w:t>
      </w:r>
      <w:proofErr w:type="spellStart"/>
      <w:r w:rsidR="007C372B">
        <w:t>Matrox</w:t>
      </w:r>
      <w:proofErr w:type="spellEnd"/>
      <w:r w:rsidR="007C372B">
        <w:t xml:space="preserve"> M9128 mit 2 Anschlüssen, siehe Kapitel </w:t>
      </w:r>
      <w:r w:rsidR="007C372B">
        <w:fldChar w:fldCharType="begin"/>
      </w:r>
      <w:r w:rsidR="007C372B">
        <w:instrText xml:space="preserve"> REF _Ref327286504 \r \h </w:instrText>
      </w:r>
      <w:r w:rsidR="007C372B">
        <w:fldChar w:fldCharType="separate"/>
      </w:r>
      <w:r w:rsidR="00031B14">
        <w:t>I.1.3.2</w:t>
      </w:r>
      <w:r w:rsidR="007C372B">
        <w:fldChar w:fldCharType="end"/>
      </w:r>
      <w:r w:rsidR="007C372B">
        <w:t xml:space="preserve"> </w:t>
      </w:r>
      <w:r w:rsidR="007C372B">
        <w:fldChar w:fldCharType="begin"/>
      </w:r>
      <w:r w:rsidR="007C372B">
        <w:instrText xml:space="preserve"> REF _Ref327286506 \h </w:instrText>
      </w:r>
      <w:r w:rsidR="007C372B">
        <w:fldChar w:fldCharType="separate"/>
      </w:r>
      <w:r w:rsidR="00031B14">
        <w:t>Grafikkarten</w:t>
      </w:r>
      <w:r w:rsidR="007C372B">
        <w:fldChar w:fldCharType="end"/>
      </w:r>
      <w:r w:rsidR="007C372B">
        <w:t>)</w:t>
      </w:r>
      <w:r>
        <w:t xml:space="preserv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60450104" wp14:editId="5244DD54">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20" w:name="_Ref324861946"/>
      <w:r>
        <w:t xml:space="preserve">Abbildung </w:t>
      </w:r>
      <w:r w:rsidR="00214E82">
        <w:fldChar w:fldCharType="begin"/>
      </w:r>
      <w:r w:rsidR="00214E82">
        <w:instrText xml:space="preserve"> SEQ Abbildung \* ARABIC </w:instrText>
      </w:r>
      <w:r w:rsidR="00214E82">
        <w:fldChar w:fldCharType="separate"/>
      </w:r>
      <w:r w:rsidR="00031B14">
        <w:rPr>
          <w:noProof/>
        </w:rPr>
        <w:t>8</w:t>
      </w:r>
      <w:r w:rsidR="00214E82">
        <w:rPr>
          <w:noProof/>
        </w:rPr>
        <w:fldChar w:fldCharType="end"/>
      </w:r>
      <w:r>
        <w:t xml:space="preserve"> - Variante D: 2 x 4 55" Monitore, Hellraumprojektor Test</w:t>
      </w:r>
      <w:bookmarkEnd w:id="20"/>
    </w:p>
    <w:p w:rsidR="002870D8" w:rsidRDefault="00C84601" w:rsidP="00882686">
      <w:r>
        <w:t xml:space="preserve">Wie durch </w:t>
      </w:r>
      <w:r>
        <w:fldChar w:fldCharType="begin"/>
      </w:r>
      <w:r>
        <w:instrText xml:space="preserve"> REF _Ref324861946 \h </w:instrText>
      </w:r>
      <w:r>
        <w:fldChar w:fldCharType="separate"/>
      </w:r>
      <w:r w:rsidR="00031B14">
        <w:t xml:space="preserve">Abbildung </w:t>
      </w:r>
      <w:r w:rsidR="00031B14">
        <w:rPr>
          <w:noProof/>
        </w:rPr>
        <w:t>8</w:t>
      </w:r>
      <w:r w:rsidR="00031B14">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AC50C4">
        <w:fldChar w:fldCharType="begin"/>
      </w:r>
      <w:r w:rsidR="00AC50C4">
        <w:instrText xml:space="preserve"> REF _Ref327286121 \r \h </w:instrText>
      </w:r>
      <w:r w:rsidR="00AC50C4">
        <w:fldChar w:fldCharType="separate"/>
      </w:r>
      <w:r w:rsidR="00031B14">
        <w:t>I.1.3.1.1</w:t>
      </w:r>
      <w:r w:rsidR="00AC50C4">
        <w:fldChar w:fldCharType="end"/>
      </w:r>
      <w:r w:rsidR="00AC50C4">
        <w:t xml:space="preserve"> </w:t>
      </w:r>
      <w:r w:rsidR="00AC50C4">
        <w:fldChar w:fldCharType="begin"/>
      </w:r>
      <w:r w:rsidR="00AC50C4">
        <w:instrText xml:space="preserve"> REF _Ref327286121 \h </w:instrText>
      </w:r>
      <w:r w:rsidR="00AC50C4">
        <w:fldChar w:fldCharType="separate"/>
      </w:r>
      <w:r w:rsidR="00031B14">
        <w:t>Variante A: 3 x 3 55“ Monitore</w:t>
      </w:r>
      <w:r w:rsidR="00AC50C4">
        <w:fldChar w:fldCharType="end"/>
      </w:r>
      <w:r w:rsidR="008D56EC">
        <w:t>.</w:t>
      </w:r>
      <w:r w:rsidR="00834992">
        <w:t xml:space="preserve"> </w:t>
      </w:r>
      <w:r w:rsidR="00AC50C4">
        <w:t>Bei d</w:t>
      </w:r>
      <w:r w:rsidR="00BA5F30">
        <w:t>er Variante mit den 2 x 4 Monitoren kann das Poster optimal platziert werden. Ein Vorteil ist, dass in der Applikation nun mehr Platz für die Anzeige des Skele</w:t>
      </w:r>
      <w:r w:rsidR="00AC50C4">
        <w:t>tts am unteren Rand und des Menu</w:t>
      </w:r>
      <w:r w:rsidR="00BA5F30">
        <w:t>s am oberen Rand bleibt.</w:t>
      </w:r>
    </w:p>
    <w:p w:rsidR="00882686" w:rsidRPr="00882686" w:rsidRDefault="00882686" w:rsidP="00882686">
      <w:pPr>
        <w:pStyle w:val="Heading5"/>
      </w:pPr>
      <w:bookmarkStart w:id="21" w:name="_Ref325659442"/>
      <w:bookmarkStart w:id="22" w:name="_Toc327447318"/>
      <w:r>
        <w:t>Fazit Monitorkonstellationen</w:t>
      </w:r>
      <w:bookmarkEnd w:id="21"/>
      <w:bookmarkEnd w:id="22"/>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xml:space="preserve">“ wird als wichtig angeschaut, da </w:t>
      </w:r>
      <w:r w:rsidR="00AE70AC">
        <w:t xml:space="preserve">die </w:t>
      </w:r>
      <w:r>
        <w:t>Video</w:t>
      </w:r>
      <w:r w:rsidR="004F5DE3">
        <w:t>w</w:t>
      </w:r>
      <w:r>
        <w:t xml:space="preserve">all mit </w:t>
      </w:r>
      <w:r w:rsidR="002A6F90">
        <w:t>ihren</w:t>
      </w:r>
      <w:r>
        <w:t xml:space="preserve"> Grundapplikationen Poster und Mittagsmen</w:t>
      </w:r>
      <w:r w:rsidR="005023F4">
        <w:t>u</w:t>
      </w:r>
      <w:r w:rsidR="00536D7C">
        <w:t xml:space="preserve"> (TODO </w:t>
      </w:r>
      <w:r>
        <w:t xml:space="preserve">link </w:t>
      </w:r>
      <w:proofErr w:type="spellStart"/>
      <w:r w:rsidR="00536D7C">
        <w:t>entwurf</w:t>
      </w:r>
      <w:proofErr w:type="spellEnd"/>
      <w:r w:rsidR="00536D7C">
        <w:t xml:space="preserve">, </w:t>
      </w:r>
      <w:r>
        <w:t>dahin, wo festgehalten ist, was das System der BA kann)</w:t>
      </w:r>
      <w:r w:rsidR="002A6F90">
        <w:t xml:space="preserve"> viel Text enthält, der angenehm </w:t>
      </w:r>
      <w:r w:rsidR="008B2D79">
        <w:t xml:space="preserve">zu </w:t>
      </w:r>
      <w:r w:rsidR="002A6F90">
        <w:t>lesen</w:t>
      </w:r>
      <w:r w:rsidR="008B2D79">
        <w:t xml:space="preserve"> sein</w:t>
      </w:r>
      <w:r w:rsidR="002A6F90">
        <w:t xml:space="preserve"> soll.</w:t>
      </w:r>
    </w:p>
    <w:p w:rsidR="004D2CDF" w:rsidRDefault="004D2CDF" w:rsidP="004D2CDF">
      <w:pPr>
        <w:pStyle w:val="ListParagraph"/>
        <w:numPr>
          <w:ilvl w:val="0"/>
          <w:numId w:val="8"/>
        </w:numPr>
      </w:pPr>
      <w:r>
        <w:t>Die „Kosten“ sollen der optimalen Video</w:t>
      </w:r>
      <w:r w:rsidR="004F5DE3">
        <w:t>w</w:t>
      </w:r>
      <w:r w:rsidR="00AE70AC">
        <w:t>all-</w:t>
      </w:r>
      <w:r>
        <w:t>Monitorkonstellation nicht im Wege stehen und wurden daher als wenig wichtig eingestuft.</w:t>
      </w:r>
    </w:p>
    <w:p w:rsidR="00D15E63" w:rsidRDefault="00D15E63" w:rsidP="00392A02">
      <w:r>
        <w:t>Die Evaluation wurde manuell durchgeführt. Die Bewertun</w:t>
      </w:r>
      <w:r w:rsidR="00AE70AC">
        <w:t>g der einzelnen Kriterien mit</w:t>
      </w:r>
      <w:r>
        <w:t xml:space="preserve"> wenig wichtig (1), bedingt wichtig (3) und sehr wichtig (5) ist </w:t>
      </w:r>
      <w:r w:rsidR="004015B8">
        <w:t>selbsterklärend</w:t>
      </w:r>
      <w:r>
        <w:t xml:space="preserve">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AE70AC" w:rsidP="00AE70AC">
      <w:pPr>
        <w:pStyle w:val="Caption"/>
      </w:pPr>
      <w:bookmarkStart w:id="23" w:name="_Ref327298996"/>
      <w:r>
        <w:t xml:space="preserve">Tabelle </w:t>
      </w:r>
      <w:r w:rsidR="00214E82">
        <w:fldChar w:fldCharType="begin"/>
      </w:r>
      <w:r w:rsidR="00214E82">
        <w:instrText xml:space="preserve"> SEQ Tabelle \* ARABIC </w:instrText>
      </w:r>
      <w:r w:rsidR="00214E82">
        <w:fldChar w:fldCharType="separate"/>
      </w:r>
      <w:r w:rsidR="00031B14">
        <w:rPr>
          <w:noProof/>
        </w:rPr>
        <w:t>1</w:t>
      </w:r>
      <w:r w:rsidR="00214E82">
        <w:rPr>
          <w:noProof/>
        </w:rPr>
        <w:fldChar w:fldCharType="end"/>
      </w:r>
      <w:r>
        <w:t xml:space="preserve"> </w:t>
      </w:r>
      <w:r w:rsidRPr="001F7726">
        <w:t>- Nutzwertanalyse:</w:t>
      </w:r>
      <w:r>
        <w:t xml:space="preserve"> Auswahl</w:t>
      </w:r>
      <w:r w:rsidRPr="001F7726">
        <w:t xml:space="preserve"> Monitorkonstellation für Video</w:t>
      </w:r>
      <w:r>
        <w:t>w</w:t>
      </w:r>
      <w:r w:rsidRPr="001F7726">
        <w:t>all</w:t>
      </w:r>
      <w:bookmarkEnd w:id="23"/>
    </w:p>
    <w:p w:rsidR="002870D8" w:rsidRDefault="002870D8" w:rsidP="002870D8">
      <w:r>
        <w:t>Aus</w:t>
      </w:r>
      <w:r w:rsidRPr="00630616">
        <w:t xml:space="preserve"> der </w:t>
      </w:r>
      <w:r>
        <w:t xml:space="preserve">Analyse (siehe </w:t>
      </w:r>
      <w:r w:rsidR="00AE70AC">
        <w:fldChar w:fldCharType="begin"/>
      </w:r>
      <w:r w:rsidR="00AE70AC">
        <w:instrText xml:space="preserve"> REF _Ref327298996 \h </w:instrText>
      </w:r>
      <w:r w:rsidR="00AE70AC">
        <w:fldChar w:fldCharType="separate"/>
      </w:r>
      <w:r w:rsidR="00031B14">
        <w:t xml:space="preserve">Tabelle </w:t>
      </w:r>
      <w:r w:rsidR="00031B14">
        <w:rPr>
          <w:noProof/>
        </w:rPr>
        <w:t>1</w:t>
      </w:r>
      <w:r w:rsidR="00031B14">
        <w:t xml:space="preserve"> </w:t>
      </w:r>
      <w:r w:rsidR="00031B14" w:rsidRPr="001F7726">
        <w:t>- Nutzwertanalyse:</w:t>
      </w:r>
      <w:r w:rsidR="00031B14">
        <w:t xml:space="preserve"> Auswahl</w:t>
      </w:r>
      <w:r w:rsidR="00031B14" w:rsidRPr="001F7726">
        <w:t xml:space="preserve"> Monitorkonstellation für Video</w:t>
      </w:r>
      <w:r w:rsidR="00031B14">
        <w:t>w</w:t>
      </w:r>
      <w:r w:rsidR="00031B14" w:rsidRPr="001F7726">
        <w:t>all</w:t>
      </w:r>
      <w:r w:rsidR="00AE70AC">
        <w:fldChar w:fldCharType="end"/>
      </w:r>
      <w:r w:rsidRPr="00630616">
        <w:t xml:space="preserve">) geht </w:t>
      </w:r>
      <w:r>
        <w:t xml:space="preserve">hervor, dass  sich die ursprünglich vorgeschlagene Variante (siehe </w:t>
      </w:r>
      <w:r w:rsidR="00AE70AC">
        <w:t xml:space="preserve">Unterkapitel </w:t>
      </w:r>
      <w:r w:rsidR="00AE70AC">
        <w:fldChar w:fldCharType="begin"/>
      </w:r>
      <w:r w:rsidR="00AE70AC">
        <w:instrText xml:space="preserve"> REF _Ref327286121 \r \h </w:instrText>
      </w:r>
      <w:r w:rsidR="00AE70AC">
        <w:fldChar w:fldCharType="separate"/>
      </w:r>
      <w:r w:rsidR="00031B14">
        <w:t>I.1.3.1.1</w:t>
      </w:r>
      <w:r w:rsidR="00AE70AC">
        <w:fldChar w:fldCharType="end"/>
      </w:r>
      <w:r w:rsidR="00AE70AC">
        <w:t xml:space="preserve"> </w:t>
      </w:r>
      <w:r w:rsidR="00AE70AC">
        <w:fldChar w:fldCharType="begin"/>
      </w:r>
      <w:r w:rsidR="00AE70AC">
        <w:instrText xml:space="preserve"> REF _Ref327286121 \h </w:instrText>
      </w:r>
      <w:r w:rsidR="00AE70AC">
        <w:fldChar w:fldCharType="separate"/>
      </w:r>
      <w:r w:rsidR="00031B14">
        <w:t>Variante A: 3 x 3 55“ Monitore</w:t>
      </w:r>
      <w:r w:rsidR="00AE70AC">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w:t>
      </w:r>
      <w:r w:rsidR="00AE70AC">
        <w:t xml:space="preserve">nte 4 mit den 8 Monitoren (siehe </w:t>
      </w:r>
      <w:r w:rsidR="00AE70AC">
        <w:fldChar w:fldCharType="begin"/>
      </w:r>
      <w:r w:rsidR="00AE70AC">
        <w:instrText xml:space="preserve"> REF _Ref325119142 \r \h </w:instrText>
      </w:r>
      <w:r w:rsidR="00AE70AC">
        <w:fldChar w:fldCharType="separate"/>
      </w:r>
      <w:r w:rsidR="00031B14">
        <w:t>I.1.3.1.4</w:t>
      </w:r>
      <w:r w:rsidR="00AE70AC">
        <w:fldChar w:fldCharType="end"/>
      </w:r>
      <w:r w:rsidR="00AE70AC">
        <w:t xml:space="preserve"> </w:t>
      </w:r>
      <w:r w:rsidR="00AE70AC">
        <w:fldChar w:fldCharType="begin"/>
      </w:r>
      <w:r w:rsidR="00AE70AC">
        <w:instrText xml:space="preserve"> REF _Ref325119142 \h </w:instrText>
      </w:r>
      <w:r w:rsidR="00AE70AC">
        <w:fldChar w:fldCharType="separate"/>
      </w:r>
      <w:r w:rsidR="00031B14">
        <w:t>Variante D: 2 x 4 55“ Monitore</w:t>
      </w:r>
      <w:r w:rsidR="00AE70AC">
        <w:fldChar w:fldCharType="end"/>
      </w:r>
      <w:r>
        <w:t>) ist der Variante 1: 3 x 3 55“ Monitore sehr ähnlich.</w:t>
      </w:r>
      <w:r w:rsidR="00C4523C">
        <w:t xml:space="preserve"> Sie benötigt in der Vertikale noch mehr Platz</w:t>
      </w:r>
      <w:r w:rsidR="00AE70AC">
        <w:t xml:space="preserve">, </w:t>
      </w:r>
      <w:r w:rsidR="00C4523C">
        <w:t>ist</w:t>
      </w:r>
      <w:r w:rsidR="00AE70AC">
        <w:t xml:space="preserve"> aber</w:t>
      </w:r>
      <w:r w:rsidR="00C4523C">
        <w:t xml:space="preserve">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031B14">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031B14">
        <w:t>Tests auf abgeänderter Testhardware mit einer Grafikkarte und acht Monitoren</w:t>
      </w:r>
      <w:r w:rsidR="00D52805">
        <w:fldChar w:fldCharType="end"/>
      </w:r>
      <w:r w:rsidR="00D52805">
        <w:t>)</w:t>
      </w:r>
      <w:r w:rsidR="00E26839">
        <w:t>, so würde diese Variante derjenigen mit 3</w:t>
      </w:r>
      <w:r w:rsidR="00BE493D">
        <w:t xml:space="preserve"> </w:t>
      </w:r>
      <w:r w:rsidR="00E26839">
        <w:t>x</w:t>
      </w:r>
      <w:r w:rsidR="00BE493D">
        <w:t xml:space="preserve"> </w:t>
      </w:r>
      <w:r w:rsidR="00E26839">
        <w:t>3 Monitoren vorgezogen werden</w:t>
      </w:r>
      <w:r w:rsidR="000D7C0E">
        <w:t xml:space="preserve">. </w:t>
      </w:r>
    </w:p>
    <w:p w:rsidR="00B73F45" w:rsidRDefault="00B73F45" w:rsidP="00C715AF">
      <w:pPr>
        <w:pStyle w:val="Heading4"/>
      </w:pPr>
      <w:bookmarkStart w:id="24" w:name="_Toc320601259"/>
      <w:bookmarkStart w:id="25" w:name="_Ref324081784"/>
      <w:bookmarkStart w:id="26" w:name="_Ref324081792"/>
      <w:bookmarkStart w:id="27" w:name="_Ref324938005"/>
      <w:bookmarkStart w:id="28" w:name="_Ref324938012"/>
      <w:bookmarkStart w:id="29" w:name="_Ref325113792"/>
      <w:bookmarkStart w:id="30" w:name="_Ref325113794"/>
      <w:bookmarkStart w:id="31" w:name="_Ref325118460"/>
      <w:bookmarkStart w:id="32" w:name="_Ref325118463"/>
      <w:bookmarkStart w:id="33" w:name="_Ref325193636"/>
      <w:bookmarkStart w:id="34" w:name="_Ref325193642"/>
      <w:bookmarkStart w:id="35" w:name="_Ref325909773"/>
      <w:bookmarkStart w:id="36" w:name="_Ref325909779"/>
      <w:bookmarkStart w:id="37" w:name="_Ref326677260"/>
      <w:bookmarkStart w:id="38" w:name="_Ref326677262"/>
      <w:bookmarkStart w:id="39" w:name="_Ref327286504"/>
      <w:bookmarkStart w:id="40" w:name="_Ref327286506"/>
      <w:bookmarkStart w:id="41" w:name="_Toc327447319"/>
      <w:r>
        <w:t>Grafikkarten</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031B14" w:rsidRPr="00075173" w:rsidRDefault="0089097C" w:rsidP="00075173">
      <w:r>
        <w:t xml:space="preserve">Zu Beginn lag der HSR eine Offerte für </w:t>
      </w:r>
      <w:proofErr w:type="gramStart"/>
      <w:r>
        <w:t>eine Video</w:t>
      </w:r>
      <w:r w:rsidR="004F5DE3">
        <w:t>w</w:t>
      </w:r>
      <w:r>
        <w:t>all</w:t>
      </w:r>
      <w:proofErr w:type="gramEnd"/>
      <w:r>
        <w:t xml:space="preserve"> </w:t>
      </w:r>
      <w:r w:rsidR="008302E4">
        <w:t>vor</w:t>
      </w:r>
      <w:r w:rsidR="004F4D95">
        <w:t xml:space="preserve">, </w:t>
      </w:r>
      <w:r w:rsidR="008302E4">
        <w:t xml:space="preserve">bei </w:t>
      </w:r>
      <w:r w:rsidR="004F4D95">
        <w:t>welche</w:t>
      </w:r>
      <w:r w:rsidR="008302E4">
        <w:t>r</w:t>
      </w:r>
      <w:r w:rsidR="004F4D95">
        <w:t xml:space="preserve"> die Bildschirme m</w:t>
      </w:r>
      <w:r>
        <w:t xml:space="preserve">ithilfe eines </w:t>
      </w:r>
      <w:r w:rsidR="008302E4">
        <w:t>Daisy Chain Boards zusammengeschlossen werden</w:t>
      </w:r>
      <w:r w:rsidR="004F4D95">
        <w:t xml:space="preserve"> </w:t>
      </w:r>
      <w:r w:rsidR="00625568">
        <w:t>(für detaillierte Informationen siehe Kapitel</w:t>
      </w:r>
      <w:r w:rsidR="008302E4">
        <w:t xml:space="preserve"> </w:t>
      </w:r>
      <w:r w:rsidR="008302E4">
        <w:fldChar w:fldCharType="begin"/>
      </w:r>
      <w:r w:rsidR="008302E4">
        <w:instrText xml:space="preserve"> REF _Ref325441553 \r \h </w:instrText>
      </w:r>
      <w:r w:rsidR="008302E4">
        <w:fldChar w:fldCharType="separate"/>
      </w:r>
      <w:r w:rsidR="00031B14">
        <w:t>0</w:t>
      </w:r>
      <w:r w:rsidR="008302E4">
        <w:fldChar w:fldCharType="end"/>
      </w:r>
      <w:r w:rsidR="008302E4">
        <w:t xml:space="preserve"> </w:t>
      </w:r>
      <w:r w:rsidR="008302E4">
        <w:fldChar w:fldCharType="begin"/>
      </w:r>
      <w:r w:rsidR="008302E4">
        <w:instrText xml:space="preserve"> REF _Ref325441553 \h </w:instrText>
      </w:r>
      <w:r w:rsidR="008302E4">
        <w:fldChar w:fldCharType="separate"/>
      </w:r>
      <w:r w:rsidR="00031B14">
        <w:br w:type="page"/>
      </w:r>
    </w:p>
    <w:p w:rsidR="00033824" w:rsidRDefault="00031B14" w:rsidP="0089097C">
      <w:r>
        <w:lastRenderedPageBreak/>
        <w:t>Evaluation Mitsubishi Display Wall</w:t>
      </w:r>
      <w:r w:rsidR="008302E4">
        <w:fldChar w:fldCharType="end"/>
      </w:r>
      <w:r w:rsidR="00625568">
        <w:t>)</w:t>
      </w:r>
      <w:r w:rsidR="0089097C">
        <w:t>.</w:t>
      </w:r>
      <w:r w:rsidR="004D7AC5">
        <w:t xml:space="preserve"> Die </w:t>
      </w:r>
      <w:r w:rsidR="00157712">
        <w:t xml:space="preserve">Auflösung der </w:t>
      </w:r>
      <w:r w:rsidR="004D7AC5">
        <w:t>Wall ist d</w:t>
      </w:r>
      <w:r w:rsidR="00157712">
        <w:t xml:space="preserve">urch dieses Board </w:t>
      </w:r>
      <w:r w:rsidR="004D7AC5">
        <w:t xml:space="preserve">aber auf ein </w:t>
      </w:r>
      <w:r w:rsidR="00157712">
        <w:t xml:space="preserve">Maximum </w:t>
      </w:r>
      <w:r w:rsidR="004D7AC5">
        <w:t xml:space="preserve">von 1920 x </w:t>
      </w:r>
      <w:r w:rsidR="007D55FC">
        <w:t>120</w:t>
      </w:r>
      <w:r w:rsidR="00F84149">
        <w:t>0</w:t>
      </w:r>
      <w:r w:rsidR="004D7AC5">
        <w:t xml:space="preserve"> beschränkt.</w:t>
      </w:r>
      <w:r w:rsidR="0037428A">
        <w:t xml:space="preserve"> </w:t>
      </w:r>
      <w:r w:rsidR="00C65FB4">
        <w:t>Bei einer solch</w:t>
      </w:r>
      <w:r w:rsidR="00157712">
        <w:t xml:space="preserve"> niedrigen </w:t>
      </w:r>
      <w:r w:rsidR="00C65FB4">
        <w:t>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w:t>
      </w:r>
      <w:r w:rsidR="007A5057">
        <w:t xml:space="preserve">3 x </w:t>
      </w:r>
      <w:proofErr w:type="spellStart"/>
      <w:r w:rsidR="007A5057">
        <w:t>Full</w:t>
      </w:r>
      <w:proofErr w:type="spellEnd"/>
      <w:r w:rsidR="007A5057">
        <w:t xml:space="preserve"> 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w:t>
      </w:r>
      <w:r w:rsidR="00157712">
        <w:t>nen bei einer solchen Auflösung</w:t>
      </w:r>
      <w:r w:rsidR="00A854F7">
        <w:t xml:space="preserve"> </w:t>
      </w:r>
      <w:r w:rsidR="00157712">
        <w:t xml:space="preserve">gut </w:t>
      </w:r>
      <w:r w:rsidR="00A0620E">
        <w:t>gelesen werden.</w:t>
      </w:r>
      <w:r w:rsidR="00063D83">
        <w:t xml:space="preserve"> Es war aber abzuk</w:t>
      </w:r>
      <w:r w:rsidR="00653AFA">
        <w:t>lären</w:t>
      </w:r>
      <w:r w:rsidR="00882686">
        <w:t>,</w:t>
      </w:r>
      <w:r w:rsidR="00157712">
        <w:t xml:space="preserve"> ob eine </w:t>
      </w:r>
      <w:r w:rsidR="007A5057">
        <w:t xml:space="preserve">3 x </w:t>
      </w:r>
      <w:proofErr w:type="spellStart"/>
      <w:r w:rsidR="007A5057">
        <w:t>Full</w:t>
      </w:r>
      <w:proofErr w:type="spellEnd"/>
      <w:r w:rsidR="007A5057">
        <w:t xml:space="preserve"> HD-Auflösung </w:t>
      </w:r>
      <w:r w:rsidR="00063D83">
        <w:t xml:space="preserve"> überhaupt erreicht werden kann. </w:t>
      </w:r>
      <w:r w:rsidR="00844BA1">
        <w:t>Das Team beschloss daher</w:t>
      </w:r>
      <w:r w:rsidR="00882686">
        <w:t>,</w:t>
      </w:r>
      <w:r w:rsidR="00844BA1">
        <w:t xml:space="preserve"> </w:t>
      </w:r>
      <w:r w:rsidR="00577A8E">
        <w:t>eine</w:t>
      </w:r>
      <w:r w:rsidR="00F35643">
        <w:t xml:space="preserve"> Grafikkartenlösung </w:t>
      </w:r>
      <w:r w:rsidR="00D25B02">
        <w:t xml:space="preserve">zu </w:t>
      </w:r>
      <w:r w:rsidR="00157712">
        <w:t>finden</w:t>
      </w:r>
      <w:r w:rsidR="00D25B02">
        <w:t xml:space="preserve">, mit welcher </w:t>
      </w:r>
      <w:r w:rsidR="00DB6158">
        <w:t xml:space="preserve">die </w:t>
      </w:r>
      <w:r w:rsidR="00882686">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t>I.1.3.1.5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zufriedenstellende Lösung anbieten. Folgende</w:t>
      </w:r>
      <w:r w:rsidR="00157712">
        <w:t xml:space="preserve"> zwei</w:t>
      </w:r>
      <w:r w:rsidR="006E2A7D">
        <w:t xml:space="preserve"> Karten wurden </w:t>
      </w:r>
      <w:r w:rsidR="00157712">
        <w:t>angeschafft</w:t>
      </w:r>
      <w:r w:rsidR="006E2A7D">
        <w:t>:</w:t>
      </w:r>
    </w:p>
    <w:p w:rsidR="00033824" w:rsidRDefault="00033824" w:rsidP="00033824">
      <w:pPr>
        <w:pStyle w:val="ListParagraph"/>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584AD1A9" wp14:editId="495A2E50">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214E82">
        <w:fldChar w:fldCharType="begin"/>
      </w:r>
      <w:r w:rsidR="00214E82">
        <w:instrText xml:space="preserve"> SEQ Abbildung \* ARABIC </w:instrText>
      </w:r>
      <w:r w:rsidR="00214E82">
        <w:fldChar w:fldCharType="separate"/>
      </w:r>
      <w:r w:rsidR="00031B14">
        <w:rPr>
          <w:noProof/>
        </w:rPr>
        <w:t>9</w:t>
      </w:r>
      <w:r w:rsidR="00214E82">
        <w:rPr>
          <w:noProof/>
        </w:rPr>
        <w:fldChar w:fldCharType="end"/>
      </w:r>
      <w:r>
        <w:t xml:space="preserve"> - </w:t>
      </w:r>
      <w:proofErr w:type="spellStart"/>
      <w:r>
        <w:t>Matrox</w:t>
      </w:r>
      <w:proofErr w:type="spellEnd"/>
      <w:r>
        <w:t xml:space="preserve"> M9188</w:t>
      </w:r>
      <w:r>
        <w:br/>
      </w:r>
    </w:p>
    <w:p w:rsidR="00033824" w:rsidRDefault="00033824" w:rsidP="00033824">
      <w:pPr>
        <w:pStyle w:val="ListParagraph"/>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23AF9ED0" wp14:editId="236C4CAF">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214E82">
        <w:fldChar w:fldCharType="begin"/>
      </w:r>
      <w:r w:rsidR="00214E82">
        <w:instrText xml:space="preserve"> SEQ Abbildung \* ARABIC </w:instrText>
      </w:r>
      <w:r w:rsidR="00214E82">
        <w:fldChar w:fldCharType="separate"/>
      </w:r>
      <w:r w:rsidR="00031B14">
        <w:rPr>
          <w:noProof/>
        </w:rPr>
        <w:t>10</w:t>
      </w:r>
      <w:r w:rsidR="00214E82">
        <w:rPr>
          <w:noProof/>
        </w:rPr>
        <w:fldChar w:fldCharType="end"/>
      </w:r>
      <w:r>
        <w:t xml:space="preserve"> - </w:t>
      </w:r>
      <w:proofErr w:type="spellStart"/>
      <w:r>
        <w:t>Matrox</w:t>
      </w:r>
      <w:proofErr w:type="spellEnd"/>
      <w:r>
        <w:t xml:space="preserve"> </w:t>
      </w:r>
      <w:r w:rsidRPr="008D539C">
        <w:t>M9128</w:t>
      </w:r>
    </w:p>
    <w:p w:rsidR="0089097C" w:rsidRPr="0089097C" w:rsidRDefault="00D01431" w:rsidP="00C715AF">
      <w:pPr>
        <w:pStyle w:val="Heading4"/>
      </w:pPr>
      <w:bookmarkStart w:id="42" w:name="_Ref325113776"/>
      <w:bookmarkStart w:id="43" w:name="_Toc327447320"/>
      <w:r>
        <w:t>Testhardware</w:t>
      </w:r>
      <w:bookmarkEnd w:id="42"/>
      <w:bookmarkEnd w:id="43"/>
    </w:p>
    <w:p w:rsidR="002870D8" w:rsidRDefault="002870D8" w:rsidP="002870D8">
      <w:r>
        <w:t>Am 15.03.2012 wurde die Testhardware aufgebaut.</w:t>
      </w:r>
      <w:r w:rsidR="00CB498F">
        <w:t xml:space="preserve"> Diese Massnahm</w:t>
      </w:r>
      <w:r w:rsidR="004015B8">
        <w:t xml:space="preserve">e wurde ergriffen, um </w:t>
      </w:r>
      <w:r w:rsidR="00157712">
        <w:t>herauszufinden</w:t>
      </w:r>
      <w:r w:rsidR="00CB498F">
        <w:t xml:space="preserve">, </w:t>
      </w:r>
      <w:r w:rsidR="00157712">
        <w:t>ob</w:t>
      </w:r>
      <w:r w:rsidR="00CB498F">
        <w:t xml:space="preserve"> die gewünschte Auflösung von </w:t>
      </w:r>
      <w:r w:rsidR="007A5057">
        <w:t xml:space="preserve">3 x </w:t>
      </w:r>
      <w:proofErr w:type="spellStart"/>
      <w:r w:rsidR="007A5057">
        <w:t>Full</w:t>
      </w:r>
      <w:proofErr w:type="spellEnd"/>
      <w:r w:rsidR="007A5057">
        <w:t xml:space="preserve"> HD</w:t>
      </w:r>
      <w:r w:rsidR="00CB498F">
        <w:t xml:space="preserve"> möglich ist.</w:t>
      </w:r>
      <w:r>
        <w:t xml:space="preserve"> </w:t>
      </w:r>
      <w:r w:rsidR="00157712">
        <w:br/>
        <w:t xml:space="preserve">Für die Testhardware </w:t>
      </w:r>
      <w:r>
        <w:t xml:space="preserve">wurden die im Kapitel </w:t>
      </w:r>
      <w:r w:rsidR="002F0E85">
        <w:t xml:space="preserve"> </w:t>
      </w:r>
      <w:r w:rsidR="002F0E85">
        <w:fldChar w:fldCharType="begin"/>
      </w:r>
      <w:r w:rsidR="002F0E85">
        <w:instrText xml:space="preserve"> REF _Ref324938012 \r \h </w:instrText>
      </w:r>
      <w:r w:rsidR="002F0E85">
        <w:fldChar w:fldCharType="separate"/>
      </w:r>
      <w:r w:rsidR="00031B14">
        <w:t>I.1.3.2</w:t>
      </w:r>
      <w:r w:rsidR="002F0E85">
        <w:fldChar w:fldCharType="end"/>
      </w:r>
      <w:r>
        <w:t xml:space="preserve"> </w:t>
      </w:r>
      <w:r w:rsidR="002F0E85">
        <w:fldChar w:fldCharType="begin"/>
      </w:r>
      <w:r w:rsidR="002F0E85">
        <w:instrText xml:space="preserve"> REF _Ref324938005 \h </w:instrText>
      </w:r>
      <w:r w:rsidR="002F0E85">
        <w:fldChar w:fldCharType="separate"/>
      </w:r>
      <w:r w:rsidR="00031B14">
        <w:t>Grafikkarten</w:t>
      </w:r>
      <w:r w:rsidR="002F0E85">
        <w:fldChar w:fldCharType="end"/>
      </w:r>
      <w:r w:rsidR="002F0E85">
        <w:t xml:space="preserve"> </w:t>
      </w:r>
      <w:r>
        <w:t>beschrieben</w:t>
      </w:r>
      <w:r w:rsidR="004015B8">
        <w:t>en</w:t>
      </w:r>
      <w:r>
        <w:t xml:space="preserve"> </w:t>
      </w:r>
      <w:r w:rsidR="002F0E85">
        <w:t>K</w:t>
      </w:r>
      <w:r>
        <w:t>arten in einen Schulcomputer eingebaut. An diesen wurden neun Monitore (</w:t>
      </w:r>
      <w:r w:rsidRPr="00BE6238">
        <w:t>Fujitsu P22W-5 ECO IPS</w:t>
      </w:r>
      <w:r>
        <w:t>, 22 Zoll) mit je einer maximalen Auflös</w:t>
      </w:r>
      <w:r w:rsidR="00577A8E">
        <w:t>ung von 1680 x 1050</w:t>
      </w:r>
      <w:r w:rsidR="00157712" w:rsidRPr="00157712">
        <w:t xml:space="preserve"> </w:t>
      </w:r>
      <w:r w:rsidR="00157712">
        <w:t>angeschlossen</w:t>
      </w:r>
      <w:r w:rsidR="00577A8E">
        <w:t>. Die max</w:t>
      </w:r>
      <w:r w:rsidR="006B053D">
        <w:t>imale Auflösung von 5040 x 3150 über alle neun Bildschirme</w:t>
      </w:r>
      <w:r w:rsidR="00577A8E">
        <w:t xml:space="preserve"> entspricht </w:t>
      </w:r>
      <w:r>
        <w:t xml:space="preserve"> nicht gan</w:t>
      </w:r>
      <w:r w:rsidR="008A6A57">
        <w:t>z dem vorgesehenen Setup von 3</w:t>
      </w:r>
      <w:r w:rsidR="00BE493D">
        <w:t xml:space="preserve"> </w:t>
      </w:r>
      <w:r w:rsidR="008A6A57">
        <w:t>x</w:t>
      </w:r>
      <w:r w:rsidR="00BE493D">
        <w:t xml:space="preserve"> </w:t>
      </w:r>
      <w:r w:rsidR="008A6A57">
        <w:t xml:space="preserve">3 </w:t>
      </w:r>
      <w:r w:rsidR="00577A8E">
        <w:t xml:space="preserve">Monitoren mit </w:t>
      </w:r>
      <w:r w:rsidR="007A5057">
        <w:t xml:space="preserve">3 x </w:t>
      </w:r>
      <w:proofErr w:type="spellStart"/>
      <w:r w:rsidR="007A5057">
        <w:t>Full</w:t>
      </w:r>
      <w:proofErr w:type="spellEnd"/>
      <w:r w:rsidR="007A5057">
        <w:t xml:space="preserve"> 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0CC6951E" wp14:editId="39535493">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214E82">
        <w:fldChar w:fldCharType="begin"/>
      </w:r>
      <w:r w:rsidR="00214E82">
        <w:instrText xml:space="preserve"> SEQ Abbildung \* ARABIC </w:instrText>
      </w:r>
      <w:r w:rsidR="00214E82">
        <w:fldChar w:fldCharType="separate"/>
      </w:r>
      <w:r w:rsidR="00031B14">
        <w:rPr>
          <w:noProof/>
        </w:rPr>
        <w:t>11</w:t>
      </w:r>
      <w:r w:rsidR="00214E82">
        <w:rPr>
          <w:noProof/>
        </w:rPr>
        <w:fldChar w:fldCharType="end"/>
      </w:r>
      <w:r>
        <w:t xml:space="preserve"> - Testhardware</w:t>
      </w:r>
    </w:p>
    <w:p w:rsidR="002870D8" w:rsidRDefault="002870D8" w:rsidP="00C715AF">
      <w:pPr>
        <w:pStyle w:val="Heading5"/>
      </w:pPr>
      <w:bookmarkStart w:id="44" w:name="_Toc327447321"/>
      <w:r>
        <w:t xml:space="preserve">Performance Tests mit </w:t>
      </w:r>
      <w:r w:rsidR="000B4DFD">
        <w:t>WPF-Applikation</w:t>
      </w:r>
      <w:r>
        <w:t>en</w:t>
      </w:r>
      <w:bookmarkEnd w:id="44"/>
    </w:p>
    <w:p w:rsidR="002870D8" w:rsidRDefault="002870D8" w:rsidP="00C715AF">
      <w:pPr>
        <w:pStyle w:val="Heading6"/>
      </w:pPr>
      <w:bookmarkStart w:id="45" w:name="_Toc327447322"/>
      <w:r>
        <w:t>Übersicht</w:t>
      </w:r>
      <w:bookmarkEnd w:id="45"/>
    </w:p>
    <w:p w:rsidR="002870D8" w:rsidRDefault="002870D8" w:rsidP="002870D8">
      <w:r>
        <w:t xml:space="preserve">Um zu testen, wie flüssig verschiedene </w:t>
      </w:r>
      <w:r w:rsidR="000B4DFD">
        <w:t>WPF-Applikation</w:t>
      </w:r>
      <w:r w:rsidR="00BF2ABC">
        <w:t>en auf der Test-</w:t>
      </w:r>
      <w:r>
        <w:t>Wall laufen, wurde einerseits die Studienarbeit Project Flip 2.0</w:t>
      </w:r>
      <w:bookmarkStart w:id="46" w:name="_Ref322085866"/>
      <w:r>
        <w:rPr>
          <w:rStyle w:val="FootnoteReference"/>
        </w:rPr>
        <w:footnoteReference w:id="1"/>
      </w:r>
      <w:bookmarkEnd w:id="46"/>
      <w:r>
        <w:t>, welche das Team im Herbstsemester 2011 erarbeitet hatte (Applikation, mit welcher Projekte durchstöbert, gefiltert und gelesen werden können), und zum anderen die Testapplikation für den empirisch formativen Test (TODO: Verlinkung</w:t>
      </w:r>
      <w:r w:rsidR="00BF2ABC">
        <w:t xml:space="preserve"> Domain Analyse</w:t>
      </w:r>
      <w:r>
        <w:t xml:space="preserve">) </w:t>
      </w:r>
      <w:r w:rsidR="00C17690">
        <w:t>verwendet</w:t>
      </w:r>
      <w:r>
        <w: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bookmarkStart w:id="47" w:name="_Ref325646573"/>
      <w:bookmarkStart w:id="48" w:name="_Toc327447323"/>
      <w:r>
        <w:t>WDDM</w:t>
      </w:r>
      <w:bookmarkEnd w:id="47"/>
      <w:bookmarkEnd w:id="48"/>
    </w:p>
    <w:p w:rsidR="002870D8" w:rsidRDefault="002870D8" w:rsidP="002870D8">
      <w:r>
        <w:t>Zu Beginn wurde der WDDM-Treiber verwendet.  Mit diesem lief jedoch keine</w:t>
      </w:r>
      <w:r w:rsidR="00C17690">
        <w:t xml:space="preserve"> der</w:t>
      </w:r>
      <w:r>
        <w:t xml:space="preserve"> Applikation</w:t>
      </w:r>
      <w:r w:rsidR="00C17690">
        <w:t>en</w:t>
      </w:r>
      <w:r>
        <w:t xml:space="preserve"> flüssig, schon nur das </w:t>
      </w:r>
      <w:r w:rsidR="00C17690">
        <w:t>Maximieren</w:t>
      </w:r>
      <w:r>
        <w:t xml:space="preserve"> einer Applikation </w:t>
      </w:r>
      <w:r w:rsidR="00150BB4">
        <w:t xml:space="preserve">über </w:t>
      </w:r>
      <w:r>
        <w:t xml:space="preserve">alle neun Bildschirme dauerte ein paar Sekunden. </w:t>
      </w:r>
      <w:r w:rsidR="00150BB4">
        <w:br/>
      </w:r>
      <w:r>
        <w:t>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031B14" w:rsidRPr="00031B14">
        <w:rPr>
          <w:rStyle w:val="FootnoteReference"/>
        </w:rPr>
        <w:t>1</w:t>
      </w:r>
      <w:r w:rsidR="00FC1A20">
        <w:fldChar w:fldCharType="end"/>
      </w:r>
      <w:r>
        <w:t xml:space="preserve">, </w:t>
      </w:r>
      <w:r w:rsidR="00150BB4">
        <w:t>verursachten grosse Performance-</w:t>
      </w:r>
      <w:r>
        <w:t xml:space="preserve">Probleme. Die Applikation </w:t>
      </w:r>
      <w:r w:rsidR="00150BB4">
        <w:t>lief</w:t>
      </w:r>
      <w:r>
        <w:t xml:space="preserve"> sehr langsam</w:t>
      </w:r>
      <w:r w:rsidR="00150BB4">
        <w:t xml:space="preserve"> und stockend,</w:t>
      </w:r>
      <w:r>
        <w:t xml:space="preserve"> </w:t>
      </w:r>
      <w:r w:rsidR="00150BB4">
        <w:t>die verschiedenen Bildschirme</w:t>
      </w:r>
      <w:r>
        <w:t xml:space="preserve"> </w:t>
      </w:r>
      <w:r w:rsidR="00150BB4">
        <w:t>liefen</w:t>
      </w:r>
      <w:r>
        <w:t xml:space="preserve"> nicht immer synchron. Bei einer </w:t>
      </w:r>
      <w:r w:rsidR="00150BB4">
        <w:t>herabgesetzten</w:t>
      </w:r>
      <w:r>
        <w:t xml:space="preserve"> Auflösung (1280 x 800 - 640 x 480 pro Bildschirm) liefen die Monitore wieder ohne Probleme synchron, aber auch mit diesen Einstellungen war die Applikation nicht flüssig und reagierte nur langsam. </w:t>
      </w:r>
      <w:r w:rsidR="00150BB4">
        <w:br/>
      </w:r>
      <w:r>
        <w:t xml:space="preserve">Die Testapplikation </w:t>
      </w:r>
      <w:r w:rsidR="00150BB4">
        <w:t>lief</w:t>
      </w:r>
      <w:r>
        <w:t xml:space="preserve"> ebenfalls </w:t>
      </w:r>
      <w:r w:rsidR="00150BB4">
        <w:t>langsam. Die Poster werden der Testa</w:t>
      </w:r>
      <w:r>
        <w:t>pplikation</w:t>
      </w:r>
      <w:r w:rsidR="00150BB4">
        <w:t xml:space="preserve"> für den empirisch formativen Test</w:t>
      </w:r>
      <w:r>
        <w:t xml:space="preserve"> als XPS-Dokumente zur Verfügung gestellt. Der Wechsel vom einen zum nächsten Poster brauchte spürbar Zeit.</w:t>
      </w:r>
    </w:p>
    <w:p w:rsidR="002870D8" w:rsidRDefault="002870D8" w:rsidP="00C715AF">
      <w:pPr>
        <w:pStyle w:val="Heading6"/>
      </w:pPr>
      <w:bookmarkStart w:id="49" w:name="_Ref325646585"/>
      <w:bookmarkStart w:id="50" w:name="_Toc327447324"/>
      <w:r>
        <w:lastRenderedPageBreak/>
        <w:t>XDDM</w:t>
      </w:r>
      <w:bookmarkEnd w:id="49"/>
      <w:bookmarkEnd w:id="50"/>
    </w:p>
    <w:p w:rsidR="002870D8" w:rsidRDefault="00CA1390" w:rsidP="002870D8">
      <w:r>
        <w:t xml:space="preserve">Da </w:t>
      </w:r>
      <w:r w:rsidR="000E1BBE">
        <w:t>die Tests mit dem WDDM-Treiber kein zufriedenstellendes Resultat lieferte,</w:t>
      </w:r>
      <w:r>
        <w:t xml:space="preserve"> </w:t>
      </w:r>
      <w:r w:rsidR="000E1BBE">
        <w:t xml:space="preserve">wurde der XDDM Treiber installiert um herauszufinden, </w:t>
      </w:r>
      <w:r>
        <w:t xml:space="preserve">ob mit </w:t>
      </w:r>
      <w:r w:rsidR="000E1BBE">
        <w:t>der Verwendung dieses</w:t>
      </w:r>
      <w:r>
        <w:t xml:space="preserve"> Treiber</w:t>
      </w:r>
      <w:r w:rsidR="000E1BBE">
        <w:t>s</w:t>
      </w:r>
      <w:r>
        <w:t xml:space="preserve"> eine Verbesserung der Performan</w:t>
      </w:r>
      <w:r w:rsidR="000E1BBE">
        <w:t>ce</w:t>
      </w:r>
      <w:r>
        <w:t xml:space="preserve"> festgestellt werden kann. </w:t>
      </w:r>
      <w:r w:rsidR="002870D8">
        <w:t>Zusätzlich wurden bei der Project Flip 2.0</w:t>
      </w:r>
      <w:r w:rsidR="00FC1A20">
        <w:fldChar w:fldCharType="begin"/>
      </w:r>
      <w:r w:rsidR="00FC1A20">
        <w:instrText xml:space="preserve"> NOTEREF _Ref322085866 \f \h </w:instrText>
      </w:r>
      <w:r w:rsidR="00FC1A20">
        <w:fldChar w:fldCharType="separate"/>
      </w:r>
      <w:r w:rsidR="00031B14" w:rsidRPr="00031B14">
        <w:rPr>
          <w:rStyle w:val="FootnoteReference"/>
        </w:rPr>
        <w:t>1</w:t>
      </w:r>
      <w:r w:rsidR="00FC1A20">
        <w:fldChar w:fldCharType="end"/>
      </w:r>
      <w:r w:rsidR="002870D8">
        <w:t xml:space="preserve"> Applikation alle Effekte (Schlagschatten- oder Unschärfeeffekt</w:t>
      </w:r>
      <w:r w:rsidR="000E1BBE">
        <w:t>e</w:t>
      </w:r>
      <w:r w:rsidR="002870D8">
        <w:t xml:space="preserve">) des GUIs entfernt. </w:t>
      </w:r>
      <w:r w:rsidR="000E1BBE">
        <w:t>Nach diesen Anpassungen</w:t>
      </w:r>
      <w:r w:rsidR="002870D8">
        <w:t xml:space="preserve"> konnte zumindest einigermassen flüssig durch die Projekteübe</w:t>
      </w:r>
      <w:r w:rsidR="00882686">
        <w:t xml:space="preserve">rsicht </w:t>
      </w:r>
      <w:r w:rsidR="000E1BBE">
        <w:t xml:space="preserve">der Applikation </w:t>
      </w:r>
      <w:r w:rsidR="00882686">
        <w:t xml:space="preserve">gescrollt werden. </w:t>
      </w:r>
      <w:r w:rsidR="000E1BBE">
        <w:br/>
      </w:r>
      <w:r w:rsidR="00882686">
        <w:t>Trotz a</w:t>
      </w:r>
      <w:r w:rsidR="002870D8">
        <w:t xml:space="preserve">llem waren aufwändigere Animationen </w:t>
      </w:r>
      <w:r w:rsidR="000E1BBE">
        <w:t>bei e</w:t>
      </w:r>
      <w:r w:rsidR="002870D8">
        <w:t>in</w:t>
      </w:r>
      <w:r w:rsidR="000E1BBE">
        <w:t>er</w:t>
      </w:r>
      <w:r w:rsidR="002870D8">
        <w:t xml:space="preserve"> hohen Auflösung nicht flüssig. Die dargestellten XPS-Dokumente der Testapplikation brauchten bei einer hohen Auflösung immer noch einige Zeit, um </w:t>
      </w:r>
      <w:r w:rsidR="009A56D0">
        <w:t>angezeigt</w:t>
      </w:r>
      <w:r w:rsidR="002870D8">
        <w:t xml:space="preserve"> zu werden. Diese Zeit war auch immer noch spürbar, </w:t>
      </w:r>
      <w:r w:rsidR="000E1BBE">
        <w:t>als</w:t>
      </w:r>
      <w:r w:rsidR="002870D8">
        <w:t xml:space="preserve"> die Auflösung weit heruntergesetzt wurde (640 x 480 pro Bildschirm).</w:t>
      </w:r>
    </w:p>
    <w:p w:rsidR="002870D8" w:rsidRDefault="002870D8" w:rsidP="00C715AF">
      <w:pPr>
        <w:pStyle w:val="Heading6"/>
      </w:pPr>
      <w:bookmarkStart w:id="51" w:name="_Ref327303832"/>
      <w:bookmarkStart w:id="52" w:name="_Toc327447325"/>
      <w:r>
        <w:t>Darstellungsoptionen Poster / PDF</w:t>
      </w:r>
      <w:bookmarkEnd w:id="51"/>
      <w:bookmarkEnd w:id="52"/>
    </w:p>
    <w:p w:rsidR="002870D8" w:rsidRDefault="002870D8" w:rsidP="002870D8">
      <w:r>
        <w:t>Im Zuge der Evaluation</w:t>
      </w:r>
      <w:r w:rsidR="000E1BBE">
        <w:t xml:space="preserve"> der Darstellungsoptionen der Poster im PDF-Format (siehe TODO Verlinkung Entwurf, </w:t>
      </w:r>
      <w:r w:rsidR="000E1BBE" w:rsidRPr="00416826">
        <w:t>PDF Darstellung</w:t>
      </w:r>
      <w:r w:rsidR="000E1BBE">
        <w:t xml:space="preserve">) </w:t>
      </w:r>
      <w:r>
        <w:t xml:space="preserve">wurde die </w:t>
      </w:r>
      <w:r w:rsidR="000E1BBE">
        <w:t>Testa</w:t>
      </w:r>
      <w:r>
        <w:t xml:space="preserve">pplikation für den empirisch formativen Test leicht </w:t>
      </w:r>
      <w:r w:rsidR="000E1BBE">
        <w:t>abgeändert um weitere PDF-</w:t>
      </w:r>
      <w:r>
        <w:t>Darstellungsoptionen zu prüfen. Die</w:t>
      </w:r>
      <w:r w:rsidR="000E1BBE">
        <w:t xml:space="preserve"> Variante 1 (TODO link Entwurf, Variante 1: PDF direkt darstellen)</w:t>
      </w:r>
      <w:r>
        <w:t xml:space="preserve"> konnte nach kurzer Testphase</w:t>
      </w:r>
      <w:r w:rsidR="00921781">
        <w:t xml:space="preserve"> und Auswertung</w:t>
      </w:r>
      <w:r>
        <w:t xml:space="preserve"> ausgeschlossen werden und wurde daher nicht mit verschiedenen Auflösungen getestet.</w:t>
      </w:r>
      <w:r w:rsidR="000E1BBE">
        <w:t xml:space="preserve"> Die Variante 3</w:t>
      </w:r>
      <w:r>
        <w:t xml:space="preserve"> </w:t>
      </w:r>
      <w:r w:rsidR="000E1BBE">
        <w:t>(TODO link Entwurf Variante 3: Umwandlung zu Bild)</w:t>
      </w:r>
      <w:r w:rsidR="00147CE7">
        <w:t xml:space="preserve"> hingegen wurde auf der Wall</w:t>
      </w:r>
      <w:r w:rsidR="000E1BBE">
        <w:t xml:space="preserve"> ausführlicher untersucht. Das Anzeigen der</w:t>
      </w:r>
      <w:r w:rsidR="00A841AF">
        <w:t xml:space="preserve"> Bilder benötigte</w:t>
      </w:r>
      <w:r>
        <w:t xml:space="preserve"> bei den verschiedenen Auflösungen erwartungs</w:t>
      </w:r>
      <w:r w:rsidR="000E1BBE">
        <w:t>gemäss immer etwa gleich lange</w:t>
      </w:r>
      <w:r>
        <w:t xml:space="preserve">. Mit dieser Variante könnte </w:t>
      </w:r>
      <w:r w:rsidR="00A841AF">
        <w:t xml:space="preserve">auf </w:t>
      </w:r>
      <w:proofErr w:type="gramStart"/>
      <w:r w:rsidR="00A841AF">
        <w:t>der</w:t>
      </w:r>
      <w:r>
        <w:t xml:space="preserve"> Video</w:t>
      </w:r>
      <w:r w:rsidR="004F5DE3">
        <w:t>w</w:t>
      </w:r>
      <w:r>
        <w:t>all</w:t>
      </w:r>
      <w:proofErr w:type="gramEnd"/>
      <w:r>
        <w:t xml:space="preserve"> die volle Auflösung </w:t>
      </w:r>
      <w:r w:rsidR="00A841AF">
        <w:t>(</w:t>
      </w:r>
      <w:r w:rsidR="007A5057">
        <w:t xml:space="preserve">3 x </w:t>
      </w:r>
      <w:proofErr w:type="spellStart"/>
      <w:r w:rsidR="007A5057">
        <w:t>Full</w:t>
      </w:r>
      <w:proofErr w:type="spellEnd"/>
      <w:r w:rsidR="007A5057">
        <w:t xml:space="preserve"> HD</w:t>
      </w:r>
      <w:r w:rsidR="00A841AF">
        <w:t>) ge</w:t>
      </w:r>
      <w:r>
        <w:t>nutz</w:t>
      </w:r>
      <w:r w:rsidR="00A841AF">
        <w:t>t werd</w:t>
      </w:r>
      <w:r>
        <w:t>en.</w:t>
      </w:r>
    </w:p>
    <w:p w:rsidR="002870D8" w:rsidRDefault="000B4DFD" w:rsidP="00C715AF">
      <w:pPr>
        <w:pStyle w:val="Heading5"/>
      </w:pPr>
      <w:bookmarkStart w:id="53" w:name="_Ref325119794"/>
      <w:bookmarkStart w:id="54" w:name="_Toc327447326"/>
      <w:r>
        <w:t xml:space="preserve">Test mit </w:t>
      </w:r>
      <w:proofErr w:type="spellStart"/>
      <w:r>
        <w:t>Direct</w:t>
      </w:r>
      <w:proofErr w:type="spellEnd"/>
      <w:r>
        <w:t>-</w:t>
      </w:r>
      <w:r w:rsidR="002870D8">
        <w:t>Applikationen</w:t>
      </w:r>
      <w:bookmarkEnd w:id="53"/>
      <w:bookmarkEnd w:id="54"/>
    </w:p>
    <w:p w:rsidR="002870D8" w:rsidRDefault="00A841AF" w:rsidP="002870D8">
      <w:r>
        <w:t>Das Hardware-</w:t>
      </w:r>
      <w:r w:rsidR="002870D8">
        <w:t xml:space="preserve">Setup mit den zwei </w:t>
      </w:r>
      <w:proofErr w:type="spellStart"/>
      <w:r w:rsidR="002870D8">
        <w:t>Mat</w:t>
      </w:r>
      <w:r w:rsidR="00147706">
        <w:t>r</w:t>
      </w:r>
      <w:r w:rsidR="002870D8">
        <w:t>ox</w:t>
      </w:r>
      <w:proofErr w:type="spellEnd"/>
      <w:r w:rsidR="002870D8">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031B14">
        <w:t>I.1.3.2</w:t>
      </w:r>
      <w:r w:rsidR="00147706">
        <w:fldChar w:fldCharType="end"/>
      </w:r>
      <w:r>
        <w:t xml:space="preserve"> </w:t>
      </w:r>
      <w:r w:rsidR="00147706">
        <w:fldChar w:fldCharType="begin"/>
      </w:r>
      <w:r w:rsidR="00147706">
        <w:instrText xml:space="preserve"> REF _Ref324081792 \h </w:instrText>
      </w:r>
      <w:r w:rsidR="00147706">
        <w:fldChar w:fldCharType="separate"/>
      </w:r>
      <w:r w:rsidR="00031B14">
        <w:t>Grafikkarten</w:t>
      </w:r>
      <w:r w:rsidR="00147706">
        <w:fldChar w:fldCharType="end"/>
      </w:r>
      <w:r w:rsidR="00147706">
        <w:t xml:space="preserve">) </w:t>
      </w:r>
      <w:r w:rsidR="002870D8">
        <w:t xml:space="preserve">ist bezüglich Performance </w:t>
      </w:r>
      <w:r w:rsidR="00B54E54">
        <w:t>nicht zufriedenstellend</w:t>
      </w:r>
      <w:r w:rsidR="002870D8">
        <w:t>. So kann zum Beispiel beim Abspielen eines Videos oder einer einfachen Animation ein leichtes "Ruckeln" fes</w:t>
      </w:r>
      <w:r>
        <w:t xml:space="preserve">tgestellt werden. Da in der </w:t>
      </w:r>
      <w:r w:rsidR="002870D8">
        <w:t>Video</w:t>
      </w:r>
      <w:r w:rsidR="004F5DE3">
        <w:t>w</w:t>
      </w:r>
      <w:r w:rsidR="000B4DFD">
        <w:t>all-</w:t>
      </w:r>
      <w:r w:rsidR="004015B8">
        <w:t>Applikation Animationen und</w:t>
      </w:r>
      <w:r w:rsidR="002870D8">
        <w:t xml:space="preserve"> später auch</w:t>
      </w:r>
      <w:r w:rsidR="004015B8">
        <w:t xml:space="preserve"> Videos</w:t>
      </w:r>
      <w:r w:rsidR="002870D8">
        <w:t xml:space="preserve"> eingesetzt werden sollen, stellt dieser Fakt ein </w:t>
      </w:r>
      <w:r w:rsidR="00CC4EBE">
        <w:t>erhebliches</w:t>
      </w:r>
      <w:r w:rsidR="002870D8">
        <w:t xml:space="preserve"> Problem dar.</w:t>
      </w:r>
      <w:r w:rsidR="007A5110">
        <w:t xml:space="preserve"> D</w:t>
      </w:r>
      <w:r w:rsidR="002870D8">
        <w:t>ie</w:t>
      </w:r>
      <w:r w:rsidR="007A5110">
        <w:t xml:space="preserve"> Video</w:t>
      </w:r>
      <w:r w:rsidR="004F5DE3">
        <w:t>w</w:t>
      </w:r>
      <w:r w:rsidR="007A5110">
        <w:t>all</w:t>
      </w:r>
      <w:r w:rsidR="000B4DFD">
        <w:t>-</w:t>
      </w:r>
      <w:r w:rsidR="002870D8">
        <w:t xml:space="preserve">Applikation </w:t>
      </w:r>
      <w:r w:rsidR="007A5110">
        <w:t xml:space="preserve">soll </w:t>
      </w:r>
      <w:r w:rsidR="002870D8">
        <w:t xml:space="preserve">eine neue Technologie demonstrieren und sofort einen positiven Eindruck </w:t>
      </w:r>
      <w:r w:rsidR="006940FF">
        <w:t>beim Benutzer</w:t>
      </w:r>
      <w:r>
        <w:t xml:space="preserve"> hinterlassen. Dies kann jedoch</w:t>
      </w:r>
      <w:r w:rsidR="006940FF">
        <w:t xml:space="preserve"> </w:t>
      </w:r>
      <w:r w:rsidR="00E15497">
        <w:t>nicht gewährleistet</w:t>
      </w:r>
      <w:r w:rsidR="006940FF">
        <w:t xml:space="preserve"> werden</w:t>
      </w:r>
      <w:r>
        <w:t>, wenn die Applikation bei Animationen ruckelt</w:t>
      </w:r>
      <w:r w:rsidR="002870D8">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w:t>
      </w:r>
      <w:proofErr w:type="spellStart"/>
      <w:r w:rsidR="002870D8">
        <w:t>Zühlke</w:t>
      </w:r>
      <w:proofErr w:type="spellEnd"/>
      <w:r w:rsidR="002870D8">
        <w:t xml:space="preserv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proofErr w:type="spellStart"/>
      <w:r w:rsidR="002870D8">
        <w:t>Zühlke</w:t>
      </w:r>
      <w:proofErr w:type="spellEnd"/>
      <w:r w:rsidR="002870D8">
        <w:t xml:space="preserv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A841AF">
        <w:t xml:space="preserve"> Vorschlag,</w:t>
      </w:r>
      <w:r w:rsidR="00DB6EDD">
        <w:t xml:space="preserve"> </w:t>
      </w:r>
      <w:r w:rsidR="00126875">
        <w:t>den</w:t>
      </w:r>
      <w:r w:rsidR="00A841AF">
        <w:t xml:space="preserve"> GUI-</w:t>
      </w:r>
      <w:r w:rsidR="002870D8">
        <w:t xml:space="preserve">Layer der Applikation mit DirectX </w:t>
      </w:r>
      <w:r w:rsidR="00A841AF">
        <w:t xml:space="preserve">zu </w:t>
      </w:r>
      <w:r w:rsidR="002870D8">
        <w:t>entwickel</w:t>
      </w:r>
      <w:r w:rsidR="00A841AF">
        <w:t>n</w:t>
      </w:r>
      <w:r w:rsidR="002870D8">
        <w:t xml:space="preserve">, um </w:t>
      </w:r>
      <w:r w:rsidR="00433D55">
        <w:t>eine bessere Performance erzielen</w:t>
      </w:r>
      <w:r w:rsidR="00DB6EDD">
        <w:t xml:space="preserve"> zu können</w:t>
      </w:r>
      <w:r w:rsidR="002870D8">
        <w:t>.</w:t>
      </w:r>
    </w:p>
    <w:p w:rsidR="002870D8" w:rsidRDefault="002870D8" w:rsidP="002870D8">
      <w:r>
        <w:t xml:space="preserve">Da eine Ersetzung von WPF durch DirectX </w:t>
      </w:r>
      <w:r w:rsidR="004015B8">
        <w:t xml:space="preserve">einen </w:t>
      </w:r>
      <w:r>
        <w:t>grossen Aufwand mit sich bringen würde,</w:t>
      </w:r>
      <w:r w:rsidR="00DB6EDD">
        <w:t xml:space="preserve"> wurde zuerst abgeklärt, ob </w:t>
      </w:r>
      <w:r w:rsidR="00A841AF">
        <w:t xml:space="preserve">mit </w:t>
      </w:r>
      <w:r w:rsidR="00DB6EDD">
        <w:t>DirectX</w:t>
      </w:r>
      <w:r w:rsidR="00A841AF">
        <w:t xml:space="preserve"> entwickelte Applikationen</w:t>
      </w:r>
      <w:r>
        <w:t xml:space="preserve"> denn tatsächlich schneller </w:t>
      </w:r>
      <w:r w:rsidR="00A841AF">
        <w:t>und vor allem flüssiger laufen</w:t>
      </w:r>
      <w:r>
        <w:t xml:space="preserve"> würde</w:t>
      </w:r>
      <w:r w:rsidR="00A841AF">
        <w:t>n</w:t>
      </w:r>
      <w:r>
        <w:t xml:space="preserve">. </w:t>
      </w:r>
      <w:r w:rsidR="00F85175">
        <w:t>Es</w:t>
      </w:r>
      <w:r>
        <w:t xml:space="preserve"> wurde</w:t>
      </w:r>
      <w:r w:rsidR="00F85175">
        <w:t>n Tests</w:t>
      </w:r>
      <w:r>
        <w:t xml:space="preserve"> </w:t>
      </w:r>
      <w:r w:rsidR="0081290D">
        <w:t>mit verschiedenen</w:t>
      </w:r>
      <w:r w:rsidR="00F85175">
        <w:t xml:space="preserve"> Programmen</w:t>
      </w:r>
      <w:r w:rsidR="0081290D">
        <w:t xml:space="preserve"> (Hardware </w:t>
      </w:r>
      <w:proofErr w:type="spellStart"/>
      <w:r w:rsidR="0081290D">
        <w:t>Acceleration</w:t>
      </w:r>
      <w:proofErr w:type="spellEnd"/>
      <w:r w:rsidR="0081290D">
        <w:t xml:space="preserve"> Stress Test</w:t>
      </w:r>
      <w:r w:rsidR="0081290D">
        <w:rPr>
          <w:rStyle w:val="FootnoteReference"/>
        </w:rPr>
        <w:footnoteReference w:id="2"/>
      </w:r>
      <w:r w:rsidR="0081290D">
        <w:t>)</w:t>
      </w:r>
      <w:r>
        <w:t>, speziell mit 3D Computer Games (</w:t>
      </w:r>
      <w:proofErr w:type="spellStart"/>
      <w:r w:rsidR="0081290D" w:rsidRPr="0081290D">
        <w:t>Sanctuary</w:t>
      </w:r>
      <w:proofErr w:type="spellEnd"/>
      <w:r w:rsidR="0081290D" w:rsidRPr="0081290D">
        <w:t xml:space="preserve"> Demo</w:t>
      </w:r>
      <w:r w:rsidR="0081290D">
        <w:t xml:space="preserve"> 2.3</w:t>
      </w:r>
      <w:r w:rsidR="0081290D">
        <w:rPr>
          <w:rStyle w:val="FootnoteReference"/>
        </w:rPr>
        <w:footnoteReference w:id="3"/>
      </w:r>
      <w:r w:rsidR="0081290D">
        <w:t xml:space="preserve">, </w:t>
      </w:r>
      <w:r w:rsidR="0081290D" w:rsidRPr="0081290D">
        <w:t xml:space="preserve">Unreal </w:t>
      </w:r>
      <w:proofErr w:type="spellStart"/>
      <w:r w:rsidR="0081290D" w:rsidRPr="0081290D">
        <w:t>Tournament</w:t>
      </w:r>
      <w:proofErr w:type="spellEnd"/>
      <w:r w:rsidR="0081290D" w:rsidRPr="0081290D">
        <w:t xml:space="preserve"> 2004</w:t>
      </w:r>
      <w:r w:rsidR="0081290D">
        <w:rPr>
          <w:rStyle w:val="FootnoteReference"/>
        </w:rPr>
        <w:footnoteReference w:id="4"/>
      </w:r>
      <w:r>
        <w:t>)</w:t>
      </w:r>
      <w:r w:rsidR="00F85175">
        <w:t>, durchgeführt</w:t>
      </w:r>
      <w:r>
        <w:t xml:space="preserve">. Bei diesen Tests wurde sehr schnell festgestellt, dass die </w:t>
      </w:r>
      <w:proofErr w:type="spellStart"/>
      <w:r>
        <w:t>Matrox</w:t>
      </w:r>
      <w:proofErr w:type="spellEnd"/>
      <w:r>
        <w:t xml:space="preserve"> Grafikkarten nicht den </w:t>
      </w:r>
      <w:r w:rsidR="00F85175">
        <w:t>kompletten</w:t>
      </w:r>
      <w:r>
        <w:t xml:space="preserve">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w:t>
      </w:r>
      <w:r w:rsidR="00F85175">
        <w:t>sts mit zwei Video Playern (VLC</w:t>
      </w:r>
      <w:r w:rsidR="00F85175" w:rsidRPr="00F85175">
        <w:rPr>
          <w:rStyle w:val="FootnoteReference"/>
        </w:rPr>
        <w:fldChar w:fldCharType="begin"/>
      </w:r>
      <w:r w:rsidR="00F85175" w:rsidRPr="00F85175">
        <w:rPr>
          <w:rStyle w:val="FootnoteReference"/>
        </w:rPr>
        <w:instrText xml:space="preserve"> NOTEREF _Ref327304578 \h </w:instrText>
      </w:r>
      <w:r w:rsidR="00F85175">
        <w:rPr>
          <w:rStyle w:val="FootnoteReference"/>
        </w:rPr>
        <w:instrText xml:space="preserve"> \* MERGEFORMAT </w:instrText>
      </w:r>
      <w:r w:rsidR="00F85175" w:rsidRPr="00F85175">
        <w:rPr>
          <w:rStyle w:val="FootnoteReference"/>
        </w:rPr>
      </w:r>
      <w:r w:rsidR="00F85175" w:rsidRPr="00F85175">
        <w:rPr>
          <w:rStyle w:val="FootnoteReference"/>
        </w:rPr>
        <w:fldChar w:fldCharType="separate"/>
      </w:r>
      <w:r w:rsidR="00031B14">
        <w:rPr>
          <w:rStyle w:val="FootnoteReference"/>
        </w:rPr>
        <w:t>5</w:t>
      </w:r>
      <w:r w:rsidR="00F85175" w:rsidRPr="00F85175">
        <w:rPr>
          <w:rStyle w:val="FootnoteReference"/>
        </w:rPr>
        <w:fldChar w:fldCharType="end"/>
      </w:r>
      <w:r w:rsidR="00F85175">
        <w:t xml:space="preserve"> und</w:t>
      </w:r>
      <w:r>
        <w:t xml:space="preserve"> Windows Media Player</w:t>
      </w:r>
      <w:r w:rsidR="00F92B41">
        <w:t>)</w:t>
      </w:r>
      <w:r>
        <w:t xml:space="preserve"> und </w:t>
      </w:r>
      <w:r w:rsidR="004371E8">
        <w:t xml:space="preserve">einer </w:t>
      </w:r>
      <w:r>
        <w:t>selbst programmierte</w:t>
      </w:r>
      <w:r w:rsidR="00DB6EDD">
        <w:t>n</w:t>
      </w:r>
      <w:r>
        <w:t xml:space="preserve"> </w:t>
      </w:r>
      <w:r w:rsidR="000B4DFD">
        <w:t>WPF-Applikation</w:t>
      </w:r>
      <w:r>
        <w:t xml:space="preserve"> durchgeführt. </w:t>
      </w:r>
      <w:r w:rsidR="00AF0EFF">
        <w:t>Für alle Prüfungen wurde das</w:t>
      </w:r>
      <w:r w:rsidR="00F85175">
        <w:t xml:space="preserve"> Windows 7-</w:t>
      </w:r>
      <w:r>
        <w:t>Beispiel</w:t>
      </w:r>
      <w:r w:rsidR="00F85175">
        <w:t>v</w:t>
      </w:r>
      <w:r>
        <w:t xml:space="preserve">ideo (C:\Users\Public\Videos\Sample Videos\Wildlife.wmv) </w:t>
      </w:r>
      <w:r w:rsidR="00A61384">
        <w:t>verwendet</w:t>
      </w:r>
      <w:r>
        <w:t>. Dabei wurde folgendes festgestellt:</w:t>
      </w:r>
    </w:p>
    <w:p w:rsidR="002870D8" w:rsidRDefault="002870D8" w:rsidP="002870D8">
      <w:pPr>
        <w:pStyle w:val="ListParagraph"/>
        <w:numPr>
          <w:ilvl w:val="0"/>
          <w:numId w:val="7"/>
        </w:numPr>
      </w:pPr>
      <w:r>
        <w:t>VLC</w:t>
      </w:r>
      <w:bookmarkStart w:id="55" w:name="_Ref327304578"/>
      <w:r w:rsidR="00262DB7">
        <w:rPr>
          <w:rStyle w:val="FootnoteReference"/>
        </w:rPr>
        <w:footnoteReference w:id="5"/>
      </w:r>
      <w:bookmarkEnd w:id="55"/>
      <w:r w:rsidR="00262DB7">
        <w:t xml:space="preserve"> (Version 2.0.1)</w:t>
      </w:r>
      <w:r>
        <w:t xml:space="preserve">: </w:t>
      </w:r>
      <w:r w:rsidR="00F85175">
        <w:t xml:space="preserve">Die </w:t>
      </w:r>
      <w:r>
        <w:t xml:space="preserve">Videos laufen flüssig mit </w:t>
      </w:r>
      <w:r w:rsidR="00F85175">
        <w:t>den Einstellungen DirectX oder</w:t>
      </w:r>
      <w:r w:rsidR="00E4361C">
        <w:t xml:space="preserve"> Direct2D, ev</w:t>
      </w:r>
      <w:r w:rsidR="00DD64A9">
        <w:t>en</w:t>
      </w:r>
      <w:r w:rsidR="00E4361C">
        <w:t xml:space="preserve">tuell werden </w:t>
      </w:r>
      <w:r>
        <w:t>einzelne Frames übersprungen. Mit allen anderen</w:t>
      </w:r>
      <w:r w:rsidR="00262DB7">
        <w:t xml:space="preserve"> </w:t>
      </w:r>
      <w:r>
        <w:t>Einstellungen</w:t>
      </w:r>
      <w:r w:rsidR="00262DB7">
        <w:t xml:space="preserve"> (</w:t>
      </w:r>
      <w:r w:rsidR="00AE36D7">
        <w:t xml:space="preserve">z.B. OpenGL, für komplette Liste siehe </w:t>
      </w:r>
      <w:r w:rsidR="00AE36D7">
        <w:fldChar w:fldCharType="begin"/>
      </w:r>
      <w:r w:rsidR="00AE36D7">
        <w:instrText xml:space="preserve"> REF _Ref327271928 \h </w:instrText>
      </w:r>
      <w:r w:rsidR="00AE36D7">
        <w:fldChar w:fldCharType="separate"/>
      </w:r>
      <w:r w:rsidR="00031B14">
        <w:t xml:space="preserve">Abbildung </w:t>
      </w:r>
      <w:r w:rsidR="00031B14">
        <w:rPr>
          <w:noProof/>
        </w:rPr>
        <w:t>12</w:t>
      </w:r>
      <w:r w:rsidR="00031B14">
        <w:t xml:space="preserve"> - Videoeinstellungen VLC Media Player</w:t>
      </w:r>
      <w:r w:rsidR="00AE36D7">
        <w:fldChar w:fldCharType="end"/>
      </w:r>
      <w:r w:rsidR="00262DB7">
        <w:t>)</w:t>
      </w:r>
      <w:r>
        <w:t xml:space="preserve"> funktionie</w:t>
      </w:r>
      <w:r w:rsidR="00DB6EDD">
        <w:t>rt die Ausgabe nicht. Speziell hervorzuheben ist</w:t>
      </w:r>
      <w:r>
        <w:t>, dass Direct3D nicht unterstützt wird.</w:t>
      </w:r>
    </w:p>
    <w:p w:rsidR="002870D8" w:rsidRDefault="002870D8" w:rsidP="002870D8">
      <w:pPr>
        <w:pStyle w:val="ListParagraph"/>
        <w:numPr>
          <w:ilvl w:val="0"/>
          <w:numId w:val="7"/>
        </w:numPr>
      </w:pPr>
      <w:r>
        <w:t xml:space="preserve">Windows Media Player: </w:t>
      </w:r>
      <w:r w:rsidR="00F85175">
        <w:t xml:space="preserve">Die </w:t>
      </w:r>
      <w:r>
        <w:t>Videos laufen verlangsamt (ca. 0.6 Mal so schnell wie normal) bis etwa 20 Sekunden</w:t>
      </w:r>
      <w:r w:rsidR="00F85175">
        <w:t xml:space="preserve"> des Videos abgespielt sind</w:t>
      </w:r>
      <w:r>
        <w:t>, danach wir</w:t>
      </w:r>
      <w:r w:rsidR="00C71D92">
        <w:t>d</w:t>
      </w:r>
      <w:r>
        <w:t xml:space="preserve"> an das Ende des Videos </w:t>
      </w:r>
      <w:r w:rsidR="00062023">
        <w:t>gespru</w:t>
      </w:r>
      <w:r w:rsidR="00241F5B">
        <w:t>n</w:t>
      </w:r>
      <w:r w:rsidR="00062023">
        <w:t>gen</w:t>
      </w:r>
      <w:r>
        <w:t>.</w:t>
      </w:r>
    </w:p>
    <w:p w:rsidR="002870D8" w:rsidRDefault="000B4DFD" w:rsidP="002870D8">
      <w:pPr>
        <w:pStyle w:val="ListParagraph"/>
        <w:numPr>
          <w:ilvl w:val="0"/>
          <w:numId w:val="7"/>
        </w:numPr>
      </w:pPr>
      <w:r>
        <w:t>WPF-Applikation</w:t>
      </w:r>
      <w:r w:rsidR="002870D8">
        <w:t>:</w:t>
      </w:r>
      <w:r w:rsidR="00F85175">
        <w:t xml:space="preserve"> Die</w:t>
      </w:r>
      <w:r w:rsidR="002870D8">
        <w:t xml:space="preserve"> Video</w:t>
      </w:r>
      <w:r w:rsidR="00F85175">
        <w:t>s</w:t>
      </w:r>
      <w:r w:rsidR="002870D8">
        <w:t xml:space="preserve"> ruckel</w:t>
      </w:r>
      <w:r w:rsidR="00F85175">
        <w:t>n</w:t>
      </w:r>
      <w:r w:rsidR="002870D8">
        <w:t xml:space="preserve"> spürbar, k</w:t>
      </w:r>
      <w:r w:rsidR="00F85175">
        <w:t>ö</w:t>
      </w:r>
      <w:r w:rsidR="002870D8">
        <w:t>nn</w:t>
      </w:r>
      <w:r w:rsidR="00F85175">
        <w:t>en</w:t>
      </w:r>
      <w:r w:rsidR="002870D8">
        <w:t xml:space="preserve"> aber trotz</w:t>
      </w:r>
      <w:r w:rsidR="00C71D92">
        <w:t>dem angesehen werden und es tre</w:t>
      </w:r>
      <w:r w:rsidR="002870D8">
        <w:t>t</w:t>
      </w:r>
      <w:r w:rsidR="00C71D92">
        <w:t>en</w:t>
      </w:r>
      <w:r w:rsidR="002870D8">
        <w:t xml:space="preserve"> kein</w:t>
      </w:r>
      <w:r w:rsidR="00C71D92">
        <w:t>e</w:t>
      </w:r>
      <w:r w:rsidR="002870D8">
        <w:t xml:space="preserve"> Fehler auf.</w:t>
      </w:r>
    </w:p>
    <w:p w:rsidR="00262DB7" w:rsidRDefault="00262DB7" w:rsidP="00262DB7">
      <w:pPr>
        <w:keepNext/>
      </w:pPr>
      <w:r>
        <w:rPr>
          <w:noProof/>
          <w:lang w:eastAsia="de-CH"/>
        </w:rPr>
        <w:lastRenderedPageBreak/>
        <w:drawing>
          <wp:inline distT="0" distB="0" distL="0" distR="0" wp14:anchorId="4CE0597A" wp14:editId="55D58180">
            <wp:extent cx="5760720" cy="4492333"/>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492333"/>
                    </a:xfrm>
                    <a:prstGeom prst="rect">
                      <a:avLst/>
                    </a:prstGeom>
                  </pic:spPr>
                </pic:pic>
              </a:graphicData>
            </a:graphic>
          </wp:inline>
        </w:drawing>
      </w:r>
    </w:p>
    <w:p w:rsidR="00262DB7" w:rsidRDefault="00262DB7" w:rsidP="00262DB7">
      <w:pPr>
        <w:pStyle w:val="Caption"/>
      </w:pPr>
      <w:bookmarkStart w:id="56" w:name="_Ref327271928"/>
      <w:r>
        <w:t xml:space="preserve">Abbildung </w:t>
      </w:r>
      <w:r w:rsidR="00214E82">
        <w:fldChar w:fldCharType="begin"/>
      </w:r>
      <w:r w:rsidR="00214E82">
        <w:instrText xml:space="preserve"> SEQ Abbildung \* ARABIC </w:instrText>
      </w:r>
      <w:r w:rsidR="00214E82">
        <w:fldChar w:fldCharType="separate"/>
      </w:r>
      <w:r w:rsidR="00031B14">
        <w:rPr>
          <w:noProof/>
        </w:rPr>
        <w:t>12</w:t>
      </w:r>
      <w:r w:rsidR="00214E82">
        <w:rPr>
          <w:noProof/>
        </w:rPr>
        <w:fldChar w:fldCharType="end"/>
      </w:r>
      <w:r>
        <w:t xml:space="preserve"> - Videoeinstellungen VLC Media Player</w:t>
      </w:r>
      <w:bookmarkEnd w:id="56"/>
    </w:p>
    <w:p w:rsidR="000C76B2" w:rsidRDefault="00C71D92" w:rsidP="002870D8">
      <w:r>
        <w:t>Es wurde die Tendenz</w:t>
      </w:r>
      <w:r w:rsidR="002870D8">
        <w:t xml:space="preserve">, dass die </w:t>
      </w:r>
      <w:r w:rsidR="00174BC7">
        <w:t>Videos</w:t>
      </w:r>
      <w:r w:rsidR="00537337">
        <w:t xml:space="preserve"> </w:t>
      </w:r>
      <w:r w:rsidR="00F064D1">
        <w:t>sowie die Spiele</w:t>
      </w:r>
      <w:r w:rsidR="002870D8">
        <w:t xml:space="preserve"> bei tieferer Auflösung </w:t>
      </w:r>
      <w:r w:rsidR="00A66500">
        <w:t>flüssiger</w:t>
      </w:r>
      <w:r w:rsidR="002870D8">
        <w:t xml:space="preserve"> </w:t>
      </w:r>
      <w:r w:rsidR="00F85175">
        <w:t>lau</w:t>
      </w:r>
      <w:r w:rsidR="004337F3">
        <w:t>fen</w:t>
      </w:r>
      <w:r w:rsidR="002870D8">
        <w:t xml:space="preserve"> als bei höhere</w:t>
      </w:r>
      <w:r w:rsidR="00F85175">
        <w:t>r</w:t>
      </w:r>
      <w:r w:rsidR="002870D8">
        <w:t xml:space="preserve"> Auflösung</w:t>
      </w:r>
      <w:r>
        <w:t>, festgestellt</w:t>
      </w:r>
      <w:r w:rsidR="002870D8">
        <w:t xml:space="preserve">. </w:t>
      </w:r>
    </w:p>
    <w:p w:rsidR="000C76B2" w:rsidRDefault="000C76B2" w:rsidP="000C76B2">
      <w:pPr>
        <w:pStyle w:val="Heading6"/>
      </w:pPr>
      <w:bookmarkStart w:id="57" w:name="_Toc327447327"/>
      <w:r>
        <w:t>Fazit</w:t>
      </w:r>
      <w:bookmarkEnd w:id="57"/>
    </w:p>
    <w:p w:rsidR="00733568" w:rsidRDefault="000C76B2" w:rsidP="002870D8">
      <w:r>
        <w:t>Für diese Abklärungen über DirectX  konnte nur ein Mitglied des Bachelorteams</w:t>
      </w:r>
      <w:r w:rsidR="00DF5FA8">
        <w:t xml:space="preserve"> e</w:t>
      </w:r>
      <w:r>
        <w:t>ingesetzt werden,</w:t>
      </w:r>
      <w:r w:rsidR="002B21EB">
        <w:t xml:space="preserve">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t xml:space="preserve"> fehlten. Soll</w:t>
      </w:r>
      <w:r w:rsidR="002B21EB">
        <w:t xml:space="preserve"> </w:t>
      </w:r>
      <w:r>
        <w:t>tatsächlich mit DirectX gearbeitet werden, so muss</w:t>
      </w:r>
      <w:r w:rsidR="002B21EB">
        <w:t xml:space="preserve"> das</w:t>
      </w:r>
      <w:r w:rsidR="002870D8">
        <w:t xml:space="preserve"> </w:t>
      </w:r>
      <w:r w:rsidR="002B21EB">
        <w:t>konkrete</w:t>
      </w:r>
      <w:r w:rsidR="002870D8">
        <w:t xml:space="preserve"> Setup sowie die Performance mit DirectX nochmals genauer abgeklärt werden. </w:t>
      </w:r>
    </w:p>
    <w:p w:rsidR="002870D8" w:rsidRDefault="002870D8" w:rsidP="002870D8">
      <w:r>
        <w:t xml:space="preserve">Die </w:t>
      </w:r>
      <w:r w:rsidR="000C76B2">
        <w:t>Videowall-</w:t>
      </w:r>
      <w:r>
        <w:t xml:space="preserve">Applikation </w:t>
      </w:r>
      <w:r w:rsidR="004F3D02">
        <w:t>wird</w:t>
      </w:r>
      <w:r>
        <w:t xml:space="preserve"> </w:t>
      </w:r>
      <w:r w:rsidR="005876FE">
        <w:t>daher</w:t>
      </w:r>
      <w:r w:rsidR="007074EB">
        <w:t>,</w:t>
      </w:r>
      <w:r w:rsidR="005876FE">
        <w:t xml:space="preserve"> </w:t>
      </w:r>
      <w:r>
        <w:t xml:space="preserve">wie </w:t>
      </w:r>
      <w:r w:rsidR="002B21EB">
        <w:t xml:space="preserve">ursprünglich </w:t>
      </w:r>
      <w:r>
        <w:t>geplant</w:t>
      </w:r>
      <w:r w:rsidR="007074EB">
        <w:t>,</w:t>
      </w:r>
      <w:r>
        <w:t xml:space="preserve"> weiter mit WPF entwickelt.</w:t>
      </w:r>
    </w:p>
    <w:p w:rsidR="009E1A5E" w:rsidRDefault="009E1A5E" w:rsidP="00C715AF">
      <w:pPr>
        <w:pStyle w:val="Heading5"/>
      </w:pPr>
      <w:bookmarkStart w:id="58" w:name="_Ref327017208"/>
      <w:bookmarkStart w:id="59" w:name="_Toc327447328"/>
      <w:r>
        <w:t xml:space="preserve">Tests auf abgeänderter Testhardware mit </w:t>
      </w:r>
      <w:r w:rsidR="00733568">
        <w:t>einer</w:t>
      </w:r>
      <w:r w:rsidR="00887A91">
        <w:t xml:space="preserve"> Grafikkarte und </w:t>
      </w:r>
      <w:r w:rsidR="00733568">
        <w:t>acht</w:t>
      </w:r>
      <w:r>
        <w:t xml:space="preserve"> Monitoren</w:t>
      </w:r>
      <w:bookmarkEnd w:id="58"/>
      <w:bookmarkEnd w:id="59"/>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w:t>
      </w:r>
      <w:r w:rsidR="00FF6271">
        <w:t>en würde</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rsidR="00031B14">
        <w:t>I.1.3.2</w:t>
      </w:r>
      <w:r>
        <w:fldChar w:fldCharType="end"/>
      </w:r>
      <w:r>
        <w:t xml:space="preserve"> </w:t>
      </w:r>
      <w:r>
        <w:fldChar w:fldCharType="begin"/>
      </w:r>
      <w:r>
        <w:instrText xml:space="preserve"> REF _Ref325118463 \h </w:instrText>
      </w:r>
      <w:r>
        <w:fldChar w:fldCharType="separate"/>
      </w:r>
      <w:r w:rsidR="00031B14">
        <w:t>Grafikkarten</w:t>
      </w:r>
      <w:r>
        <w:fldChar w:fldCharType="end"/>
      </w:r>
      <w:r>
        <w:t>) aus dem Schulcomputer ausgebaut</w:t>
      </w:r>
      <w:r w:rsidR="0045567B">
        <w:t xml:space="preserve"> und nur die andere Grafikkarte mit den acht Anschlüssen verwendet. Die Eignung der </w:t>
      </w:r>
      <w:r w:rsidR="00FF6271">
        <w:t xml:space="preserve">2 x 4 Monitorkonstellation dieses </w:t>
      </w:r>
      <w:r w:rsidR="0045567B">
        <w:t xml:space="preserve">Setups ist im Unterkapitel </w:t>
      </w:r>
      <w:r w:rsidR="0045567B">
        <w:fldChar w:fldCharType="begin"/>
      </w:r>
      <w:r w:rsidR="0045567B">
        <w:instrText xml:space="preserve"> REF _Ref325119142 \r \h </w:instrText>
      </w:r>
      <w:r w:rsidR="0045567B">
        <w:fldChar w:fldCharType="separate"/>
      </w:r>
      <w:r w:rsidR="00031B14">
        <w:t>I.1.3.1.4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031B14">
        <w:t>Variante D: 2 x 4 55“ Monitore</w:t>
      </w:r>
      <w:r w:rsidR="0045567B">
        <w:fldChar w:fldCharType="end"/>
      </w:r>
      <w:r>
        <w:t xml:space="preserve"> </w:t>
      </w:r>
      <w:r w:rsidR="0045567B">
        <w:t>beschrieben.</w:t>
      </w:r>
    </w:p>
    <w:p w:rsidR="00FF627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031B14">
        <w:t>I.1.3.3.2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031B14">
        <w:t xml:space="preserve">Test mit </w:t>
      </w:r>
      <w:proofErr w:type="spellStart"/>
      <w:r w:rsidR="00031B14">
        <w:t>Direct</w:t>
      </w:r>
      <w:proofErr w:type="spellEnd"/>
      <w:r w:rsidR="00031B14">
        <w:t>-Applikationen</w:t>
      </w:r>
      <w:r w:rsidR="003C316C">
        <w:fldChar w:fldCharType="end"/>
      </w:r>
      <w:r w:rsidR="003C316C">
        <w:t xml:space="preserve">. Der Unterschied ist aber minim. </w:t>
      </w:r>
    </w:p>
    <w:p w:rsidR="00887A91" w:rsidRDefault="003C316C" w:rsidP="009E1A5E">
      <w:r>
        <w:t xml:space="preserve">Die Nutzung von nur einer Grafikkarte bringt </w:t>
      </w:r>
      <w:r w:rsidR="002C64EA">
        <w:t xml:space="preserve">dem Test zufolge </w:t>
      </w:r>
      <w:r>
        <w:t>keine Vorteile.</w:t>
      </w:r>
    </w:p>
    <w:p w:rsidR="00F60FD5" w:rsidRDefault="00C7401F" w:rsidP="00C7401F">
      <w:pPr>
        <w:pStyle w:val="Heading5"/>
      </w:pPr>
      <w:bookmarkStart w:id="60" w:name="_Ref325920025"/>
      <w:bookmarkStart w:id="61" w:name="_Toc327447329"/>
      <w:r>
        <w:t>Tests mit verkleinertem Video</w:t>
      </w:r>
      <w:bookmarkEnd w:id="60"/>
      <w:bookmarkEnd w:id="61"/>
    </w:p>
    <w:p w:rsidR="007F4C3F" w:rsidRDefault="001938B5" w:rsidP="00C7401F">
      <w:r>
        <w:lastRenderedPageBreak/>
        <w:t xml:space="preserve">Nachdem alle </w:t>
      </w:r>
      <w:r w:rsidR="00FF6271">
        <w:t>bisher durchgeführten</w:t>
      </w:r>
      <w:r>
        <w:t xml:space="preserve"> Tests zu keiner zufriedenstellenden Lösung geführt hatten, wurde a</w:t>
      </w:r>
      <w:r w:rsidR="00C7401F">
        <w:t xml:space="preserve">m 24.05.2012 </w:t>
      </w:r>
      <w:r>
        <w:t>getestet, ob bei voller Auflösung</w:t>
      </w:r>
      <w:r w:rsidR="00FF6271">
        <w:t xml:space="preserve"> (</w:t>
      </w:r>
      <w:r w:rsidR="007A5057">
        <w:t xml:space="preserve">3 x </w:t>
      </w:r>
      <w:proofErr w:type="spellStart"/>
      <w:r w:rsidR="007A5057">
        <w:t>Full</w:t>
      </w:r>
      <w:proofErr w:type="spellEnd"/>
      <w:r w:rsidR="007A5057">
        <w:t xml:space="preserve"> HD</w:t>
      </w:r>
      <w:r w:rsidR="00FF6271">
        <w:t>) ein Video in einer WPF-</w:t>
      </w:r>
      <w:r>
        <w:t>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7AD5DFB7" wp14:editId="79F475F9">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Caption"/>
      </w:pPr>
      <w:bookmarkStart w:id="62" w:name="_Ref325908781"/>
      <w:r>
        <w:t xml:space="preserve">Abbildung </w:t>
      </w:r>
      <w:r w:rsidR="00214E82">
        <w:fldChar w:fldCharType="begin"/>
      </w:r>
      <w:r w:rsidR="00214E82">
        <w:instrText xml:space="preserve"> SEQ Abbildung \* ARABIC </w:instrText>
      </w:r>
      <w:r w:rsidR="00214E82">
        <w:fldChar w:fldCharType="separate"/>
      </w:r>
      <w:r w:rsidR="00031B14">
        <w:rPr>
          <w:noProof/>
        </w:rPr>
        <w:t>13</w:t>
      </w:r>
      <w:r w:rsidR="00214E82">
        <w:rPr>
          <w:noProof/>
        </w:rPr>
        <w:fldChar w:fldCharType="end"/>
      </w:r>
      <w:r>
        <w:t xml:space="preserve"> - Variante C 3</w:t>
      </w:r>
      <w:r w:rsidR="00BE493D">
        <w:t xml:space="preserve"> </w:t>
      </w:r>
      <w:r>
        <w:t>x</w:t>
      </w:r>
      <w:r w:rsidR="00BE493D">
        <w:t xml:space="preserve"> </w:t>
      </w:r>
      <w:r>
        <w:t xml:space="preserve">3 55" </w:t>
      </w:r>
      <w:r w:rsidR="00297F51">
        <w:t>Bildschirme mit einem 1.5-fach (blau) und 2-fach (gelb) vergrösserten</w:t>
      </w:r>
      <w:r>
        <w:t xml:space="preserve"> Video</w:t>
      </w:r>
      <w:bookmarkEnd w:id="62"/>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w:t>
      </w:r>
      <w:proofErr w:type="spellEnd"/>
      <w:r w:rsidR="007A5057">
        <w:t xml:space="preserve"> </w:t>
      </w:r>
      <w:r w:rsidR="00EB01E0">
        <w:t>HD (1920</w:t>
      </w:r>
      <w:r w:rsidR="00005FE6">
        <w:t xml:space="preserve"> </w:t>
      </w:r>
      <w:r w:rsidR="00EB01E0">
        <w:t>x</w:t>
      </w:r>
      <w:r w:rsidR="00005FE6">
        <w:t xml:space="preserve"> </w:t>
      </w:r>
      <w:r w:rsidR="00EB01E0">
        <w:t>1080)</w:t>
      </w:r>
      <w:r>
        <w:t xml:space="preserve"> (siehe </w:t>
      </w:r>
      <w:r>
        <w:fldChar w:fldCharType="begin"/>
      </w:r>
      <w:r>
        <w:instrText xml:space="preserve"> REF _Ref325908781 \h </w:instrText>
      </w:r>
      <w:r>
        <w:fldChar w:fldCharType="separate"/>
      </w:r>
      <w:r w:rsidR="00031B14">
        <w:t xml:space="preserve">Abbildung </w:t>
      </w:r>
      <w:r w:rsidR="00031B14">
        <w:rPr>
          <w:noProof/>
        </w:rPr>
        <w:t>13</w:t>
      </w:r>
      <w:r w:rsidR="00031B14">
        <w:t xml:space="preserve"> - Variante C 3 x 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w:t>
      </w:r>
      <w:proofErr w:type="spellEnd"/>
      <w:r w:rsidR="007A5057">
        <w:t xml:space="preserve"> </w:t>
      </w:r>
      <w:r w:rsidR="00780175">
        <w:t xml:space="preserve">HD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w:t>
      </w:r>
      <w:r w:rsidR="00FF6271">
        <w:t>modelle</w:t>
      </w:r>
      <w:r>
        <w:t xml:space="preserve"> und M</w:t>
      </w:r>
      <w:r w:rsidR="00735A4F">
        <w:t>onitorm</w:t>
      </w:r>
      <w:r>
        <w:t>odi der Grafikkarte</w:t>
      </w:r>
      <w:r w:rsidR="00FF6271">
        <w:t>n</w:t>
      </w:r>
      <w:r>
        <w:t xml:space="preserve"> getestet werden</w:t>
      </w:r>
      <w:r w:rsidR="00891DCA">
        <w:t>. Optimal heisst, dass beim Abspielen des Videos das Bild nicht ruckelt</w:t>
      </w:r>
      <w:r>
        <w:t>.</w:t>
      </w:r>
      <w:r w:rsidR="003541C5">
        <w:t xml:space="preserve"> Nachfolgend eine Zusammenfassung der Resultate:</w:t>
      </w:r>
    </w:p>
    <w:tbl>
      <w:tblPr>
        <w:tblStyle w:val="MediumShading1-Acc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w:t>
            </w:r>
            <w:proofErr w:type="spellEnd"/>
            <w:r w:rsidR="007A5057">
              <w:t xml:space="preserve"> </w:t>
            </w:r>
            <w:r w:rsidR="00031B6E" w:rsidRPr="00FB5870">
              <w:t>HD)</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5F21E1" w:rsidRDefault="00EB4B14" w:rsidP="00EB4B14">
      <w:pPr>
        <w:pStyle w:val="Caption"/>
        <w:rPr>
          <w:lang w:val="en-US"/>
        </w:rPr>
      </w:pPr>
      <w:bookmarkStart w:id="63" w:name="_Ref325707189"/>
      <w:proofErr w:type="spellStart"/>
      <w:r w:rsidRPr="005F21E1">
        <w:rPr>
          <w:lang w:val="en-US"/>
        </w:rPr>
        <w:t>Tabelle</w:t>
      </w:r>
      <w:proofErr w:type="spellEnd"/>
      <w:r w:rsidRPr="005F21E1">
        <w:rPr>
          <w:lang w:val="en-US"/>
        </w:rPr>
        <w:t xml:space="preserve"> </w:t>
      </w:r>
      <w:r w:rsidR="00AE38E4">
        <w:fldChar w:fldCharType="begin"/>
      </w:r>
      <w:r w:rsidR="00AE38E4" w:rsidRPr="005F21E1">
        <w:rPr>
          <w:lang w:val="en-US"/>
        </w:rPr>
        <w:instrText xml:space="preserve"> SEQ Tabelle \* ARABIC </w:instrText>
      </w:r>
      <w:r w:rsidR="00AE38E4">
        <w:fldChar w:fldCharType="separate"/>
      </w:r>
      <w:r w:rsidR="00031B14">
        <w:rPr>
          <w:noProof/>
          <w:lang w:val="en-US"/>
        </w:rPr>
        <w:t>2</w:t>
      </w:r>
      <w:r w:rsidR="00AE38E4">
        <w:rPr>
          <w:noProof/>
        </w:rPr>
        <w:fldChar w:fldCharType="end"/>
      </w:r>
      <w:r w:rsidRPr="005F21E1">
        <w:rPr>
          <w:lang w:val="en-US"/>
        </w:rPr>
        <w:t xml:space="preserve"> - Video Performance Test </w:t>
      </w:r>
      <w:proofErr w:type="spellStart"/>
      <w:r w:rsidRPr="005F21E1">
        <w:rPr>
          <w:lang w:val="en-US"/>
        </w:rPr>
        <w:t>Resultate</w:t>
      </w:r>
      <w:bookmarkEnd w:id="63"/>
      <w:proofErr w:type="spellEnd"/>
    </w:p>
    <w:p w:rsidR="00735A4F" w:rsidRDefault="00735A4F" w:rsidP="00735A4F">
      <w:r>
        <w:t>Empfehlungen aus den Testresultaten:</w:t>
      </w:r>
    </w:p>
    <w:p w:rsidR="00735A4F" w:rsidRDefault="00B11DCA" w:rsidP="00735A4F">
      <w:pPr>
        <w:pStyle w:val="ListParagraph"/>
        <w:numPr>
          <w:ilvl w:val="0"/>
          <w:numId w:val="15"/>
        </w:numPr>
      </w:pPr>
      <w:r>
        <w:t xml:space="preserve">Der Test #12 (siehe </w:t>
      </w:r>
      <w:r>
        <w:fldChar w:fldCharType="begin"/>
      </w:r>
      <w:r>
        <w:instrText xml:space="preserve"> REF _Ref325707189 \h </w:instrText>
      </w:r>
      <w:r>
        <w:fldChar w:fldCharType="separate"/>
      </w:r>
      <w:r w:rsidR="00031B14" w:rsidRPr="00031B14">
        <w:t xml:space="preserve">Tabelle </w:t>
      </w:r>
      <w:r w:rsidR="00031B14" w:rsidRPr="00031B14">
        <w:rPr>
          <w:noProof/>
        </w:rPr>
        <w:t>2</w:t>
      </w:r>
      <w:r w:rsidR="00031B14" w:rsidRPr="00031B14">
        <w:t xml:space="preserve"> - Video Performance Test Resultate</w:t>
      </w:r>
      <w:r>
        <w:fldChar w:fldCharType="end"/>
      </w:r>
      <w:r>
        <w:t xml:space="preserve">) liefert die beste Performance: 1.5-fache </w:t>
      </w:r>
      <w:proofErr w:type="spellStart"/>
      <w:r>
        <w:t>Full</w:t>
      </w:r>
      <w:proofErr w:type="spellEnd"/>
      <w:r w:rsidR="007A5057">
        <w:t xml:space="preserve"> </w:t>
      </w:r>
      <w:r>
        <w:t xml:space="preserve">HD-Videogrösse, 9 Bildschirme, Treibermodell: XDDM, Modus: </w:t>
      </w:r>
      <w:proofErr w:type="spellStart"/>
      <w:r>
        <w:t>stretched</w:t>
      </w:r>
      <w:proofErr w:type="spellEnd"/>
      <w:r>
        <w:t xml:space="preserve">. </w:t>
      </w:r>
    </w:p>
    <w:p w:rsidR="00735A4F" w:rsidRDefault="00B11DCA" w:rsidP="00735A4F">
      <w:pPr>
        <w:pStyle w:val="ListParagraph"/>
        <w:numPr>
          <w:ilvl w:val="0"/>
          <w:numId w:val="15"/>
        </w:numPr>
      </w:pPr>
      <w:r>
        <w:t>Sollte die Video</w:t>
      </w:r>
      <w:r w:rsidR="004F5DE3">
        <w:t>w</w:t>
      </w:r>
      <w:r>
        <w:t xml:space="preserve">all mit dem WDDM Treiber betrieben werden, so </w:t>
      </w:r>
      <w:r w:rsidR="00735A4F">
        <w:t>wird empfohlen nur</w:t>
      </w:r>
      <w:r>
        <w:t xml:space="preserve"> 8 Monitore anzuschliessen. Für die Testergebnisse für diese Konfiguration siehe Test #3</w:t>
      </w:r>
      <w:r w:rsidR="00735A4F">
        <w:t xml:space="preserve"> in obenstehender Tabelle</w:t>
      </w:r>
      <w:r>
        <w:t xml:space="preserve">. </w:t>
      </w:r>
    </w:p>
    <w:p w:rsidR="00B11DCA" w:rsidRDefault="00B11DCA" w:rsidP="00735A4F">
      <w:pPr>
        <w:pStyle w:val="ListParagraph"/>
        <w:numPr>
          <w:ilvl w:val="0"/>
          <w:numId w:val="15"/>
        </w:numPr>
      </w:pPr>
      <w: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031B14" w:rsidRPr="00031B14">
        <w:t xml:space="preserve">Tabelle </w:t>
      </w:r>
      <w:r w:rsidR="00031B14" w:rsidRPr="00031B14">
        <w:rPr>
          <w:noProof/>
        </w:rPr>
        <w:t>2</w:t>
      </w:r>
      <w:r w:rsidR="00031B14" w:rsidRPr="00031B14">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lastRenderedPageBreak/>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w:t>
      </w:r>
      <w:r w:rsidR="00735A4F">
        <w:t xml:space="preserve"> </w:t>
      </w:r>
      <w:r>
        <w:t>x</w:t>
      </w:r>
      <w:r w:rsidR="00735A4F">
        <w:t xml:space="preserve"> </w:t>
      </w:r>
      <w:r>
        <w:t>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031B14">
        <w:t>I.1.3.2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031B14">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rsidR="00735A4F">
        <w:t xml:space="preserve"> </w:t>
      </w:r>
      <w:r>
        <w:t>x</w:t>
      </w:r>
      <w:r w:rsidR="00735A4F">
        <w:t xml:space="preserve"> 3 </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rsidR="00031B14">
        <w:t>I.1.3.3.1.2</w:t>
      </w:r>
      <w:r>
        <w:fldChar w:fldCharType="end"/>
      </w:r>
      <w:r>
        <w:t xml:space="preserve"> </w:t>
      </w:r>
      <w:r>
        <w:fldChar w:fldCharType="begin"/>
      </w:r>
      <w:r>
        <w:instrText xml:space="preserve"> REF _Ref325646573 \h </w:instrText>
      </w:r>
      <w:r>
        <w:fldChar w:fldCharType="separate"/>
      </w:r>
      <w:r w:rsidR="00031B14">
        <w:t>WDDM</w:t>
      </w:r>
      <w:r>
        <w:fldChar w:fldCharType="end"/>
      </w:r>
      <w:r>
        <w:t xml:space="preserve"> und </w:t>
      </w:r>
      <w:r>
        <w:fldChar w:fldCharType="begin"/>
      </w:r>
      <w:r>
        <w:instrText xml:space="preserve"> REF _Ref325646585 \r \h </w:instrText>
      </w:r>
      <w:r>
        <w:fldChar w:fldCharType="separate"/>
      </w:r>
      <w:r w:rsidR="00031B14">
        <w:t>I.1.3.3.1.3</w:t>
      </w:r>
      <w:r>
        <w:fldChar w:fldCharType="end"/>
      </w:r>
      <w:r>
        <w:t xml:space="preserve"> </w:t>
      </w:r>
      <w:r>
        <w:fldChar w:fldCharType="begin"/>
      </w:r>
      <w:r>
        <w:instrText xml:space="preserve"> REF _Ref325646585 \h </w:instrText>
      </w:r>
      <w:r>
        <w:fldChar w:fldCharType="separate"/>
      </w:r>
      <w:r w:rsidR="00031B14">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xml:space="preserve"> um die Monitore zu betreiben.</w:t>
      </w:r>
      <w:r w:rsidR="009312AE">
        <w:t xml:space="preserve"> </w:t>
      </w:r>
      <w:r w:rsidR="000E2FE6">
        <w:t>Nicht alle Modi existieren bei beiden Treibern, folgende Varianten sind verfügbar:</w:t>
      </w:r>
    </w:p>
    <w:tbl>
      <w:tblPr>
        <w:tblStyle w:val="TableGrid"/>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Paragraph"/>
              <w:numPr>
                <w:ilvl w:val="0"/>
                <w:numId w:val="10"/>
              </w:numPr>
            </w:pPr>
            <w:r>
              <w:t>Independent</w:t>
            </w:r>
          </w:p>
          <w:p w:rsidR="000E2FE6" w:rsidRDefault="000E2FE6" w:rsidP="000E2FE6">
            <w:pPr>
              <w:pStyle w:val="ListParagraph"/>
              <w:numPr>
                <w:ilvl w:val="0"/>
                <w:numId w:val="10"/>
              </w:numPr>
            </w:pPr>
            <w:r>
              <w:t xml:space="preserve">Partial </w:t>
            </w:r>
            <w:proofErr w:type="spellStart"/>
            <w:r>
              <w:t>stre</w:t>
            </w:r>
            <w:r w:rsidR="00C03762">
              <w:t>t</w:t>
            </w:r>
            <w:r>
              <w:t>ched</w:t>
            </w:r>
            <w:proofErr w:type="spellEnd"/>
          </w:p>
          <w:p w:rsidR="000E2FE6" w:rsidRDefault="000E2FE6" w:rsidP="00C0649B">
            <w:pPr>
              <w:pStyle w:val="ListParagraph"/>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Paragraph"/>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Paragraph"/>
              <w:numPr>
                <w:ilvl w:val="0"/>
                <w:numId w:val="10"/>
              </w:numPr>
            </w:pPr>
            <w:r>
              <w:t>Independent</w:t>
            </w:r>
          </w:p>
          <w:p w:rsidR="000E2FE6" w:rsidRDefault="00B45891" w:rsidP="00B45891">
            <w:pPr>
              <w:pStyle w:val="ListParagraph"/>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w:t>
      </w:r>
      <w:r w:rsidR="00735A4F">
        <w:t>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drawing>
          <wp:inline distT="0" distB="0" distL="0" distR="0" wp14:anchorId="325ED375" wp14:editId="7AE30F09">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Caption"/>
      </w:pPr>
      <w:r>
        <w:t xml:space="preserve">Abbildung </w:t>
      </w:r>
      <w:r w:rsidR="00214E82">
        <w:fldChar w:fldCharType="begin"/>
      </w:r>
      <w:r w:rsidR="00214E82">
        <w:instrText xml:space="preserve"> SEQ Abbildung \* ARABIC </w:instrText>
      </w:r>
      <w:r w:rsidR="00214E82">
        <w:fldChar w:fldCharType="separate"/>
      </w:r>
      <w:r w:rsidR="00031B14">
        <w:rPr>
          <w:noProof/>
        </w:rPr>
        <w:t>14</w:t>
      </w:r>
      <w:r w:rsidR="00214E82">
        <w:rPr>
          <w:noProof/>
        </w:rPr>
        <w:fldChar w:fldCharType="end"/>
      </w:r>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r w:rsidR="00735A4F">
        <w:t xml:space="preserve"> zusammengeschlossen</w:t>
      </w:r>
      <w:r w:rsidR="009312AE">
        <w:t>.</w:t>
      </w:r>
    </w:p>
    <w:p w:rsidR="009312AE" w:rsidRDefault="009312AE" w:rsidP="00514FF0">
      <w:pPr>
        <w:keepNext/>
      </w:pPr>
    </w:p>
    <w:p w:rsidR="00514FF0" w:rsidRDefault="00514FF0" w:rsidP="00514FF0">
      <w:pPr>
        <w:keepNext/>
      </w:pPr>
      <w:r>
        <w:rPr>
          <w:noProof/>
          <w:lang w:eastAsia="de-CH"/>
        </w:rPr>
        <w:drawing>
          <wp:inline distT="0" distB="0" distL="0" distR="0" wp14:anchorId="73C4BCCF" wp14:editId="5D8C4AA8">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Caption"/>
      </w:pPr>
      <w:r w:rsidRPr="00252FEF">
        <w:t xml:space="preserve">Abbildung </w:t>
      </w:r>
      <w:r>
        <w:fldChar w:fldCharType="begin"/>
      </w:r>
      <w:r w:rsidRPr="00252FEF">
        <w:instrText xml:space="preserve"> SEQ Abbildung \* ARABIC </w:instrText>
      </w:r>
      <w:r>
        <w:fldChar w:fldCharType="separate"/>
      </w:r>
      <w:r w:rsidR="00031B14">
        <w:rPr>
          <w:noProof/>
        </w:rPr>
        <w:t>15</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rsidR="00031B14">
        <w:t>I.1.3.2</w:t>
      </w:r>
      <w:r>
        <w:fldChar w:fldCharType="end"/>
      </w:r>
      <w:r>
        <w:t xml:space="preserve"> </w:t>
      </w:r>
      <w:r>
        <w:fldChar w:fldCharType="begin"/>
      </w:r>
      <w:r>
        <w:instrText xml:space="preserve"> REF _Ref325909773 \h </w:instrText>
      </w:r>
      <w:r>
        <w:fldChar w:fldCharType="separate"/>
      </w:r>
      <w:r w:rsidR="00031B14">
        <w:t>Grafikkarten</w:t>
      </w:r>
      <w:r>
        <w:fldChar w:fldCharType="end"/>
      </w:r>
      <w:r w:rsidR="00735A4F">
        <w:t xml:space="preserve">) unter Verwendung des </w:t>
      </w:r>
      <w:r>
        <w:t>WDDM</w:t>
      </w:r>
      <w:r w:rsidR="00735A4F">
        <w:t>-Treibermodells</w:t>
      </w:r>
      <w:r>
        <w:t xml:space="preserve"> nicht zusammengeschlossen („</w:t>
      </w:r>
      <w:proofErr w:type="spellStart"/>
      <w:r>
        <w:t>Joined</w:t>
      </w:r>
      <w:proofErr w:type="spellEnd"/>
      <w:r>
        <w:t>“) werden können, beschreibt dieser Modus, dass nur die Bildschirme</w:t>
      </w:r>
      <w:r w:rsidR="00735A4F">
        <w:t>, welche</w:t>
      </w:r>
      <w:r>
        <w:t xml:space="preserve"> an der gleichen Grafikkarte</w:t>
      </w:r>
      <w:r w:rsidR="00735A4F">
        <w:t xml:space="preserve"> angeschlossen sind,</w:t>
      </w:r>
      <w:r>
        <w:t xml:space="preserve"> zu einem grossen virtuellem Bildschirm zusammengeschlossen werden.</w:t>
      </w:r>
    </w:p>
    <w:p w:rsidR="00E80FB3" w:rsidRDefault="00E80FB3" w:rsidP="00E80FB3">
      <w:pPr>
        <w:keepNext/>
      </w:pPr>
      <w:r>
        <w:rPr>
          <w:noProof/>
          <w:lang w:eastAsia="de-CH"/>
        </w:rPr>
        <w:drawing>
          <wp:inline distT="0" distB="0" distL="0" distR="0" wp14:anchorId="6A18F9CD" wp14:editId="5B342774">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031B14">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lastRenderedPageBreak/>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rsidR="00031B14">
        <w:t>I.1.3.2</w:t>
      </w:r>
      <w:r>
        <w:fldChar w:fldCharType="end"/>
      </w:r>
      <w:r>
        <w:t xml:space="preserve"> </w:t>
      </w:r>
      <w:r>
        <w:fldChar w:fldCharType="begin"/>
      </w:r>
      <w:r>
        <w:instrText xml:space="preserve"> REF _Ref325909773 \h </w:instrText>
      </w:r>
      <w:r>
        <w:fldChar w:fldCharType="separate"/>
      </w:r>
      <w:r w:rsidR="00031B14">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7ADA8240" wp14:editId="2BC3CDC8">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Default="00E80FB3" w:rsidP="00E80FB3">
      <w:pPr>
        <w:pStyle w:val="Caption"/>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031B14">
        <w:rPr>
          <w:noProof/>
          <w:lang w:val="en-US"/>
        </w:rPr>
        <w:t>17</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0F796F" w:rsidRPr="002F365E" w:rsidRDefault="000F796F" w:rsidP="002F365E">
      <w:pPr>
        <w:rPr>
          <w:i/>
        </w:rPr>
      </w:pPr>
      <w:r w:rsidRPr="002F365E">
        <w:rPr>
          <w:i/>
        </w:rPr>
        <w:t xml:space="preserve">Partial </w:t>
      </w:r>
      <w:proofErr w:type="spellStart"/>
      <w:r w:rsidR="001B625B" w:rsidRPr="002F365E">
        <w:rPr>
          <w:i/>
        </w:rPr>
        <w:t>Joined</w:t>
      </w:r>
      <w:proofErr w:type="spellEnd"/>
      <w:r w:rsidR="001B625B" w:rsidRPr="002F365E">
        <w:rPr>
          <w:i/>
        </w:rPr>
        <w:t xml:space="preserve"> &amp; partial </w:t>
      </w:r>
      <w:proofErr w:type="spellStart"/>
      <w:r w:rsidR="001B625B" w:rsidRPr="002F365E">
        <w:rPr>
          <w:i/>
        </w:rPr>
        <w:t>stretched</w:t>
      </w:r>
      <w:proofErr w:type="spellEnd"/>
    </w:p>
    <w:p w:rsidR="002F365E" w:rsidRPr="002F365E" w:rsidRDefault="002F365E" w:rsidP="002F365E">
      <w:r w:rsidRPr="000F796F">
        <w:t xml:space="preserve">Da die GPU der zweiten Grafikkarte </w:t>
      </w:r>
      <w:r>
        <w:t xml:space="preserve">mit 2 Anschlüssen </w:t>
      </w:r>
      <w:r w:rsidRPr="000F796F">
        <w:t>nicht mit den zwei GPUs der ersten Grafikkarte</w:t>
      </w:r>
      <w:r>
        <w:t xml:space="preserve"> mit 8 </w:t>
      </w:r>
      <w:r>
        <w:t>Anschlüssen</w:t>
      </w:r>
      <w:r w:rsidRPr="000F796F">
        <w:t xml:space="preserve"> zusammengeschlossen (</w:t>
      </w:r>
      <w:r>
        <w:t>„</w:t>
      </w:r>
      <w:proofErr w:type="spellStart"/>
      <w:r>
        <w:t>J</w:t>
      </w:r>
      <w:r w:rsidRPr="000F796F">
        <w:t>oined</w:t>
      </w:r>
      <w:proofErr w:type="spellEnd"/>
      <w:r>
        <w:t>“</w:t>
      </w:r>
      <w:r w:rsidRPr="000F796F">
        <w:t xml:space="preserve">) werden </w:t>
      </w:r>
      <w:r>
        <w:t>können, wurde versucht, nur die zwei GPUs der grossen Grafikkarte zusammenzuschliessen (B1, B2, B3, B4, C2, C3) und die zweite Grafikkarte einzeln laufen zu lassen (Monitore A1 und A2). Leider kann der „</w:t>
      </w:r>
      <w:proofErr w:type="spellStart"/>
      <w:r>
        <w:t>Joined</w:t>
      </w:r>
      <w:proofErr w:type="spellEnd"/>
      <w:r>
        <w:t>“-Modus nur dann verwendet werden, wenn der zusammengeschlossene, rosse Screen rechteckig ist. Deshalb konnte der Monitor C1 nicht mit den anderen GPUs der ersten Grafikkarte mit 8 Anschlüssen zusammengeschlossen werden.</w:t>
      </w:r>
      <w:bookmarkStart w:id="64" w:name="_GoBack"/>
      <w:bookmarkEnd w:id="64"/>
    </w:p>
    <w:p w:rsidR="001B2F20" w:rsidRDefault="001B2F20" w:rsidP="001B2F20">
      <w:pPr>
        <w:keepNext/>
      </w:pPr>
      <w:r>
        <w:rPr>
          <w:noProof/>
          <w:lang w:eastAsia="de-CH"/>
        </w:rPr>
        <w:lastRenderedPageBreak/>
        <w:drawing>
          <wp:inline distT="0" distB="0" distL="0" distR="0" wp14:anchorId="11BA4727" wp14:editId="32486050">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Pr="00031B14" w:rsidRDefault="001B2F20" w:rsidP="001B2F20">
      <w:pPr>
        <w:pStyle w:val="Caption"/>
        <w:rPr>
          <w:lang w:val="en-US"/>
        </w:rPr>
      </w:pPr>
      <w:proofErr w:type="spellStart"/>
      <w:r w:rsidRPr="00031B14">
        <w:rPr>
          <w:lang w:val="en-US"/>
        </w:rPr>
        <w:t>Abbildung</w:t>
      </w:r>
      <w:proofErr w:type="spellEnd"/>
      <w:r w:rsidRPr="00031B14">
        <w:rPr>
          <w:lang w:val="en-US"/>
        </w:rPr>
        <w:t xml:space="preserve"> </w:t>
      </w:r>
      <w:r w:rsidR="00833A0D">
        <w:fldChar w:fldCharType="begin"/>
      </w:r>
      <w:r w:rsidR="00833A0D" w:rsidRPr="00031B14">
        <w:rPr>
          <w:lang w:val="en-US"/>
        </w:rPr>
        <w:instrText xml:space="preserve"> SEQ Abbildung \* ARABIC </w:instrText>
      </w:r>
      <w:r w:rsidR="00833A0D">
        <w:fldChar w:fldCharType="separate"/>
      </w:r>
      <w:r w:rsidR="00031B14" w:rsidRPr="00031B14">
        <w:rPr>
          <w:noProof/>
          <w:lang w:val="en-US"/>
        </w:rPr>
        <w:t>18</w:t>
      </w:r>
      <w:r w:rsidR="00833A0D">
        <w:rPr>
          <w:noProof/>
        </w:rPr>
        <w:fldChar w:fldCharType="end"/>
      </w:r>
      <w:r w:rsidRPr="00031B14">
        <w:rPr>
          <w:lang w:val="en-US"/>
        </w:rPr>
        <w:t xml:space="preserve"> - </w:t>
      </w:r>
      <w:proofErr w:type="spellStart"/>
      <w:r w:rsidRPr="00031B14">
        <w:rPr>
          <w:lang w:val="en-US"/>
        </w:rPr>
        <w:t>Konfiguration</w:t>
      </w:r>
      <w:proofErr w:type="spellEnd"/>
      <w:r w:rsidRPr="00031B14">
        <w:rPr>
          <w:lang w:val="en-US"/>
        </w:rPr>
        <w:t xml:space="preserve"> "Joined &amp; partial stretched"</w:t>
      </w:r>
    </w:p>
    <w:p w:rsidR="00094847" w:rsidRPr="00031B14" w:rsidRDefault="00151B4E" w:rsidP="00514FF0">
      <w:pPr>
        <w:rPr>
          <w:b/>
          <w:lang w:val="en-US"/>
        </w:rPr>
      </w:pPr>
      <w:proofErr w:type="spellStart"/>
      <w:r w:rsidRPr="00031B14">
        <w:rPr>
          <w:b/>
          <w:lang w:val="en-US"/>
        </w:rPr>
        <w:t>Videog</w:t>
      </w:r>
      <w:r w:rsidR="00094847" w:rsidRPr="00031B14">
        <w:rPr>
          <w:b/>
          <w:lang w:val="en-US"/>
        </w:rPr>
        <w:t>rösse</w:t>
      </w:r>
      <w:proofErr w:type="spellEnd"/>
      <w:r w:rsidR="00094847" w:rsidRPr="00031B14">
        <w:rPr>
          <w:b/>
          <w:lang w:val="en-US"/>
        </w:rPr>
        <w:t xml:space="preserve"> (x * Full</w:t>
      </w:r>
      <w:r w:rsidR="007A5057" w:rsidRPr="00031B14">
        <w:rPr>
          <w:b/>
          <w:lang w:val="en-US"/>
        </w:rPr>
        <w:t xml:space="preserve"> </w:t>
      </w:r>
      <w:r w:rsidR="00094847" w:rsidRPr="00031B14">
        <w:rPr>
          <w:b/>
          <w:lang w:val="en-US"/>
        </w:rPr>
        <w:t>HD)</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t>
      </w:r>
      <w:r w:rsidR="000B4DFD">
        <w:t>WPF-Applikation</w:t>
      </w:r>
      <w:r w:rsidR="00D24812">
        <w:t xml:space="preserve"> (über alle Bildschirme gestreckt)</w:t>
      </w:r>
      <w:r w:rsidR="00625E5F">
        <w:t xml:space="preserve"> abgespielt wird.</w:t>
      </w:r>
      <w:r w:rsidR="0012121B">
        <w:t xml:space="preserve"> Es wurde</w:t>
      </w:r>
      <w:r w:rsidR="00535782">
        <w:t>n verschiedene Videog</w:t>
      </w:r>
      <w:r w:rsidR="0048041B">
        <w:t>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 xml:space="preserve">Die Bewertungen beziehen sich auf die Flüssigkeit / Performance des Videos, das in einer </w:t>
      </w:r>
      <w:r w:rsidR="000B4DFD">
        <w:t>WPF-Applikation</w:t>
      </w:r>
      <w:r>
        <w:t xml:space="preserve"> abgespielt wird.</w:t>
      </w:r>
    </w:p>
    <w:p w:rsidR="00EA11C4" w:rsidRDefault="00B75D10" w:rsidP="00EA11C4">
      <w:pPr>
        <w:pStyle w:val="ListParagraph"/>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Paragraph"/>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Paragraph"/>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Heading5"/>
      </w:pPr>
      <w:bookmarkStart w:id="65" w:name="_Toc327447330"/>
      <w:r>
        <w:t>Fazit der durchgeführten Tests mit unterschiedlicher Hardwarekonstellation</w:t>
      </w:r>
      <w:bookmarkEnd w:id="65"/>
    </w:p>
    <w:p w:rsidR="006055CE" w:rsidRDefault="005C0FCB" w:rsidP="009E1A5E">
      <w:r>
        <w:t>Die verschiedenen</w:t>
      </w:r>
      <w:r w:rsidR="0048041B">
        <w:t xml:space="preserve"> Performance</w:t>
      </w:r>
      <w:r w:rsidR="00535782">
        <w:t>-</w:t>
      </w:r>
      <w:r>
        <w:t>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031B1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031B1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w:t>
      </w:r>
      <w:proofErr w:type="spellEnd"/>
      <w:r w:rsidR="007A5057">
        <w:t xml:space="preserve"> </w:t>
      </w:r>
      <w:r w:rsidR="00877EC4">
        <w:t xml:space="preserve">HD-Grösse und mit </w:t>
      </w:r>
      <w:proofErr w:type="spellStart"/>
      <w:r w:rsidR="00877EC4">
        <w:t>Full</w:t>
      </w:r>
      <w:proofErr w:type="spellEnd"/>
      <w:r w:rsidR="007A5057">
        <w:t xml:space="preserve"> </w:t>
      </w:r>
      <w:r w:rsidR="00877EC4">
        <w:t>HD-</w:t>
      </w:r>
      <w:r w:rsidR="00DD03F6">
        <w:t>Auflösung gut abgespielt werden kann</w:t>
      </w:r>
      <w:r w:rsidR="00B11DCA">
        <w:t xml:space="preserve">, </w:t>
      </w:r>
      <w:r w:rsidR="00DA3FE7">
        <w:t xml:space="preserve">das Video </w:t>
      </w:r>
      <w:r w:rsidR="00B11DCA">
        <w:t>ist angenehm anzusehen</w:t>
      </w:r>
      <w:r w:rsidR="00DA3FE7">
        <w:t>.</w:t>
      </w:r>
    </w:p>
    <w:p w:rsidR="007F7E56" w:rsidRDefault="001B5AD4" w:rsidP="009E1A5E">
      <w:r>
        <w:t>Trotzdem</w:t>
      </w:r>
      <w:r w:rsidR="007F7E56">
        <w:t xml:space="preserve"> wird eine maximale Auflösung von </w:t>
      </w:r>
      <w:r w:rsidR="007A5057">
        <w:t xml:space="preserve">1 x </w:t>
      </w:r>
      <w:proofErr w:type="spellStart"/>
      <w:r w:rsidR="007A5057">
        <w:t>Full</w:t>
      </w:r>
      <w:proofErr w:type="spellEnd"/>
      <w:r w:rsidR="007A5057">
        <w:t xml:space="preserve"> HD</w:t>
      </w:r>
      <w:r w:rsidR="007F7E56">
        <w:t xml:space="preserve"> empfohlen, da hi</w:t>
      </w:r>
      <w:r w:rsidR="001F5FD7">
        <w:t xml:space="preserve">ermit </w:t>
      </w:r>
      <w:r w:rsidR="006716F0">
        <w:t>sichergestellt wird, dass die Applikation auch mit vielen Animationen flüssig läuft</w:t>
      </w:r>
      <w:r w:rsidR="001F5FD7">
        <w:t xml:space="preserve">. </w:t>
      </w:r>
      <w:r w:rsidR="001F5FD7" w:rsidRPr="001F5FD7">
        <w:t xml:space="preserve">Die Poster der </w:t>
      </w:r>
      <w:r w:rsidR="00536839">
        <w:t>verschiedenen</w:t>
      </w:r>
      <w:r w:rsidR="001F5FD7" w:rsidRPr="001F5FD7">
        <w:t xml:space="preserve"> Abteilungen der HSR können bis zu einer minimalen Auflösung von 1280 x 800 knapp gelesen werden.</w:t>
      </w:r>
      <w:r w:rsidR="00E52D73">
        <w:t xml:space="preserve"> Dies gilt jedoch nicht für die Poster der Landschaftsarchitektur. Wie jedoch im Kapitel </w:t>
      </w:r>
      <w:r w:rsidR="00E52D73">
        <w:fldChar w:fldCharType="begin"/>
      </w:r>
      <w:r w:rsidR="00E52D73">
        <w:instrText xml:space="preserve"> REF _Ref325921078 \r \h </w:instrText>
      </w:r>
      <w:r w:rsidR="00E52D73">
        <w:fldChar w:fldCharType="separate"/>
      </w:r>
      <w:r w:rsidR="00031B14">
        <w:t>I.1.6</w:t>
      </w:r>
      <w:r w:rsidR="00E52D73">
        <w:fldChar w:fldCharType="end"/>
      </w:r>
      <w:r w:rsidR="00E52D73">
        <w:t xml:space="preserve"> </w:t>
      </w:r>
      <w:r w:rsidR="00E52D73">
        <w:fldChar w:fldCharType="begin"/>
      </w:r>
      <w:r w:rsidR="00E52D73">
        <w:instrText xml:space="preserve"> REF _Ref325921078 \h </w:instrText>
      </w:r>
      <w:r w:rsidR="00E52D73">
        <w:fldChar w:fldCharType="separate"/>
      </w:r>
      <w:r w:rsidR="00031B14">
        <w:t>Lesbarkeit der Poster</w:t>
      </w:r>
      <w:r w:rsidR="00E52D73">
        <w:fldChar w:fldCharType="end"/>
      </w:r>
      <w:r w:rsidR="00E52D73">
        <w:t xml:space="preserve"> ersichtlich ist, können diese auch mit einer Auflösung von </w:t>
      </w:r>
      <w:r w:rsidR="007A5057">
        <w:t xml:space="preserve">3 x </w:t>
      </w:r>
      <w:proofErr w:type="spellStart"/>
      <w:r w:rsidR="007A5057">
        <w:t>Full</w:t>
      </w:r>
      <w:proofErr w:type="spellEnd"/>
      <w:r w:rsidR="007A5057">
        <w:t xml:space="preserve"> HD</w:t>
      </w:r>
      <w:r w:rsidR="00E52D73">
        <w:t xml:space="preserve"> nicht gelesen werden.</w:t>
      </w:r>
    </w:p>
    <w:p w:rsidR="00535782" w:rsidRPr="00075173" w:rsidRDefault="00075173" w:rsidP="00075173">
      <w:r>
        <w:t xml:space="preserve">Es ist jedoch auch möglich eine Auflösung von </w:t>
      </w:r>
      <w:r w:rsidR="007A5057">
        <w:t xml:space="preserve">3 x </w:t>
      </w:r>
      <w:proofErr w:type="spellStart"/>
      <w:r w:rsidR="007A5057">
        <w:t>Full</w:t>
      </w:r>
      <w:proofErr w:type="spellEnd"/>
      <w:r w:rsidR="007A5057">
        <w:t xml:space="preserve"> HD</w:t>
      </w:r>
      <w:r>
        <w:t xml:space="preserve"> zu verwenden, hierbei darf die Applikation aber nur über wenige Animationen verfügen. Um mit dieser Auflösung Videos abspielen zu können, wird die</w:t>
      </w:r>
      <w:r w:rsidR="00B11DCA">
        <w:t xml:space="preserve"> Konfiguration von Test #12 (siehe </w:t>
      </w:r>
      <w:r w:rsidR="00B11DCA">
        <w:fldChar w:fldCharType="begin"/>
      </w:r>
      <w:r w:rsidR="00B11DCA">
        <w:instrText xml:space="preserve"> REF _Ref325707189 \h </w:instrText>
      </w:r>
      <w:r w:rsidR="00B11DCA">
        <w:fldChar w:fldCharType="separate"/>
      </w:r>
      <w:r w:rsidR="00031B14" w:rsidRPr="00031B14">
        <w:t xml:space="preserve">Tabelle </w:t>
      </w:r>
      <w:r w:rsidR="00031B14" w:rsidRPr="00031B14">
        <w:rPr>
          <w:noProof/>
        </w:rPr>
        <w:t>2</w:t>
      </w:r>
      <w:r w:rsidR="00031B14" w:rsidRPr="00031B14">
        <w:t xml:space="preserve"> - Video Performance Test Resultate</w:t>
      </w:r>
      <w:r w:rsidR="00B11DCA">
        <w:fldChar w:fldCharType="end"/>
      </w:r>
      <w:r w:rsidR="00B11DCA">
        <w:t>) empfohlen.</w:t>
      </w:r>
      <w:r w:rsidR="00535782">
        <w:t xml:space="preserve"> Dieses</w:t>
      </w:r>
      <w:r w:rsidR="00B11DCA">
        <w:t xml:space="preserve"> Setup </w:t>
      </w:r>
      <w:r w:rsidR="00956566">
        <w:t>hat den Vorteil</w:t>
      </w:r>
      <w:r w:rsidR="00B11DCA">
        <w:t xml:space="preserve">, </w:t>
      </w:r>
      <w:r w:rsidR="00956566">
        <w:t>dass</w:t>
      </w:r>
      <w:r w:rsidR="00B11DCA">
        <w:t xml:space="preserve"> das Bild auf diese Weise sehr scharf ist und die Poster sehr angenehm gelesen werden können. </w:t>
      </w:r>
      <w:r w:rsidR="006055CE">
        <w:t xml:space="preserve">Die Lesbarkeit </w:t>
      </w:r>
      <w:r w:rsidR="00B11DCA">
        <w:t xml:space="preserve"> wird wichtiger bewertet als gute Performance bei </w:t>
      </w:r>
      <w:r w:rsidR="006055CE">
        <w:t xml:space="preserve">Programmen mit vielen Animationen oder </w:t>
      </w:r>
      <w:r w:rsidR="00B11DCA">
        <w:t>Spielen</w:t>
      </w:r>
      <w:r w:rsidR="006055CE">
        <w:t>.</w:t>
      </w:r>
      <w:bookmarkStart w:id="66" w:name="_Ref324064816"/>
      <w:bookmarkStart w:id="67" w:name="_Ref325193612"/>
      <w:bookmarkStart w:id="68" w:name="_Ref325441553"/>
      <w:r w:rsidR="00535782">
        <w:br w:type="page"/>
      </w:r>
    </w:p>
    <w:p w:rsidR="00504C57" w:rsidRDefault="00DE7EB5" w:rsidP="00C715AF">
      <w:pPr>
        <w:pStyle w:val="Heading3"/>
      </w:pPr>
      <w:bookmarkStart w:id="69" w:name="_Ref327307265"/>
      <w:bookmarkStart w:id="70" w:name="_Toc327447331"/>
      <w:r>
        <w:lastRenderedPageBreak/>
        <w:t xml:space="preserve">Evaluation </w:t>
      </w:r>
      <w:r w:rsidR="004F5DE3">
        <w:t>Mitsubishi Display</w:t>
      </w:r>
      <w:r w:rsidR="00504C57">
        <w:t xml:space="preserve"> Wall</w:t>
      </w:r>
      <w:bookmarkEnd w:id="66"/>
      <w:bookmarkEnd w:id="67"/>
      <w:bookmarkEnd w:id="68"/>
      <w:bookmarkEnd w:id="69"/>
      <w:bookmarkEnd w:id="70"/>
    </w:p>
    <w:p w:rsidR="004D0771" w:rsidRDefault="004D0771" w:rsidP="004D0771">
      <w:r>
        <w:t>Zu Beginn des Projekt</w:t>
      </w:r>
      <w:r w:rsidR="00535782">
        <w:t>e</w:t>
      </w:r>
      <w:r>
        <w: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w:t>
      </w:r>
      <w:r w:rsidR="00535782">
        <w:t xml:space="preserve"> (</w:t>
      </w:r>
      <w:r w:rsidR="007A5057">
        <w:t xml:space="preserve">1 x </w:t>
      </w:r>
      <w:proofErr w:type="spellStart"/>
      <w:r w:rsidR="007A5057">
        <w:t>Full</w:t>
      </w:r>
      <w:proofErr w:type="spellEnd"/>
      <w:r w:rsidR="007A5057">
        <w:t xml:space="preserve"> HD</w:t>
      </w:r>
      <w:r w:rsidR="00535782">
        <w:t>)</w:t>
      </w:r>
      <w:r>
        <w:t xml:space="preserve">. </w:t>
      </w:r>
      <w:r w:rsidR="00142729">
        <w:br/>
        <w:t xml:space="preserve">Markus Stolze und das </w:t>
      </w:r>
      <w:r w:rsidR="00535782">
        <w:t>Bachelort</w:t>
      </w:r>
      <w:r w:rsidR="00142729">
        <w:t>eam konnten</w:t>
      </w:r>
      <w:r>
        <w:t xml:space="preserve"> am 2. </w:t>
      </w:r>
      <w:r w:rsidR="00557EAF">
        <w:t>Mai</w:t>
      </w:r>
      <w:r w:rsidR="00142729">
        <w:t xml:space="preserve"> 2012</w:t>
      </w:r>
      <w:r>
        <w:t xml:space="preserve"> </w:t>
      </w:r>
      <w:proofErr w:type="gramStart"/>
      <w:r w:rsidR="00142729">
        <w:t>eine</w:t>
      </w:r>
      <w:proofErr w:type="gramEnd"/>
      <w:r w:rsidR="00142729">
        <w:t xml:space="preserv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C216F7">
        <w:t>. Die Monitore</w:t>
      </w:r>
      <w:r w:rsidR="00053BE0">
        <w:t xml:space="preserv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C216F7">
        <w:t>,</w:t>
      </w:r>
      <w:r w:rsidR="0000752C">
        <w:t xml:space="preserve"> und wenn ja wie stark</w:t>
      </w:r>
      <w:r w:rsidR="00C216F7">
        <w:t>,</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C216F7">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t>
      </w:r>
      <w:r w:rsidR="00C216F7">
        <w:t xml:space="preserve">Display </w:t>
      </w:r>
      <w:r w:rsidR="003D2DC3">
        <w:t>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t>
      </w:r>
      <w:r w:rsidR="00C216F7">
        <w:t xml:space="preserve">Display </w:t>
      </w:r>
      <w:r w:rsidR="00AF1A2A">
        <w:t xml:space="preserve">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C216F7">
        <w:t>und Testen einer Mitsubishi Di</w:t>
      </w:r>
      <w:r w:rsidR="004F5DE3">
        <w:t>splay</w:t>
      </w:r>
      <w:r w:rsidR="00043D59">
        <w:t xml:space="preserve"> Wall </w:t>
      </w:r>
      <w:r>
        <w:t xml:space="preserve">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w:t>
      </w:r>
      <w:proofErr w:type="gramStart"/>
      <w:r w:rsidR="000F4F64">
        <w:t>der Video</w:t>
      </w:r>
      <w:r w:rsidR="004F5DE3">
        <w:t>w</w:t>
      </w:r>
      <w:r w:rsidR="00173A19">
        <w:t>all</w:t>
      </w:r>
      <w:proofErr w:type="gramEnd"/>
      <w:r w:rsidR="000F4F64">
        <w:t xml:space="preserve"> für die HSR</w:t>
      </w:r>
      <w:r w:rsidR="00173A19">
        <w:t xml:space="preserve"> keine höhere Auflösung als 1920 x 1200</w:t>
      </w:r>
      <w:r w:rsidR="00C216F7">
        <w:t xml:space="preserve"> (</w:t>
      </w:r>
      <w:r w:rsidR="007A5057">
        <w:t xml:space="preserve">1 x </w:t>
      </w:r>
      <w:proofErr w:type="spellStart"/>
      <w:r w:rsidR="007A5057">
        <w:t>Full</w:t>
      </w:r>
      <w:proofErr w:type="spellEnd"/>
      <w:r w:rsidR="007A5057">
        <w:t xml:space="preserve"> HD</w:t>
      </w:r>
      <w:r w:rsidR="00C216F7">
        <w:t>)</w:t>
      </w:r>
      <w:r w:rsidR="00173A19">
        <w:t xml:space="preserve"> möglich, muss eine andere Möglichkeit gesucht werden, um die sehr detaillierten Poster trotzdem lesbar </w:t>
      </w:r>
      <w:r w:rsidR="00C216F7">
        <w:t xml:space="preserve">machen </w:t>
      </w:r>
      <w:r w:rsidR="00173A19">
        <w:t xml:space="preserve">zu </w:t>
      </w:r>
      <w:r w:rsidR="00C216F7">
        <w:t>können</w:t>
      </w:r>
      <w:r w:rsidR="00173A19">
        <w:t xml:space="preserve">.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Heading3"/>
      </w:pPr>
      <w:bookmarkStart w:id="71" w:name="_Toc327447332"/>
      <w:r>
        <w:lastRenderedPageBreak/>
        <w:t>Beschaffungsanalyse</w:t>
      </w:r>
      <w:bookmarkEnd w:id="71"/>
    </w:p>
    <w:p w:rsidR="00C216F7" w:rsidRDefault="00D14C79" w:rsidP="00A241FE">
      <w:r>
        <w:t xml:space="preserve">Um eine Empfehlung für das </w:t>
      </w:r>
      <w:r w:rsidR="00A241FE">
        <w:t>en</w:t>
      </w:r>
      <w:r w:rsidR="00A425D1">
        <w:t>d</w:t>
      </w:r>
      <w:r w:rsidR="00A241FE">
        <w:t>gültige System</w:t>
      </w:r>
      <w:r>
        <w:t xml:space="preserve"> machen zu können</w:t>
      </w:r>
      <w:r w:rsidR="007E6CD5">
        <w:t>,</w:t>
      </w:r>
      <w:r w:rsidR="00A241FE">
        <w:t xml:space="preserve"> wurden</w:t>
      </w:r>
      <w:r w:rsidR="005C4F78">
        <w:t xml:space="preserve"> </w:t>
      </w:r>
      <w:r w:rsidR="00C216F7">
        <w:t xml:space="preserve">mehrere </w:t>
      </w:r>
      <w:r w:rsidR="00A241FE">
        <w:t>Offerten</w:t>
      </w:r>
      <w:r w:rsidR="001B44F7">
        <w:t xml:space="preserve"> </w:t>
      </w:r>
      <w:r w:rsidR="00247DA9">
        <w:t xml:space="preserve">für Monitore </w:t>
      </w:r>
      <w:r w:rsidR="001B44F7">
        <w:t>eingeholt</w:t>
      </w:r>
      <w:r w:rsidR="00247DA9">
        <w:t>. D</w:t>
      </w:r>
      <w:r w:rsidR="005E7F6D">
        <w:t>iese können im Anhang eingesehen werden</w:t>
      </w:r>
      <w:r w:rsidR="005E7933">
        <w:t xml:space="preserve"> (TODO Anhang)</w:t>
      </w:r>
      <w:r w:rsidR="001B44F7">
        <w:t>.</w:t>
      </w:r>
      <w:r w:rsidR="005C4F78">
        <w:t xml:space="preserve"> </w:t>
      </w:r>
    </w:p>
    <w:p w:rsidR="00A241FE" w:rsidRDefault="00C216F7" w:rsidP="00A241FE">
      <w:r>
        <w:t>Für die Videowall sollen d</w:t>
      </w:r>
      <w:r w:rsidR="005C4F78">
        <w:t xml:space="preserve">ie im Kapitel </w:t>
      </w:r>
      <w:r w:rsidR="005C4F78">
        <w:fldChar w:fldCharType="begin"/>
      </w:r>
      <w:r w:rsidR="005C4F78">
        <w:instrText xml:space="preserve"> REF _Ref326677260 \r \h </w:instrText>
      </w:r>
      <w:r w:rsidR="005C4F78">
        <w:fldChar w:fldCharType="separate"/>
      </w:r>
      <w:r w:rsidR="00031B14">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031B14">
        <w:t>Grafikkarten</w:t>
      </w:r>
      <w:r w:rsidR="005C4F78">
        <w:fldChar w:fldCharType="end"/>
      </w:r>
      <w:r w:rsidR="005C4F78">
        <w:t xml:space="preserve"> </w:t>
      </w:r>
      <w:r>
        <w:t xml:space="preserve">beschriebenen Grafikkarten </w:t>
      </w:r>
      <w:r w:rsidR="00C01783">
        <w:t>favorisiert</w:t>
      </w:r>
      <w:r>
        <w:t xml:space="preserve"> werde</w:t>
      </w:r>
      <w:r w:rsidR="005C4F78">
        <w:t>, da diese im Zuge der Hardware</w:t>
      </w:r>
      <w:r>
        <w:t>-</w:t>
      </w:r>
      <w:r w:rsidR="005C4F78">
        <w:t xml:space="preserve">Evaluation </w:t>
      </w:r>
      <w:r>
        <w:t>bereits gekauft</w:t>
      </w:r>
      <w:r w:rsidR="005C4F78">
        <w:t xml:space="preserve"> wurden.</w:t>
      </w:r>
    </w:p>
    <w:p w:rsidR="00E75E31" w:rsidRDefault="00E75E31" w:rsidP="004065C6">
      <w:pPr>
        <w:pStyle w:val="Heading4"/>
      </w:pPr>
      <w:bookmarkStart w:id="72" w:name="_Toc327447333"/>
      <w:r>
        <w:t>Videowall mit 3</w:t>
      </w:r>
      <w:r w:rsidR="00BE493D">
        <w:t xml:space="preserve"> </w:t>
      </w:r>
      <w:r>
        <w:t>x</w:t>
      </w:r>
      <w:r w:rsidR="00BE493D">
        <w:t xml:space="preserve"> </w:t>
      </w:r>
      <w:r>
        <w:t>3 55“</w:t>
      </w:r>
      <w:r w:rsidR="004065C6">
        <w:t xml:space="preserve"> Monitoren</w:t>
      </w:r>
      <w:bookmarkEnd w:id="72"/>
    </w:p>
    <w:p w:rsidR="00891472" w:rsidRDefault="001C5420" w:rsidP="00891472">
      <w:r>
        <w:t>Eine Konstellation mit 3</w:t>
      </w:r>
      <w:r w:rsidR="00BE493D">
        <w:t xml:space="preserve"> </w:t>
      </w:r>
      <w:r>
        <w:t>x</w:t>
      </w:r>
      <w:r w:rsidR="00BE493D">
        <w:t xml:space="preserve"> </w:t>
      </w:r>
      <w:r>
        <w:t>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BE493D">
        <w:t xml:space="preserve"> eingeholt,</w:t>
      </w:r>
      <w:r w:rsidR="000B2DDC">
        <w:t xml:space="preserve"> eine</w:t>
      </w:r>
      <w:r w:rsidR="005B44A8">
        <w:t xml:space="preserve"> zur Mitsubishi Display Wall </w:t>
      </w:r>
      <w:r w:rsidR="00FD7C9B">
        <w:t xml:space="preserve">ohne Daisy Chain Board </w:t>
      </w:r>
      <w:r w:rsidR="005B44A8">
        <w:t>(</w:t>
      </w:r>
      <w:r w:rsidR="00247DA9">
        <w:t xml:space="preserve">siehe </w:t>
      </w:r>
      <w:r w:rsidR="00247DA9">
        <w:fldChar w:fldCharType="begin"/>
      </w:r>
      <w:r w:rsidR="00247DA9">
        <w:instrText xml:space="preserve"> REF _Ref327307265 \r \h </w:instrText>
      </w:r>
      <w:r w:rsidR="00247DA9">
        <w:fldChar w:fldCharType="separate"/>
      </w:r>
      <w:r w:rsidR="00031B14">
        <w:t>I.1.4</w:t>
      </w:r>
      <w:r w:rsidR="00247DA9">
        <w:fldChar w:fldCharType="end"/>
      </w:r>
      <w:r w:rsidR="00247DA9">
        <w:t xml:space="preserve"> </w:t>
      </w:r>
      <w:r w:rsidR="00247DA9">
        <w:fldChar w:fldCharType="begin"/>
      </w:r>
      <w:r w:rsidR="00247DA9">
        <w:instrText xml:space="preserve"> REF _Ref327307265 \h </w:instrText>
      </w:r>
      <w:r w:rsidR="00247DA9">
        <w:fldChar w:fldCharType="separate"/>
      </w:r>
      <w:r w:rsidR="00031B14">
        <w:t>Evaluation Mitsubishi Display Wall</w:t>
      </w:r>
      <w:r w:rsidR="00247DA9">
        <w:fldChar w:fldCharType="end"/>
      </w:r>
      <w:r w:rsidR="005B44A8">
        <w:t>)</w:t>
      </w:r>
      <w:r w:rsidR="00247DA9">
        <w:t xml:space="preserve"> und</w:t>
      </w:r>
      <w:r w:rsidR="000B2DDC">
        <w:t xml:space="preserve"> die andere zu den Hyundai </w:t>
      </w:r>
      <w:proofErr w:type="spellStart"/>
      <w:r w:rsidR="000B2DDC">
        <w:t>Indoor</w:t>
      </w:r>
      <w:proofErr w:type="spellEnd"/>
      <w:r w:rsidR="000B2DDC">
        <w:t xml:space="preserve"> Public</w:t>
      </w:r>
      <w:r w:rsidR="00764AAF">
        <w:t xml:space="preserve"> Displa</w:t>
      </w:r>
      <w:r w:rsidR="00247DA9">
        <w:t>ys</w:t>
      </w:r>
      <w:r w:rsidR="004633E9">
        <w:t>.</w:t>
      </w:r>
      <w:r w:rsidR="00C51E07">
        <w:t xml:space="preserve"> Im Vergleich zu</w:t>
      </w:r>
      <w:r w:rsidR="00764AAF">
        <w:t xml:space="preserve">r Mitsubishi Display Wall konnten die Hyundai </w:t>
      </w:r>
      <w:proofErr w:type="spellStart"/>
      <w:r w:rsidR="00764AAF">
        <w:t>Indoor</w:t>
      </w:r>
      <w:proofErr w:type="spellEnd"/>
      <w:r w:rsidR="00764AAF">
        <w:t xml:space="preserve"> Public Displays nicht vor Ort besichtigt werden. Bevor </w:t>
      </w:r>
      <w:r w:rsidR="00C51E07">
        <w:t>der Entscheid</w:t>
      </w:r>
      <w:r w:rsidR="00764AAF">
        <w:t xml:space="preserve"> </w:t>
      </w:r>
      <w:r w:rsidR="00C51E07">
        <w:t>auf</w:t>
      </w:r>
      <w:r w:rsidR="00764AAF">
        <w:t xml:space="preserve"> diese Offerte </w:t>
      </w:r>
      <w:r w:rsidR="00C51E07">
        <w:t>fällt</w:t>
      </w:r>
      <w:r w:rsidR="00764AAF">
        <w:t>, m</w:t>
      </w:r>
      <w:r w:rsidR="00C51E07">
        <w:t xml:space="preserve">üssten </w:t>
      </w:r>
      <w:r w:rsidR="008022F7">
        <w:t xml:space="preserve">daher </w:t>
      </w:r>
      <w:r w:rsidR="00C51E07">
        <w:t>genauere Untersuchungen gemacht werden</w:t>
      </w:r>
      <w:r w:rsidR="00764AAF">
        <w:t>.</w:t>
      </w:r>
      <w:r w:rsidR="00FD7C9B">
        <w:t xml:space="preserve"> Die Offerten sind im Anhang zu finden (TODO).</w:t>
      </w:r>
    </w:p>
    <w:p w:rsidR="003666C9" w:rsidRDefault="003666C9" w:rsidP="003666C9">
      <w:pPr>
        <w:pStyle w:val="ListParagraph"/>
        <w:numPr>
          <w:ilvl w:val="0"/>
          <w:numId w:val="12"/>
        </w:numPr>
      </w:pPr>
      <w:r>
        <w:t>Vorteile</w:t>
      </w:r>
    </w:p>
    <w:p w:rsidR="0019742D" w:rsidRDefault="00820C1E" w:rsidP="0019742D">
      <w:pPr>
        <w:pStyle w:val="ListParagraph"/>
        <w:numPr>
          <w:ilvl w:val="1"/>
          <w:numId w:val="12"/>
        </w:numPr>
      </w:pPr>
      <w:r>
        <w:t xml:space="preserve">Hohe </w:t>
      </w:r>
      <w:r w:rsidR="0019742D">
        <w:t>Auflösung von 19</w:t>
      </w:r>
      <w:r w:rsidR="00640DD2">
        <w:t>2</w:t>
      </w:r>
      <w:r w:rsidR="0019742D">
        <w:t>0</w:t>
      </w:r>
      <w:r w:rsidR="00005FE6">
        <w:t xml:space="preserve"> </w:t>
      </w:r>
      <w:r w:rsidR="0019742D">
        <w:t>x</w:t>
      </w:r>
      <w:r w:rsidR="00005FE6">
        <w:t xml:space="preserve"> </w:t>
      </w:r>
      <w:r w:rsidR="0019742D">
        <w:t>1080</w:t>
      </w:r>
      <w:r w:rsidR="00FD7C9B">
        <w:t xml:space="preserve"> (</w:t>
      </w:r>
      <w:r w:rsidR="007A5057">
        <w:t xml:space="preserve">1 x </w:t>
      </w:r>
      <w:proofErr w:type="spellStart"/>
      <w:r w:rsidR="007A5057">
        <w:t>Full</w:t>
      </w:r>
      <w:proofErr w:type="spellEnd"/>
      <w:r w:rsidR="007A5057">
        <w:t xml:space="preserve"> HD</w:t>
      </w:r>
      <w:r w:rsidR="00FD7C9B">
        <w:t>)</w:t>
      </w:r>
      <w:r w:rsidR="00AC68D0">
        <w:t xml:space="preserve"> pro Monitor</w:t>
      </w:r>
    </w:p>
    <w:p w:rsidR="009245CD" w:rsidRDefault="009245CD" w:rsidP="0019742D">
      <w:pPr>
        <w:pStyle w:val="ListParagraph"/>
        <w:numPr>
          <w:ilvl w:val="1"/>
          <w:numId w:val="12"/>
        </w:numPr>
      </w:pPr>
      <w:r>
        <w:t>Sehr schmaler Gehäuserahmen</w:t>
      </w:r>
    </w:p>
    <w:p w:rsidR="003666C9" w:rsidRDefault="003666C9" w:rsidP="003666C9">
      <w:pPr>
        <w:pStyle w:val="ListParagraph"/>
        <w:numPr>
          <w:ilvl w:val="0"/>
          <w:numId w:val="12"/>
        </w:numPr>
      </w:pPr>
      <w:r>
        <w:t>Nachteile</w:t>
      </w:r>
    </w:p>
    <w:p w:rsidR="00D010AA" w:rsidRDefault="00620C9B" w:rsidP="00D010AA">
      <w:pPr>
        <w:pStyle w:val="ListParagraph"/>
        <w:numPr>
          <w:ilvl w:val="1"/>
          <w:numId w:val="12"/>
        </w:numPr>
      </w:pPr>
      <w:r>
        <w:t>Sehr kostspielig</w:t>
      </w:r>
    </w:p>
    <w:p w:rsidR="000B646B" w:rsidRDefault="000B646B" w:rsidP="000B646B">
      <w:pPr>
        <w:pStyle w:val="Heading5"/>
      </w:pPr>
      <w:bookmarkStart w:id="73" w:name="_Ref326680092"/>
      <w:bookmarkStart w:id="74" w:name="_Toc327447334"/>
      <w:r>
        <w:t xml:space="preserve">Verwendung </w:t>
      </w:r>
      <w:r w:rsidR="00A823FD">
        <w:t>von Daisy Chain Board</w:t>
      </w:r>
      <w:bookmarkEnd w:id="73"/>
      <w:bookmarkEnd w:id="74"/>
    </w:p>
    <w:p w:rsidR="000B646B" w:rsidRDefault="00D75754" w:rsidP="000B646B">
      <w:r>
        <w:t>Die Mitsubishi Display Wall</w:t>
      </w:r>
      <w:r w:rsidR="005D414A">
        <w:t xml:space="preserve"> (siehe</w:t>
      </w:r>
      <w:r w:rsidR="00D63D4C">
        <w:fldChar w:fldCharType="begin"/>
      </w:r>
      <w:r w:rsidR="00D63D4C">
        <w:instrText xml:space="preserve"> REF _Ref327307265 \r \h </w:instrText>
      </w:r>
      <w:r w:rsidR="00D63D4C">
        <w:fldChar w:fldCharType="separate"/>
      </w:r>
      <w:r w:rsidR="00031B14">
        <w:t>I.1.4</w:t>
      </w:r>
      <w:r w:rsidR="00D63D4C">
        <w:fldChar w:fldCharType="end"/>
      </w:r>
      <w:r w:rsidR="00D63D4C">
        <w:t xml:space="preserve"> </w:t>
      </w:r>
      <w:r w:rsidR="00D63D4C">
        <w:fldChar w:fldCharType="begin"/>
      </w:r>
      <w:r w:rsidR="00D63D4C">
        <w:instrText xml:space="preserve"> REF _Ref327307265 \h </w:instrText>
      </w:r>
      <w:r w:rsidR="00D63D4C">
        <w:fldChar w:fldCharType="separate"/>
      </w:r>
      <w:r w:rsidR="00031B14">
        <w:t>Evaluation Mitsubishi Display Wall</w:t>
      </w:r>
      <w:r w:rsidR="00D63D4C">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w:t>
      </w:r>
      <w:r w:rsidR="00FD7C9B">
        <w:t xml:space="preserve">alle </w:t>
      </w:r>
      <w:r w:rsidR="00D73318">
        <w:t>neun Monitore</w:t>
      </w:r>
      <w:r w:rsidR="00640DD2">
        <w:t>.</w:t>
      </w:r>
    </w:p>
    <w:p w:rsidR="00640DD2" w:rsidRDefault="00081552" w:rsidP="00640DD2">
      <w:pPr>
        <w:pStyle w:val="ListParagraph"/>
        <w:numPr>
          <w:ilvl w:val="0"/>
          <w:numId w:val="13"/>
        </w:numPr>
      </w:pPr>
      <w:r>
        <w:t>Vorteil</w:t>
      </w:r>
      <w:r w:rsidR="00264EEB">
        <w:t>e</w:t>
      </w:r>
    </w:p>
    <w:p w:rsidR="00D44E80" w:rsidRDefault="00D44E80" w:rsidP="00D44E80">
      <w:pPr>
        <w:pStyle w:val="ListParagraph"/>
        <w:numPr>
          <w:ilvl w:val="1"/>
          <w:numId w:val="13"/>
        </w:numPr>
      </w:pPr>
      <w:r>
        <w:t>Die Grafikkarte muss nur über einen Anschluss verfügen</w:t>
      </w:r>
    </w:p>
    <w:p w:rsidR="00612F37" w:rsidRDefault="00612F37" w:rsidP="00D44E80">
      <w:pPr>
        <w:pStyle w:val="ListParagraph"/>
        <w:numPr>
          <w:ilvl w:val="1"/>
          <w:numId w:val="13"/>
        </w:numPr>
      </w:pPr>
      <w:r>
        <w:t>Sehr schmaler Gehäuserahmen</w:t>
      </w:r>
    </w:p>
    <w:p w:rsidR="00081552" w:rsidRDefault="00081552" w:rsidP="00640DD2">
      <w:pPr>
        <w:pStyle w:val="ListParagraph"/>
        <w:numPr>
          <w:ilvl w:val="0"/>
          <w:numId w:val="13"/>
        </w:numPr>
      </w:pPr>
      <w:r>
        <w:t>Nachteil</w:t>
      </w:r>
      <w:r w:rsidR="00264EEB">
        <w:t>e</w:t>
      </w:r>
    </w:p>
    <w:p w:rsidR="00640DD2" w:rsidRDefault="005C1911" w:rsidP="00640DD2">
      <w:pPr>
        <w:pStyle w:val="ListParagraph"/>
        <w:numPr>
          <w:ilvl w:val="1"/>
          <w:numId w:val="13"/>
        </w:numPr>
      </w:pPr>
      <w:r>
        <w:t xml:space="preserve">Die </w:t>
      </w:r>
      <w:r w:rsidR="00640DD2">
        <w:t>Auflösung ist auf 1920</w:t>
      </w:r>
      <w:r w:rsidR="00005FE6">
        <w:t xml:space="preserve"> </w:t>
      </w:r>
      <w:r w:rsidR="00640DD2">
        <w:t>x</w:t>
      </w:r>
      <w:r w:rsidR="00005FE6">
        <w:t xml:space="preserve"> </w:t>
      </w:r>
      <w:r w:rsidR="00640DD2">
        <w:t>1200</w:t>
      </w:r>
      <w:r w:rsidR="002D0069">
        <w:t xml:space="preserve"> </w:t>
      </w:r>
      <w:r w:rsidR="00FD7C9B">
        <w:t>(</w:t>
      </w:r>
      <w:r w:rsidR="007A5057">
        <w:t xml:space="preserve">1 x </w:t>
      </w:r>
      <w:proofErr w:type="spellStart"/>
      <w:r w:rsidR="007A5057">
        <w:t>Full</w:t>
      </w:r>
      <w:proofErr w:type="spellEnd"/>
      <w:r w:rsidR="007A5057">
        <w:t xml:space="preserve"> HD</w:t>
      </w:r>
      <w:r w:rsidR="00FD7C9B">
        <w:t xml:space="preserve">) </w:t>
      </w:r>
      <w:r w:rsidR="002D0069">
        <w:t>über alle Monitore</w:t>
      </w:r>
      <w:r w:rsidR="00640DD2">
        <w:t xml:space="preserve"> begrenzt</w:t>
      </w:r>
    </w:p>
    <w:p w:rsidR="008F3E47" w:rsidRPr="000B646B" w:rsidRDefault="008F3E47" w:rsidP="00640DD2">
      <w:pPr>
        <w:pStyle w:val="ListParagraph"/>
        <w:numPr>
          <w:ilvl w:val="1"/>
          <w:numId w:val="13"/>
        </w:numPr>
      </w:pPr>
      <w:r>
        <w:t>Sehr kostspielig</w:t>
      </w:r>
    </w:p>
    <w:p w:rsidR="00D63752" w:rsidRDefault="00A176ED" w:rsidP="00A176ED">
      <w:pPr>
        <w:pStyle w:val="Heading4"/>
      </w:pPr>
      <w:bookmarkStart w:id="75" w:name="_Toc327447335"/>
      <w:r>
        <w:t>Videowall mit 3</w:t>
      </w:r>
      <w:r w:rsidR="00BE493D">
        <w:t xml:space="preserve"> </w:t>
      </w:r>
      <w:r>
        <w:t>x</w:t>
      </w:r>
      <w:r w:rsidR="00BE493D">
        <w:t xml:space="preserve"> </w:t>
      </w:r>
      <w:r>
        <w:t>3 46“ Monitoren</w:t>
      </w:r>
      <w:bookmarkEnd w:id="75"/>
    </w:p>
    <w:p w:rsidR="00C93899" w:rsidRDefault="000B7E15" w:rsidP="005C0EAD">
      <w:r>
        <w:t>Die Konstellation mit 3</w:t>
      </w:r>
      <w:r w:rsidR="00BE493D">
        <w:t xml:space="preserve"> </w:t>
      </w:r>
      <w:r>
        <w:t>x</w:t>
      </w:r>
      <w:r w:rsidR="00BE493D">
        <w:t xml:space="preserve"> </w:t>
      </w:r>
      <w:r>
        <w:t>3 46“ Monitoren entspricht nicht der Wunschkonstellation. Jedoch wurde bei Recherchen festgestellt, dass Moni</w:t>
      </w:r>
      <w:r w:rsidR="00FD7C9B">
        <w:t>torwände mit diesen etwas kleineren</w:t>
      </w:r>
      <w:r>
        <w:t xml:space="preserve"> Monitoren zu wesentlich günstigeren Preisen angeboten werden. Daher wurde auch für diese Konstellation eine Offerte </w:t>
      </w:r>
      <w:r w:rsidR="00FD7C9B">
        <w:t>eingeholt</w:t>
      </w:r>
      <w:r>
        <w:t xml:space="preserve"> (TODO Anhang)</w:t>
      </w:r>
      <w:r w:rsidR="00CB59D2">
        <w:t>.</w:t>
      </w:r>
    </w:p>
    <w:p w:rsidR="00C93899" w:rsidRDefault="00C93899" w:rsidP="00C93899">
      <w:pPr>
        <w:pStyle w:val="ListParagraph"/>
        <w:numPr>
          <w:ilvl w:val="0"/>
          <w:numId w:val="14"/>
        </w:numPr>
      </w:pPr>
      <w:r>
        <w:t>Vorteile</w:t>
      </w:r>
    </w:p>
    <w:p w:rsidR="008A5ADB" w:rsidRDefault="008A5ADB" w:rsidP="008A5ADB">
      <w:pPr>
        <w:pStyle w:val="ListParagraph"/>
        <w:numPr>
          <w:ilvl w:val="1"/>
          <w:numId w:val="14"/>
        </w:numPr>
      </w:pPr>
      <w:r>
        <w:t>Der Kostenfaktor der Mon</w:t>
      </w:r>
      <w:r w:rsidR="00266EE8">
        <w:t>itore wird um ca. 2/3 reduziert</w:t>
      </w:r>
    </w:p>
    <w:p w:rsidR="00EB01CE" w:rsidRDefault="00EB01CE" w:rsidP="008A5ADB">
      <w:pPr>
        <w:pStyle w:val="ListParagraph"/>
        <w:numPr>
          <w:ilvl w:val="1"/>
          <w:numId w:val="14"/>
        </w:numPr>
      </w:pPr>
      <w:r>
        <w:t>Sehr schmaler Gehäuserahmen</w:t>
      </w:r>
    </w:p>
    <w:p w:rsidR="001D2038" w:rsidRDefault="00C93899" w:rsidP="001D2038">
      <w:pPr>
        <w:pStyle w:val="ListParagraph"/>
        <w:numPr>
          <w:ilvl w:val="0"/>
          <w:numId w:val="14"/>
        </w:numPr>
      </w:pPr>
      <w:r>
        <w:t>Nachteile</w:t>
      </w:r>
    </w:p>
    <w:p w:rsidR="00930A98" w:rsidRDefault="001D2038" w:rsidP="001D2038">
      <w:pPr>
        <w:pStyle w:val="ListParagraph"/>
        <w:numPr>
          <w:ilvl w:val="1"/>
          <w:numId w:val="14"/>
        </w:numPr>
      </w:pPr>
      <w:r>
        <w:t>Die Auflösung ist auf 1366</w:t>
      </w:r>
      <w:r w:rsidR="00005FE6">
        <w:t xml:space="preserve"> </w:t>
      </w:r>
      <w:r>
        <w:t>x</w:t>
      </w:r>
      <w:r w:rsidR="00005FE6">
        <w:t xml:space="preserve"> </w:t>
      </w:r>
      <w:r>
        <w:t xml:space="preserve">768 </w:t>
      </w:r>
      <w:r w:rsidR="00076711">
        <w:t>pro Monitor begrenzt</w:t>
      </w:r>
      <w:r w:rsidR="00695F76">
        <w:t xml:space="preserve">, ergibt über alle Monitore eine Auflösung von </w:t>
      </w:r>
      <w:r w:rsidR="00C45BD1">
        <w:t>ungefähr</w:t>
      </w:r>
      <w:r w:rsidR="00695F76">
        <w:t xml:space="preserve"> 2</w:t>
      </w:r>
      <w:r w:rsidR="007A5057">
        <w:t xml:space="preserve"> </w:t>
      </w:r>
      <w:r w:rsidR="00695F76">
        <w:t>x</w:t>
      </w:r>
      <w:r w:rsidR="007A5057">
        <w:t xml:space="preserve"> </w:t>
      </w:r>
      <w:proofErr w:type="spellStart"/>
      <w:r w:rsidR="007A5057">
        <w:t>Full</w:t>
      </w:r>
      <w:proofErr w:type="spellEnd"/>
      <w:r w:rsidR="007A5057">
        <w:t xml:space="preserve"> </w:t>
      </w:r>
      <w:r w:rsidR="00695F76">
        <w:t>HD</w:t>
      </w:r>
    </w:p>
    <w:p w:rsidR="005C0EAD" w:rsidRDefault="00930A98" w:rsidP="001D2038">
      <w:pPr>
        <w:pStyle w:val="ListParagraph"/>
        <w:numPr>
          <w:ilvl w:val="1"/>
          <w:numId w:val="14"/>
        </w:numPr>
      </w:pPr>
      <w:r>
        <w:t>Entspricht nicht der Wunschgrösse</w:t>
      </w:r>
      <w:r w:rsidR="00E7284D">
        <w:t xml:space="preserve"> </w:t>
      </w:r>
      <w:r w:rsidR="005C0EAD">
        <w:br w:type="page"/>
      </w:r>
    </w:p>
    <w:p w:rsidR="005C0EAD" w:rsidRDefault="005C0EAD" w:rsidP="005C0EAD">
      <w:pPr>
        <w:pStyle w:val="Heading3"/>
      </w:pPr>
      <w:bookmarkStart w:id="76" w:name="_Ref325921078"/>
      <w:bookmarkStart w:id="77" w:name="_Toc327447336"/>
      <w:r>
        <w:lastRenderedPageBreak/>
        <w:t xml:space="preserve">Lesbarkeit </w:t>
      </w:r>
      <w:r w:rsidR="00535782">
        <w:t xml:space="preserve">der </w:t>
      </w:r>
      <w:r>
        <w:t>Poster</w:t>
      </w:r>
      <w:bookmarkEnd w:id="76"/>
      <w:bookmarkEnd w:id="77"/>
    </w:p>
    <w:p w:rsidR="00530E6D" w:rsidRDefault="005C0EAD" w:rsidP="005C0EAD">
      <w:r>
        <w:t>Dem Team standen 21 Testpos</w:t>
      </w:r>
      <w:r w:rsidR="00005FE6">
        <w:t>ter zur Verfügung. Davon waren zehn</w:t>
      </w:r>
      <w:r>
        <w:t xml:space="preserve"> von der Informatik-, </w:t>
      </w:r>
      <w:r w:rsidR="00005FE6">
        <w:t>vier</w:t>
      </w:r>
      <w:r>
        <w:t xml:space="preserve"> von der Elektrotechnik- und </w:t>
      </w:r>
      <w:r w:rsidR="00005FE6">
        <w:t>sieben</w:t>
      </w:r>
      <w:r>
        <w:t xml:space="preserve"> von der Landschaftsarchitektur-Abteilung. </w:t>
      </w:r>
      <w:r w:rsidR="00C83B89">
        <w:t xml:space="preserve">Bei einer Auflösung von </w:t>
      </w:r>
      <w:r w:rsidR="007A5057">
        <w:t xml:space="preserve">1 x </w:t>
      </w:r>
      <w:proofErr w:type="spellStart"/>
      <w:r w:rsidR="007A5057">
        <w:t>Full</w:t>
      </w:r>
      <w:proofErr w:type="spellEnd"/>
      <w:r w:rsidR="007A5057">
        <w:t xml:space="preserve"> HD</w:t>
      </w:r>
      <w:r w:rsidR="00C83B89">
        <w:t xml:space="preserve">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w:t>
      </w:r>
      <w:r w:rsidR="007A5057">
        <w:t xml:space="preserve">3 x </w:t>
      </w:r>
      <w:proofErr w:type="spellStart"/>
      <w:r w:rsidR="007A5057">
        <w:t>Full</w:t>
      </w:r>
      <w:proofErr w:type="spellEnd"/>
      <w:r w:rsidR="007A5057">
        <w:t xml:space="preserve"> HD</w:t>
      </w:r>
      <w:r>
        <w:t xml:space="preserve">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 xml:space="preserve">s eine soll eine Auflösung von </w:t>
      </w:r>
      <w:r w:rsidR="007A5057">
        <w:t xml:space="preserve">3 x </w:t>
      </w:r>
      <w:proofErr w:type="spellStart"/>
      <w:r w:rsidR="007A5057">
        <w:t>Full</w:t>
      </w:r>
      <w:proofErr w:type="spellEnd"/>
      <w:r w:rsidR="007A5057">
        <w:t xml:space="preserve"> HD</w:t>
      </w:r>
      <w:r w:rsidR="00A62A79">
        <w:t xml:space="preserve">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xml:space="preserve">, um eine Auflösung von </w:t>
      </w:r>
      <w:r w:rsidR="007A5057">
        <w:t xml:space="preserve">1 x </w:t>
      </w:r>
      <w:proofErr w:type="spellStart"/>
      <w:r w:rsidR="007A5057">
        <w:t>Full</w:t>
      </w:r>
      <w:proofErr w:type="spellEnd"/>
      <w:r w:rsidR="007A5057">
        <w:t xml:space="preserve"> HD</w:t>
      </w:r>
      <w:r w:rsidR="00AF42F1">
        <w:t xml:space="preserve">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w:t>
      </w:r>
      <w:r w:rsidR="000B4DFD">
        <w:t>-</w:t>
      </w:r>
      <w:r w:rsidR="00AF42F1">
        <w:t>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 xml:space="preserve">auf dem 1/9-Ausschnitt des Posters (Simulierung einer </w:t>
      </w:r>
      <w:r w:rsidR="007A5057">
        <w:t xml:space="preserve">3 x </w:t>
      </w:r>
      <w:proofErr w:type="spellStart"/>
      <w:r w:rsidR="007A5057">
        <w:t>Full</w:t>
      </w:r>
      <w:proofErr w:type="spellEnd"/>
      <w:r w:rsidR="007A5057">
        <w:t xml:space="preserve"> HD</w:t>
      </w:r>
      <w:r w:rsidR="009C43EF">
        <w:t>-Auflösung)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w:t>
      </w:r>
      <w:r w:rsidR="007A5057">
        <w:t xml:space="preserve">3 x </w:t>
      </w:r>
      <w:proofErr w:type="spellStart"/>
      <w:r w:rsidR="007A5057">
        <w:t>Full</w:t>
      </w:r>
      <w:proofErr w:type="spellEnd"/>
      <w:r w:rsidR="007A5057">
        <w:t xml:space="preserve"> HD-Auflösung </w:t>
      </w:r>
      <w:r w:rsidR="006F483F">
        <w:t xml:space="preserve"> dah</w:t>
      </w:r>
      <w:r w:rsidR="00D26DB3">
        <w:t>er als bedingt lesbar eing</w:t>
      </w:r>
      <w:r w:rsidR="006F483F">
        <w:t>estuft.</w:t>
      </w:r>
      <w:r w:rsidR="00F2573A">
        <w:t xml:space="preserve"> In der </w:t>
      </w:r>
      <w:r w:rsidR="007A5057">
        <w:t xml:space="preserve">1 x </w:t>
      </w:r>
      <w:proofErr w:type="spellStart"/>
      <w:r w:rsidR="007A5057">
        <w:t>Full</w:t>
      </w:r>
      <w:proofErr w:type="spellEnd"/>
      <w:r w:rsidR="007A5057">
        <w:t xml:space="preserve"> HD</w:t>
      </w:r>
      <w:r w:rsidR="005A6B3D">
        <w:t>-</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 xml:space="preserve">ei einer Auflösung von </w:t>
      </w:r>
      <w:r w:rsidR="007A5057">
        <w:t xml:space="preserve">1 x </w:t>
      </w:r>
      <w:proofErr w:type="spellStart"/>
      <w:r w:rsidR="007A5057">
        <w:t>Full</w:t>
      </w:r>
      <w:proofErr w:type="spellEnd"/>
      <w:r w:rsidR="007A5057">
        <w:t xml:space="preserve"> HD</w:t>
      </w:r>
      <w:r w:rsidR="005A6B3D">
        <w:t xml:space="preserve">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Heading4"/>
      </w:pPr>
      <w:bookmarkStart w:id="78" w:name="_Toc327447337"/>
      <w:r>
        <w:t>Prozentuale Lesbarkeit</w:t>
      </w:r>
      <w:bookmarkEnd w:id="78"/>
    </w:p>
    <w:p w:rsidR="00153C20" w:rsidRDefault="00E312BA" w:rsidP="00730683">
      <w:r>
        <w:t xml:space="preserve">Da </w:t>
      </w:r>
      <w:r w:rsidR="00730683">
        <w:t xml:space="preserve">die Bachelorposter der Landschaftsarchitektur auch bei einer hohen Auflösung </w:t>
      </w:r>
      <w:r w:rsidR="005A4DEA">
        <w:t xml:space="preserve">von </w:t>
      </w:r>
      <w:r w:rsidR="007A5057">
        <w:t xml:space="preserve">3 x </w:t>
      </w:r>
      <w:proofErr w:type="spellStart"/>
      <w:r w:rsidR="007A5057">
        <w:t>Full</w:t>
      </w:r>
      <w:proofErr w:type="spellEnd"/>
      <w:r w:rsidR="007A5057">
        <w:t xml:space="preserve"> HD</w:t>
      </w:r>
      <w:r w:rsidR="005A4DEA">
        <w:t xml:space="preserve">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Paragraph"/>
        <w:numPr>
          <w:ilvl w:val="0"/>
          <w:numId w:val="11"/>
        </w:numPr>
      </w:pPr>
      <w:r>
        <w:t xml:space="preserve">Die Bachelorarbeiten der Studiengänge Informatik und Elektrotechnik werden in Zweiergruppen durchgeführt. </w:t>
      </w:r>
    </w:p>
    <w:p w:rsidR="00153C20" w:rsidRDefault="003918BC" w:rsidP="00153C20">
      <w:pPr>
        <w:pStyle w:val="ListParagraph"/>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rsidR="00103C68">
        <w:t xml:space="preserve"> </w:t>
      </w:r>
      <w:r w:rsidR="00CE2E65">
        <w:t>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74BB9589" wp14:editId="5B64A62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77C1A" w:rsidRDefault="0089050A" w:rsidP="0089050A">
      <w:pPr>
        <w:pStyle w:val="Caption"/>
      </w:pPr>
      <w:bookmarkStart w:id="79" w:name="_Ref325984078"/>
      <w:r>
        <w:t xml:space="preserve">Abbildung </w:t>
      </w:r>
      <w:r w:rsidR="00214E82">
        <w:fldChar w:fldCharType="begin"/>
      </w:r>
      <w:r w:rsidR="00214E82">
        <w:instrText xml:space="preserve"> SEQ Abbildung \* ARABIC </w:instrText>
      </w:r>
      <w:r w:rsidR="00214E82">
        <w:fldChar w:fldCharType="separate"/>
      </w:r>
      <w:r w:rsidR="00031B14">
        <w:rPr>
          <w:noProof/>
        </w:rPr>
        <w:t>19</w:t>
      </w:r>
      <w:r w:rsidR="00214E82">
        <w:rPr>
          <w:noProof/>
        </w:rPr>
        <w:fldChar w:fldCharType="end"/>
      </w:r>
      <w:r>
        <w:t xml:space="preserve"> - Anzahl der Arbeiten pro Abteilung, Angaben in Prozent</w:t>
      </w:r>
      <w:bookmarkEnd w:id="79"/>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031B14">
        <w:t xml:space="preserve">Abbildung </w:t>
      </w:r>
      <w:r w:rsidR="00031B14">
        <w:rPr>
          <w:noProof/>
        </w:rPr>
        <w:t>19</w:t>
      </w:r>
      <w:r w:rsidR="00031B14">
        <w:t xml:space="preserve"> - Anzahl der Arbeiten pro Abteilung, Angaben in Prozent</w:t>
      </w:r>
      <w:r w:rsidR="0089050A">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w:t>
      </w:r>
      <w:r w:rsidR="007A5057">
        <w:t xml:space="preserve">1 x </w:t>
      </w:r>
      <w:proofErr w:type="spellStart"/>
      <w:r w:rsidR="007A5057">
        <w:t>Full</w:t>
      </w:r>
      <w:proofErr w:type="spellEnd"/>
      <w:r w:rsidR="007A5057">
        <w:t xml:space="preserve"> HD</w:t>
      </w:r>
      <w:r w:rsidR="00C22812">
        <w:t xml:space="preserve"> und </w:t>
      </w:r>
      <w:r w:rsidR="007A5057">
        <w:t xml:space="preserve">3 x </w:t>
      </w:r>
      <w:proofErr w:type="spellStart"/>
      <w:r w:rsidR="007A5057">
        <w:t>Full</w:t>
      </w:r>
      <w:proofErr w:type="spellEnd"/>
      <w:r w:rsidR="007A5057">
        <w:t xml:space="preserve"> 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rsidR="00031B14">
        <w:t>I.1.3.3.4</w:t>
      </w:r>
      <w:r>
        <w:fldChar w:fldCharType="end"/>
      </w:r>
      <w:r>
        <w:t xml:space="preserve"> </w:t>
      </w:r>
      <w:r>
        <w:fldChar w:fldCharType="begin"/>
      </w:r>
      <w:r>
        <w:instrText xml:space="preserve"> REF _Ref325920025 \h </w:instrText>
      </w:r>
      <w:r>
        <w:fldChar w:fldCharType="separate"/>
      </w:r>
      <w:r w:rsidR="00031B14">
        <w:t>Tests mit verkleinertem Video</w:t>
      </w:r>
      <w:r>
        <w:fldChar w:fldCharType="end"/>
      </w:r>
      <w:r>
        <w:t>)</w:t>
      </w:r>
      <w:r w:rsidRPr="005932E0">
        <w:t xml:space="preserve"> ergibt sich, dass Videos mit 1.5</w:t>
      </w:r>
      <w:r>
        <w:t xml:space="preserve">- oder 2-facher </w:t>
      </w:r>
      <w:proofErr w:type="spellStart"/>
      <w:r>
        <w:t>Full</w:t>
      </w:r>
      <w:proofErr w:type="spellEnd"/>
      <w:r w:rsidR="007A5057">
        <w:t xml:space="preserve"> </w:t>
      </w:r>
      <w:r>
        <w:t>HD-A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bookmarkEnd w:id="0"/>
    </w:p>
    <w:sectPr w:rsidR="005932E0" w:rsidRPr="00177C1A" w:rsidSect="001E53C4">
      <w:headerReference w:type="default" r:id="rId26"/>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4E82" w:rsidRDefault="00214E82" w:rsidP="008F2373">
      <w:pPr>
        <w:spacing w:after="0"/>
      </w:pPr>
      <w:r>
        <w:separator/>
      </w:r>
    </w:p>
  </w:endnote>
  <w:endnote w:type="continuationSeparator" w:id="0">
    <w:p w:rsidR="00214E82" w:rsidRDefault="00214E8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Footer"/>
    </w:pPr>
    <w:r w:rsidRPr="004F5DE3">
      <w:t>HSR Videowall - HSR Videowall Evaluation</w:t>
    </w:r>
    <w:r w:rsidRPr="004F5DE3">
      <w:tab/>
    </w:r>
    <w:r>
      <w:fldChar w:fldCharType="begin"/>
    </w:r>
    <w:r>
      <w:instrText xml:space="preserve"> DATE  \@ "d. MMMM yyyy"  \* MERGEFORMAT </w:instrText>
    </w:r>
    <w:r>
      <w:fldChar w:fldCharType="separate"/>
    </w:r>
    <w:r w:rsidR="007A5057">
      <w:rPr>
        <w:noProof/>
      </w:rPr>
      <w:t>14.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2F365E" w:rsidRPr="002F365E">
      <w:rPr>
        <w:b/>
        <w:noProof/>
        <w:lang w:val="de-DE"/>
      </w:rPr>
      <w:t>16</w:t>
    </w:r>
    <w:r>
      <w:rPr>
        <w:b/>
      </w:rPr>
      <w:fldChar w:fldCharType="end"/>
    </w:r>
    <w:r>
      <w:rPr>
        <w:lang w:val="de-DE"/>
      </w:rPr>
      <w:t xml:space="preserve"> von </w:t>
    </w:r>
    <w:r w:rsidR="00214E82">
      <w:fldChar w:fldCharType="begin"/>
    </w:r>
    <w:r w:rsidR="00214E82">
      <w:instrText>NUMPAGES  \* Arabic  \* MERGEFORMAT</w:instrText>
    </w:r>
    <w:r w:rsidR="00214E82">
      <w:fldChar w:fldCharType="separate"/>
    </w:r>
    <w:r w:rsidR="002F365E" w:rsidRPr="002F365E">
      <w:rPr>
        <w:b/>
        <w:noProof/>
        <w:lang w:val="de-DE"/>
      </w:rPr>
      <w:t>21</w:t>
    </w:r>
    <w:r w:rsidR="00214E82">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4E82" w:rsidRDefault="00214E82" w:rsidP="008F2373">
      <w:pPr>
        <w:spacing w:after="0"/>
      </w:pPr>
      <w:r>
        <w:separator/>
      </w:r>
    </w:p>
  </w:footnote>
  <w:footnote w:type="continuationSeparator" w:id="0">
    <w:p w:rsidR="00214E82" w:rsidRDefault="00214E82"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075173" w:rsidTr="001B5BC7">
        <w:tc>
          <w:tcPr>
            <w:tcW w:w="1384" w:type="dxa"/>
          </w:tcPr>
          <w:p w:rsidR="00075173" w:rsidRPr="00CC782A" w:rsidRDefault="00075173" w:rsidP="001B5BC7">
            <w:pPr>
              <w:tabs>
                <w:tab w:val="left" w:pos="1701"/>
              </w:tabs>
              <w:rPr>
                <w:b/>
              </w:rPr>
            </w:pPr>
            <w:r>
              <w:rPr>
                <w:rStyle w:val="FootnoteReference"/>
              </w:rPr>
              <w:footnoteRef/>
            </w:r>
            <w:r>
              <w:t xml:space="preserve"> [elmer11]</w:t>
            </w:r>
          </w:p>
        </w:tc>
        <w:tc>
          <w:tcPr>
            <w:tcW w:w="7828" w:type="dxa"/>
          </w:tcPr>
          <w:p w:rsidR="00075173" w:rsidRPr="00391DB0" w:rsidRDefault="00075173" w:rsidP="001B5BC7">
            <w:pPr>
              <w:tabs>
                <w:tab w:val="left" w:pos="1701"/>
              </w:tabs>
              <w:rPr>
                <w:lang w:val="en-GB"/>
              </w:rPr>
            </w:pPr>
            <w:r w:rsidRPr="00391DB0">
              <w:rPr>
                <w:lang w:val="en-GB"/>
              </w:rPr>
              <w:t xml:space="preserve">Lukas Elmer, Christina </w:t>
            </w:r>
            <w:proofErr w:type="spellStart"/>
            <w:r w:rsidRPr="00391DB0">
              <w:rPr>
                <w:lang w:val="en-GB"/>
              </w:rPr>
              <w:t>Heidt</w:t>
            </w:r>
            <w:proofErr w:type="spellEnd"/>
            <w:r w:rsidRPr="00391DB0">
              <w:rPr>
                <w:lang w:val="en-GB"/>
              </w:rPr>
              <w:t xml:space="preserve">, Delia </w:t>
            </w:r>
            <w:proofErr w:type="spellStart"/>
            <w:r w:rsidRPr="00391DB0">
              <w:rPr>
                <w:lang w:val="en-GB"/>
              </w:rPr>
              <w:t>Treichler</w:t>
            </w:r>
            <w:proofErr w:type="spellEnd"/>
            <w:r w:rsidRPr="00391DB0">
              <w:rPr>
                <w:lang w:val="en-GB"/>
              </w:rPr>
              <w:t>, „Project Flip 2.0“,</w:t>
            </w:r>
          </w:p>
          <w:p w:rsidR="00075173" w:rsidRDefault="00214E82" w:rsidP="001B5BC7">
            <w:pPr>
              <w:tabs>
                <w:tab w:val="left" w:pos="1701"/>
              </w:tabs>
            </w:pPr>
            <w:hyperlink r:id="rId1" w:history="1">
              <w:r w:rsidR="00075173" w:rsidRPr="004E14DC">
                <w:rPr>
                  <w:rStyle w:val="Hyperlink"/>
                </w:rPr>
                <w:t>http://eprints3.hsr.ch/220/</w:t>
              </w:r>
            </w:hyperlink>
          </w:p>
          <w:p w:rsidR="00075173" w:rsidRDefault="00075173" w:rsidP="001B5BC7">
            <w:pPr>
              <w:tabs>
                <w:tab w:val="left" w:pos="1701"/>
              </w:tabs>
            </w:pPr>
            <w:r>
              <w:t>letzter Zugriff: 13.04.2012</w:t>
            </w:r>
          </w:p>
        </w:tc>
      </w:tr>
    </w:tbl>
    <w:p w:rsidR="00075173" w:rsidRDefault="00075173" w:rsidP="002870D8">
      <w:pPr>
        <w:pStyle w:val="FootnoteText"/>
      </w:pPr>
    </w:p>
  </w:footnote>
  <w:footnote w:id="2">
    <w:p w:rsidR="00075173" w:rsidRPr="00717CC6" w:rsidRDefault="00075173">
      <w:pPr>
        <w:pStyle w:val="FootnoteText"/>
      </w:pPr>
      <w:r>
        <w:rPr>
          <w:rStyle w:val="FootnoteReference"/>
        </w:rPr>
        <w:footnoteRef/>
      </w:r>
      <w:r w:rsidRPr="00717CC6">
        <w:t xml:space="preserve"> </w:t>
      </w:r>
      <w:hyperlink r:id="rId2" w:history="1">
        <w:r>
          <w:rPr>
            <w:rStyle w:val="Hyperlink"/>
          </w:rPr>
          <w:t>http://hacks.mozilla.org/2010/09/hardware-acceleration/</w:t>
        </w:r>
      </w:hyperlink>
    </w:p>
  </w:footnote>
  <w:footnote w:id="3">
    <w:p w:rsidR="00075173" w:rsidRDefault="00075173">
      <w:pPr>
        <w:pStyle w:val="FootnoteText"/>
      </w:pPr>
      <w:r>
        <w:rPr>
          <w:rStyle w:val="FootnoteReference"/>
        </w:rPr>
        <w:footnoteRef/>
      </w:r>
      <w:r>
        <w:t xml:space="preserve"> </w:t>
      </w:r>
      <w:hyperlink r:id="rId3" w:history="1">
        <w:r w:rsidRPr="00D7745A">
          <w:rPr>
            <w:rStyle w:val="Hyperlink"/>
          </w:rPr>
          <w:t>http://unigine.com/products/sanctuary/</w:t>
        </w:r>
      </w:hyperlink>
    </w:p>
  </w:footnote>
  <w:footnote w:id="4">
    <w:p w:rsidR="00075173" w:rsidRDefault="00075173">
      <w:pPr>
        <w:pStyle w:val="FootnoteText"/>
      </w:pPr>
      <w:r>
        <w:rPr>
          <w:rStyle w:val="FootnoteReference"/>
        </w:rPr>
        <w:footnoteRef/>
      </w:r>
      <w:r>
        <w:t xml:space="preserve"> </w:t>
      </w:r>
      <w:hyperlink r:id="rId4" w:history="1">
        <w:r>
          <w:rPr>
            <w:rStyle w:val="Hyperlink"/>
          </w:rPr>
          <w:t>http://epicgames.com/technology/</w:t>
        </w:r>
      </w:hyperlink>
    </w:p>
  </w:footnote>
  <w:footnote w:id="5">
    <w:p w:rsidR="00075173" w:rsidRDefault="00075173">
      <w:pPr>
        <w:pStyle w:val="FootnoteText"/>
      </w:pPr>
      <w:r>
        <w:rPr>
          <w:rStyle w:val="FootnoteReference"/>
        </w:rPr>
        <w:footnoteRef/>
      </w:r>
      <w:r>
        <w:t xml:space="preserve"> </w:t>
      </w:r>
      <w:hyperlink r:id="rId5" w:history="1">
        <w:r>
          <w:rPr>
            <w:rStyle w:val="Hyperlink"/>
          </w:rPr>
          <w:t>http://www.videolan.org/vlc/</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173" w:rsidRDefault="00075173">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C706407"/>
    <w:multiLevelType w:val="hybridMultilevel"/>
    <w:tmpl w:val="6A1AE4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5FE6"/>
    <w:rsid w:val="0000752C"/>
    <w:rsid w:val="000159B2"/>
    <w:rsid w:val="00016EA1"/>
    <w:rsid w:val="00023EC1"/>
    <w:rsid w:val="0002429B"/>
    <w:rsid w:val="00031B14"/>
    <w:rsid w:val="00031B6E"/>
    <w:rsid w:val="0003203E"/>
    <w:rsid w:val="00033824"/>
    <w:rsid w:val="00037329"/>
    <w:rsid w:val="0004146D"/>
    <w:rsid w:val="00043D59"/>
    <w:rsid w:val="00053BE0"/>
    <w:rsid w:val="000614F2"/>
    <w:rsid w:val="00062023"/>
    <w:rsid w:val="00063D83"/>
    <w:rsid w:val="00067138"/>
    <w:rsid w:val="0006714B"/>
    <w:rsid w:val="0007088B"/>
    <w:rsid w:val="00075173"/>
    <w:rsid w:val="00076711"/>
    <w:rsid w:val="00081552"/>
    <w:rsid w:val="000834EB"/>
    <w:rsid w:val="00087979"/>
    <w:rsid w:val="00090621"/>
    <w:rsid w:val="000917AE"/>
    <w:rsid w:val="00091EE7"/>
    <w:rsid w:val="00094847"/>
    <w:rsid w:val="00097AB6"/>
    <w:rsid w:val="000A2C34"/>
    <w:rsid w:val="000B1504"/>
    <w:rsid w:val="000B2DDC"/>
    <w:rsid w:val="000B4DFD"/>
    <w:rsid w:val="000B646B"/>
    <w:rsid w:val="000B658F"/>
    <w:rsid w:val="000B7E15"/>
    <w:rsid w:val="000C54EF"/>
    <w:rsid w:val="000C76B2"/>
    <w:rsid w:val="000D2418"/>
    <w:rsid w:val="000D2CE3"/>
    <w:rsid w:val="000D7C0E"/>
    <w:rsid w:val="000E093D"/>
    <w:rsid w:val="000E12CC"/>
    <w:rsid w:val="000E1BBE"/>
    <w:rsid w:val="000E2FE6"/>
    <w:rsid w:val="000E43E4"/>
    <w:rsid w:val="000E71F7"/>
    <w:rsid w:val="000F496B"/>
    <w:rsid w:val="000F4F64"/>
    <w:rsid w:val="000F796F"/>
    <w:rsid w:val="00103C68"/>
    <w:rsid w:val="001042CB"/>
    <w:rsid w:val="00110F8F"/>
    <w:rsid w:val="0012121B"/>
    <w:rsid w:val="00121BFB"/>
    <w:rsid w:val="00123678"/>
    <w:rsid w:val="00126875"/>
    <w:rsid w:val="001343B1"/>
    <w:rsid w:val="001369E7"/>
    <w:rsid w:val="00142729"/>
    <w:rsid w:val="00147706"/>
    <w:rsid w:val="00147CE7"/>
    <w:rsid w:val="00150BB4"/>
    <w:rsid w:val="00151B4E"/>
    <w:rsid w:val="00153C20"/>
    <w:rsid w:val="00157589"/>
    <w:rsid w:val="00157712"/>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304"/>
    <w:rsid w:val="001B3C91"/>
    <w:rsid w:val="001B44F7"/>
    <w:rsid w:val="001B4619"/>
    <w:rsid w:val="001B5AD4"/>
    <w:rsid w:val="001B5BC7"/>
    <w:rsid w:val="001B625B"/>
    <w:rsid w:val="001C5420"/>
    <w:rsid w:val="001D17F5"/>
    <w:rsid w:val="001D2038"/>
    <w:rsid w:val="001D4CA1"/>
    <w:rsid w:val="001D50D2"/>
    <w:rsid w:val="001E53C4"/>
    <w:rsid w:val="001E7B54"/>
    <w:rsid w:val="001F1125"/>
    <w:rsid w:val="001F2A8C"/>
    <w:rsid w:val="001F5FD7"/>
    <w:rsid w:val="001F61F8"/>
    <w:rsid w:val="001F789C"/>
    <w:rsid w:val="0020320F"/>
    <w:rsid w:val="00205DB6"/>
    <w:rsid w:val="00214E82"/>
    <w:rsid w:val="00214F45"/>
    <w:rsid w:val="00215831"/>
    <w:rsid w:val="00215ACC"/>
    <w:rsid w:val="00223137"/>
    <w:rsid w:val="00225791"/>
    <w:rsid w:val="002354A4"/>
    <w:rsid w:val="00237961"/>
    <w:rsid w:val="00241093"/>
    <w:rsid w:val="00241F5B"/>
    <w:rsid w:val="0024256C"/>
    <w:rsid w:val="00242B31"/>
    <w:rsid w:val="002433A7"/>
    <w:rsid w:val="00247136"/>
    <w:rsid w:val="00247DA9"/>
    <w:rsid w:val="00251C55"/>
    <w:rsid w:val="002520DE"/>
    <w:rsid w:val="00252FEF"/>
    <w:rsid w:val="00253D94"/>
    <w:rsid w:val="00254466"/>
    <w:rsid w:val="00257EB1"/>
    <w:rsid w:val="00262D92"/>
    <w:rsid w:val="00262DB7"/>
    <w:rsid w:val="00264E3F"/>
    <w:rsid w:val="00264EEB"/>
    <w:rsid w:val="0026560F"/>
    <w:rsid w:val="00266954"/>
    <w:rsid w:val="00266EE8"/>
    <w:rsid w:val="00270614"/>
    <w:rsid w:val="00283C40"/>
    <w:rsid w:val="002840DC"/>
    <w:rsid w:val="002870D8"/>
    <w:rsid w:val="0029779C"/>
    <w:rsid w:val="00297D7A"/>
    <w:rsid w:val="00297F51"/>
    <w:rsid w:val="002A2ECE"/>
    <w:rsid w:val="002A6F90"/>
    <w:rsid w:val="002A7797"/>
    <w:rsid w:val="002B135B"/>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365E"/>
    <w:rsid w:val="002F5725"/>
    <w:rsid w:val="002F5C3A"/>
    <w:rsid w:val="003012D4"/>
    <w:rsid w:val="00304DDD"/>
    <w:rsid w:val="00311FA0"/>
    <w:rsid w:val="0031361F"/>
    <w:rsid w:val="00322609"/>
    <w:rsid w:val="00326318"/>
    <w:rsid w:val="0033600A"/>
    <w:rsid w:val="0033667B"/>
    <w:rsid w:val="00340CBA"/>
    <w:rsid w:val="003416EA"/>
    <w:rsid w:val="0035198B"/>
    <w:rsid w:val="00351A87"/>
    <w:rsid w:val="00353578"/>
    <w:rsid w:val="003541C5"/>
    <w:rsid w:val="00356BA1"/>
    <w:rsid w:val="003666C9"/>
    <w:rsid w:val="0037268E"/>
    <w:rsid w:val="0037428A"/>
    <w:rsid w:val="003768E0"/>
    <w:rsid w:val="00383A3B"/>
    <w:rsid w:val="00384D1D"/>
    <w:rsid w:val="003868FF"/>
    <w:rsid w:val="003918BC"/>
    <w:rsid w:val="00391DB0"/>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3962"/>
    <w:rsid w:val="003D56DA"/>
    <w:rsid w:val="003D60A1"/>
    <w:rsid w:val="003E1BA4"/>
    <w:rsid w:val="003E3018"/>
    <w:rsid w:val="003E40FB"/>
    <w:rsid w:val="003F1110"/>
    <w:rsid w:val="003F11AE"/>
    <w:rsid w:val="003F23C8"/>
    <w:rsid w:val="003F3283"/>
    <w:rsid w:val="004011E5"/>
    <w:rsid w:val="004015B8"/>
    <w:rsid w:val="00402E1C"/>
    <w:rsid w:val="00403588"/>
    <w:rsid w:val="00403AE7"/>
    <w:rsid w:val="00406426"/>
    <w:rsid w:val="004065C6"/>
    <w:rsid w:val="00407573"/>
    <w:rsid w:val="00414D60"/>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017D"/>
    <w:rsid w:val="00496465"/>
    <w:rsid w:val="004A070C"/>
    <w:rsid w:val="004A3BB6"/>
    <w:rsid w:val="004B4DF5"/>
    <w:rsid w:val="004C0AFC"/>
    <w:rsid w:val="004C33F8"/>
    <w:rsid w:val="004D0771"/>
    <w:rsid w:val="004D2CDF"/>
    <w:rsid w:val="004D47ED"/>
    <w:rsid w:val="004D65A1"/>
    <w:rsid w:val="004D7AC5"/>
    <w:rsid w:val="004E2458"/>
    <w:rsid w:val="004E3334"/>
    <w:rsid w:val="004E6A5A"/>
    <w:rsid w:val="004F3D02"/>
    <w:rsid w:val="004F4D95"/>
    <w:rsid w:val="004F5DE3"/>
    <w:rsid w:val="004F62A3"/>
    <w:rsid w:val="005023F4"/>
    <w:rsid w:val="00504C57"/>
    <w:rsid w:val="00514FF0"/>
    <w:rsid w:val="00515DA0"/>
    <w:rsid w:val="00520D0A"/>
    <w:rsid w:val="00530E6D"/>
    <w:rsid w:val="00535782"/>
    <w:rsid w:val="00536839"/>
    <w:rsid w:val="00536D7C"/>
    <w:rsid w:val="00537191"/>
    <w:rsid w:val="00537337"/>
    <w:rsid w:val="00541494"/>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01C2"/>
    <w:rsid w:val="005F21E1"/>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716F0"/>
    <w:rsid w:val="006843AE"/>
    <w:rsid w:val="0068440F"/>
    <w:rsid w:val="00687113"/>
    <w:rsid w:val="00690DFC"/>
    <w:rsid w:val="006939B6"/>
    <w:rsid w:val="006940FF"/>
    <w:rsid w:val="00695F14"/>
    <w:rsid w:val="00695F76"/>
    <w:rsid w:val="006A4412"/>
    <w:rsid w:val="006B053D"/>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5A7E"/>
    <w:rsid w:val="00716DBB"/>
    <w:rsid w:val="00717CC6"/>
    <w:rsid w:val="00730683"/>
    <w:rsid w:val="00733568"/>
    <w:rsid w:val="00735A4F"/>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849EB"/>
    <w:rsid w:val="00791224"/>
    <w:rsid w:val="007929C0"/>
    <w:rsid w:val="0079460C"/>
    <w:rsid w:val="007A158A"/>
    <w:rsid w:val="007A5057"/>
    <w:rsid w:val="007A5110"/>
    <w:rsid w:val="007B0CDD"/>
    <w:rsid w:val="007B442E"/>
    <w:rsid w:val="007B716D"/>
    <w:rsid w:val="007C10D4"/>
    <w:rsid w:val="007C28CD"/>
    <w:rsid w:val="007C32B6"/>
    <w:rsid w:val="007C372B"/>
    <w:rsid w:val="007C3F51"/>
    <w:rsid w:val="007C6DBB"/>
    <w:rsid w:val="007C76F5"/>
    <w:rsid w:val="007D405F"/>
    <w:rsid w:val="007D46A9"/>
    <w:rsid w:val="007D55FC"/>
    <w:rsid w:val="007E1257"/>
    <w:rsid w:val="007E5BE3"/>
    <w:rsid w:val="007E6CD5"/>
    <w:rsid w:val="007F2C8E"/>
    <w:rsid w:val="007F4947"/>
    <w:rsid w:val="007F4C3F"/>
    <w:rsid w:val="007F5CCB"/>
    <w:rsid w:val="007F7E56"/>
    <w:rsid w:val="008022F7"/>
    <w:rsid w:val="0080436B"/>
    <w:rsid w:val="00811255"/>
    <w:rsid w:val="0081290D"/>
    <w:rsid w:val="008207F5"/>
    <w:rsid w:val="00820C1E"/>
    <w:rsid w:val="008233C3"/>
    <w:rsid w:val="00826476"/>
    <w:rsid w:val="008302E4"/>
    <w:rsid w:val="00832F8A"/>
    <w:rsid w:val="00833A0D"/>
    <w:rsid w:val="00834992"/>
    <w:rsid w:val="00835A76"/>
    <w:rsid w:val="00835DCC"/>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845"/>
    <w:rsid w:val="00891DCA"/>
    <w:rsid w:val="008964CB"/>
    <w:rsid w:val="008A1713"/>
    <w:rsid w:val="008A28AA"/>
    <w:rsid w:val="008A4E18"/>
    <w:rsid w:val="008A5ADB"/>
    <w:rsid w:val="008A6801"/>
    <w:rsid w:val="008A6A57"/>
    <w:rsid w:val="008B0987"/>
    <w:rsid w:val="008B2D79"/>
    <w:rsid w:val="008B3335"/>
    <w:rsid w:val="008B4D22"/>
    <w:rsid w:val="008B76D8"/>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6566"/>
    <w:rsid w:val="00957D96"/>
    <w:rsid w:val="009631E5"/>
    <w:rsid w:val="00965666"/>
    <w:rsid w:val="0097170B"/>
    <w:rsid w:val="00976450"/>
    <w:rsid w:val="00982428"/>
    <w:rsid w:val="009939A5"/>
    <w:rsid w:val="009962A5"/>
    <w:rsid w:val="0099734F"/>
    <w:rsid w:val="009A1432"/>
    <w:rsid w:val="009A48A3"/>
    <w:rsid w:val="009A56D0"/>
    <w:rsid w:val="009B31C3"/>
    <w:rsid w:val="009B5CA7"/>
    <w:rsid w:val="009B5DED"/>
    <w:rsid w:val="009B6065"/>
    <w:rsid w:val="009B6C46"/>
    <w:rsid w:val="009C43EF"/>
    <w:rsid w:val="009C6148"/>
    <w:rsid w:val="009C7E98"/>
    <w:rsid w:val="009D0379"/>
    <w:rsid w:val="009E072F"/>
    <w:rsid w:val="009E1A5E"/>
    <w:rsid w:val="009E4CB1"/>
    <w:rsid w:val="009E4D33"/>
    <w:rsid w:val="009F6CF6"/>
    <w:rsid w:val="00A001DA"/>
    <w:rsid w:val="00A018C9"/>
    <w:rsid w:val="00A01EA4"/>
    <w:rsid w:val="00A027C0"/>
    <w:rsid w:val="00A02A35"/>
    <w:rsid w:val="00A02C73"/>
    <w:rsid w:val="00A0620E"/>
    <w:rsid w:val="00A06B4F"/>
    <w:rsid w:val="00A106C0"/>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41AF"/>
    <w:rsid w:val="00A854F7"/>
    <w:rsid w:val="00A94619"/>
    <w:rsid w:val="00A9530A"/>
    <w:rsid w:val="00A95903"/>
    <w:rsid w:val="00A9616D"/>
    <w:rsid w:val="00A97D7D"/>
    <w:rsid w:val="00AA2135"/>
    <w:rsid w:val="00AA5D4D"/>
    <w:rsid w:val="00AA7393"/>
    <w:rsid w:val="00AA753F"/>
    <w:rsid w:val="00AB0290"/>
    <w:rsid w:val="00AB21BC"/>
    <w:rsid w:val="00AB4AC5"/>
    <w:rsid w:val="00AB51D5"/>
    <w:rsid w:val="00AC34EB"/>
    <w:rsid w:val="00AC40CC"/>
    <w:rsid w:val="00AC50C4"/>
    <w:rsid w:val="00AC68D0"/>
    <w:rsid w:val="00AD2E5E"/>
    <w:rsid w:val="00AD5E67"/>
    <w:rsid w:val="00AE018E"/>
    <w:rsid w:val="00AE119D"/>
    <w:rsid w:val="00AE36D7"/>
    <w:rsid w:val="00AE38E4"/>
    <w:rsid w:val="00AE4410"/>
    <w:rsid w:val="00AE70AC"/>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0820"/>
    <w:rsid w:val="00B62918"/>
    <w:rsid w:val="00B712B5"/>
    <w:rsid w:val="00B724F9"/>
    <w:rsid w:val="00B73F45"/>
    <w:rsid w:val="00B75458"/>
    <w:rsid w:val="00B75D10"/>
    <w:rsid w:val="00B75E5E"/>
    <w:rsid w:val="00B83413"/>
    <w:rsid w:val="00B84E54"/>
    <w:rsid w:val="00B879AD"/>
    <w:rsid w:val="00B97FA0"/>
    <w:rsid w:val="00BA5F30"/>
    <w:rsid w:val="00BB1425"/>
    <w:rsid w:val="00BB60F9"/>
    <w:rsid w:val="00BB7AD2"/>
    <w:rsid w:val="00BB7CBD"/>
    <w:rsid w:val="00BC5EA4"/>
    <w:rsid w:val="00BC703F"/>
    <w:rsid w:val="00BE1E7B"/>
    <w:rsid w:val="00BE3C14"/>
    <w:rsid w:val="00BE493D"/>
    <w:rsid w:val="00BE6DFC"/>
    <w:rsid w:val="00BE714D"/>
    <w:rsid w:val="00BF1750"/>
    <w:rsid w:val="00BF2ABC"/>
    <w:rsid w:val="00C004C5"/>
    <w:rsid w:val="00C00EFD"/>
    <w:rsid w:val="00C01783"/>
    <w:rsid w:val="00C03762"/>
    <w:rsid w:val="00C05730"/>
    <w:rsid w:val="00C0649B"/>
    <w:rsid w:val="00C10AFC"/>
    <w:rsid w:val="00C12393"/>
    <w:rsid w:val="00C14F5B"/>
    <w:rsid w:val="00C17690"/>
    <w:rsid w:val="00C2136D"/>
    <w:rsid w:val="00C216F7"/>
    <w:rsid w:val="00C22172"/>
    <w:rsid w:val="00C22202"/>
    <w:rsid w:val="00C22812"/>
    <w:rsid w:val="00C25D6B"/>
    <w:rsid w:val="00C34E44"/>
    <w:rsid w:val="00C3713F"/>
    <w:rsid w:val="00C410AD"/>
    <w:rsid w:val="00C44111"/>
    <w:rsid w:val="00C4523C"/>
    <w:rsid w:val="00C45BD1"/>
    <w:rsid w:val="00C47BE9"/>
    <w:rsid w:val="00C51E07"/>
    <w:rsid w:val="00C552F0"/>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1889"/>
    <w:rsid w:val="00D52805"/>
    <w:rsid w:val="00D531F9"/>
    <w:rsid w:val="00D60144"/>
    <w:rsid w:val="00D63752"/>
    <w:rsid w:val="00D63867"/>
    <w:rsid w:val="00D63D4C"/>
    <w:rsid w:val="00D6570E"/>
    <w:rsid w:val="00D71099"/>
    <w:rsid w:val="00D72154"/>
    <w:rsid w:val="00D7229A"/>
    <w:rsid w:val="00D73318"/>
    <w:rsid w:val="00D74748"/>
    <w:rsid w:val="00D75754"/>
    <w:rsid w:val="00D86642"/>
    <w:rsid w:val="00D931CE"/>
    <w:rsid w:val="00DA0B00"/>
    <w:rsid w:val="00DA3FE7"/>
    <w:rsid w:val="00DB03AE"/>
    <w:rsid w:val="00DB0DA6"/>
    <w:rsid w:val="00DB2612"/>
    <w:rsid w:val="00DB585B"/>
    <w:rsid w:val="00DB6158"/>
    <w:rsid w:val="00DB6EDD"/>
    <w:rsid w:val="00DC323F"/>
    <w:rsid w:val="00DC714E"/>
    <w:rsid w:val="00DD03F6"/>
    <w:rsid w:val="00DD34BB"/>
    <w:rsid w:val="00DD64A9"/>
    <w:rsid w:val="00DE7EB5"/>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2D73"/>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B5605"/>
    <w:rsid w:val="00ED04A9"/>
    <w:rsid w:val="00ED168D"/>
    <w:rsid w:val="00ED1754"/>
    <w:rsid w:val="00ED17B1"/>
    <w:rsid w:val="00ED564B"/>
    <w:rsid w:val="00ED5873"/>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85175"/>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D760A"/>
    <w:rsid w:val="00FD7C9B"/>
    <w:rsid w:val="00FF0156"/>
    <w:rsid w:val="00FF41B8"/>
    <w:rsid w:val="00FF6271"/>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 w:type="table" w:styleId="LightShading-Accent1">
    <w:name w:val="Light Shading Accent 1"/>
    <w:basedOn w:val="TableNormal"/>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CommentReference">
    <w:name w:val="annotation reference"/>
    <w:basedOn w:val="DefaultParagraphFont"/>
    <w:uiPriority w:val="99"/>
    <w:semiHidden/>
    <w:unhideWhenUsed/>
    <w:rsid w:val="00833A0D"/>
    <w:rPr>
      <w:sz w:val="16"/>
      <w:szCs w:val="16"/>
    </w:rPr>
  </w:style>
  <w:style w:type="paragraph" w:styleId="CommentText">
    <w:name w:val="annotation text"/>
    <w:basedOn w:val="Normal"/>
    <w:link w:val="CommentTextChar"/>
    <w:uiPriority w:val="99"/>
    <w:semiHidden/>
    <w:unhideWhenUsed/>
    <w:rsid w:val="00833A0D"/>
  </w:style>
  <w:style w:type="character" w:customStyle="1" w:styleId="CommentTextChar">
    <w:name w:val="Comment Text Char"/>
    <w:basedOn w:val="DefaultParagraphFont"/>
    <w:link w:val="CommentText"/>
    <w:uiPriority w:val="99"/>
    <w:semiHidden/>
    <w:rsid w:val="00833A0D"/>
    <w:rPr>
      <w:sz w:val="20"/>
      <w:szCs w:val="20"/>
    </w:rPr>
  </w:style>
  <w:style w:type="paragraph" w:styleId="CommentSubject">
    <w:name w:val="annotation subject"/>
    <w:basedOn w:val="CommentText"/>
    <w:next w:val="CommentText"/>
    <w:link w:val="CommentSubjectChar"/>
    <w:uiPriority w:val="99"/>
    <w:semiHidden/>
    <w:unhideWhenUsed/>
    <w:rsid w:val="00833A0D"/>
    <w:rPr>
      <w:b/>
      <w:bCs/>
    </w:rPr>
  </w:style>
  <w:style w:type="character" w:customStyle="1" w:styleId="CommentSubjectChar">
    <w:name w:val="Comment Subject Char"/>
    <w:basedOn w:val="CommentTextChar"/>
    <w:link w:val="CommentSubject"/>
    <w:uiPriority w:val="99"/>
    <w:semiHidden/>
    <w:rsid w:val="00833A0D"/>
    <w:rPr>
      <w:b/>
      <w:bCs/>
      <w:sz w:val="20"/>
      <w:szCs w:val="20"/>
    </w:rPr>
  </w:style>
  <w:style w:type="paragraph" w:styleId="TOC4">
    <w:name w:val="toc 4"/>
    <w:basedOn w:val="Normal"/>
    <w:next w:val="Normal"/>
    <w:autoRedefine/>
    <w:uiPriority w:val="39"/>
    <w:unhideWhenUsed/>
    <w:rsid w:val="005F21E1"/>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unigine.com/products/sanctuary/" TargetMode="External"/><Relationship Id="rId2" Type="http://schemas.openxmlformats.org/officeDocument/2006/relationships/hyperlink" Target="http://hacks.mozilla.org/2010/09/hardware-acceleration/" TargetMode="External"/><Relationship Id="rId1" Type="http://schemas.openxmlformats.org/officeDocument/2006/relationships/hyperlink" Target="http://eprints3.hsr.ch/220/" TargetMode="External"/><Relationship Id="rId5" Type="http://schemas.openxmlformats.org/officeDocument/2006/relationships/hyperlink" Target="http://www.videolan.org/vlc/" TargetMode="External"/><Relationship Id="rId4" Type="http://schemas.openxmlformats.org/officeDocument/2006/relationships/hyperlink" Target="http://epicgames.com/technolog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41229-5B3B-4B12-9381-39C506C07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21</Pages>
  <Words>5994</Words>
  <Characters>37765</Characters>
  <Application>Microsoft Office Word</Application>
  <DocSecurity>0</DocSecurity>
  <Lines>314</Lines>
  <Paragraphs>87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43672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596</cp:revision>
  <dcterms:created xsi:type="dcterms:W3CDTF">2012-05-04T11:54:00Z</dcterms:created>
  <dcterms:modified xsi:type="dcterms:W3CDTF">2012-06-14T12:30:00Z</dcterms:modified>
</cp:coreProperties>
</file>