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Heading1"/>
      </w:pPr>
      <w:r>
        <w:t>Extended Management Summary</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bl>
    <w:p w:rsidR="00402E1C" w:rsidRDefault="00B7257D" w:rsidP="00402E1C">
      <w:pPr>
        <w:pStyle w:val="Heading2"/>
      </w:pPr>
      <w:bookmarkStart w:id="1" w:name="_Toc287347256"/>
      <w:r>
        <w:t>E</w:t>
      </w:r>
      <w:bookmarkEnd w:id="1"/>
      <w:r>
        <w:t>xtended Management Summary</w:t>
      </w:r>
    </w:p>
    <w:p w:rsidR="002E0297" w:rsidRDefault="002E0297" w:rsidP="002E0297">
      <w:pPr>
        <w:pStyle w:val="Heading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w:t>
      </w:r>
      <w:r w:rsidR="00BD3EB7">
        <w:t>,</w:t>
      </w:r>
      <w:r>
        <w:t xml:space="preserve">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Durch deren ständige Anwesenheit stellen sie die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Aufgabe der Nutzung innovativer Präsentationmöglichkeiten zu bewältigen,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Aula befinden. Dadurch herrscht dort ein konstanter </w:t>
      </w:r>
      <w:commentRangeStart w:id="2"/>
      <w:r>
        <w:t>Fluss</w:t>
      </w:r>
      <w:commentRangeEnd w:id="2"/>
      <w:r w:rsidR="00F176AF">
        <w:rPr>
          <w:rStyle w:val="CommentReference"/>
        </w:rPr>
        <w:commentReference w:id="2"/>
      </w:r>
      <w:r>
        <w:t xml:space="preserve"> an Personen, die das Gebäude betreten oder wieder verlassen. 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Caption"/>
      </w:pPr>
      <w:r>
        <w:t xml:space="preserve">Abbildung </w:t>
      </w:r>
      <w:r w:rsidR="00FD290F">
        <w:fldChar w:fldCharType="begin"/>
      </w:r>
      <w:r w:rsidR="00FD290F">
        <w:instrText xml:space="preserve"> SEQ Abbildung \* ARABIC </w:instrText>
      </w:r>
      <w:r w:rsidR="00FD290F">
        <w:fldChar w:fldCharType="separate"/>
      </w:r>
      <w:r w:rsidR="0000670C">
        <w:rPr>
          <w:noProof/>
        </w:rPr>
        <w:t>1</w:t>
      </w:r>
      <w:r w:rsidR="00FD290F">
        <w:rPr>
          <w:noProof/>
        </w:rPr>
        <w:fldChar w:fldCharType="end"/>
      </w:r>
      <w:r>
        <w:t xml:space="preserve"> - Videowall im Eingangsbereich des Verwaltungsgebäudes</w:t>
      </w:r>
    </w:p>
    <w:p w:rsidR="00561A57" w:rsidRPr="002E0297" w:rsidRDefault="00561A57" w:rsidP="002E0297"/>
    <w:p w:rsidR="00296937" w:rsidRDefault="00296937">
      <w:pPr>
        <w:rPr>
          <w:rFonts w:asciiTheme="majorHAnsi" w:hAnsiTheme="majorHAnsi"/>
          <w:b/>
          <w:color w:val="00629E"/>
          <w:spacing w:val="15"/>
          <w:sz w:val="22"/>
          <w:szCs w:val="22"/>
        </w:rPr>
      </w:pPr>
      <w:r>
        <w:lastRenderedPageBreak/>
        <w:br w:type="page"/>
      </w:r>
    </w:p>
    <w:p w:rsidR="002E0297" w:rsidRDefault="002E0297" w:rsidP="002E0297">
      <w:pPr>
        <w:pStyle w:val="Heading3"/>
      </w:pPr>
      <w:r>
        <w:lastRenderedPageBreak/>
        <w:t xml:space="preserve">Vorgehen, Technologien </w:t>
      </w:r>
    </w:p>
    <w:p w:rsidR="002C7BB5" w:rsidRDefault="002C7BB5" w:rsidP="002C7BB5">
      <w:r>
        <w:t>Für diese Arbeit war Kinect fest vorgegeben.</w:t>
      </w:r>
      <w:r w:rsidR="00066BE2">
        <w:t xml:space="preserve"> Mit Hilfe dieses</w:t>
      </w:r>
      <w:r w:rsidR="00036CC7">
        <w:t xml:space="preserve"> Gerät</w:t>
      </w:r>
      <w:r w:rsidR="00066BE2">
        <w:t>es</w:t>
      </w:r>
      <w:r w:rsidR="00036CC7">
        <w:t xml:space="preserve"> können Applikationen durch Körperbewegungen und Sprache gesteuert werden.</w:t>
      </w:r>
      <w:r>
        <w:t xml:space="preserve"> Da es sich hierbei um eine Microsoft Technologie</w:t>
      </w:r>
      <w:r w:rsidR="00A13EC8">
        <w:t xml:space="preserve"> handelt,</w:t>
      </w:r>
      <w:r>
        <w:t xml:space="preserve"> wurde zur </w:t>
      </w:r>
      <w:r w:rsidR="00AB23C6">
        <w:t>Entwicklung</w:t>
      </w:r>
      <w:r>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Caption"/>
      </w:pPr>
      <w:r>
        <w:t xml:space="preserve">Abbildung </w:t>
      </w:r>
      <w:fldSimple w:instr=" SEQ Abbildung \* ARABIC ">
        <w:r w:rsidR="0000670C">
          <w:rPr>
            <w:noProof/>
          </w:rPr>
          <w:t>2</w:t>
        </w:r>
      </w:fldSimple>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 müssen die sich in dessen Erkennungsbereich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initiale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zur Präsentation der Arbeiten auf der Videowall</w:t>
      </w:r>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der Videowall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D83C93">
        <w:t xml:space="preserve"> auf der Videowand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auf der Videow</w:t>
      </w:r>
      <w:r w:rsidR="00607CB5">
        <w:t>all</w:t>
      </w:r>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r>
        <w:t>Plug-i</w:t>
      </w:r>
      <w:r w:rsidR="00843176" w:rsidRPr="00843176">
        <w:t>n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AE06CC">
        <w:t xml:space="preserve"> 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717C02E7" wp14:editId="3D885473">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2"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Caption"/>
      </w:pPr>
      <w:r>
        <w:t xml:space="preserve">Abbildung </w:t>
      </w:r>
      <w:r w:rsidR="00FD290F">
        <w:fldChar w:fldCharType="begin"/>
      </w:r>
      <w:r w:rsidR="00FD290F">
        <w:instrText xml:space="preserve"> SEQ Abbildung \* ARABIC </w:instrText>
      </w:r>
      <w:r w:rsidR="00FD290F">
        <w:fldChar w:fldCharType="separate"/>
      </w:r>
      <w:r w:rsidR="0000670C">
        <w:rPr>
          <w:noProof/>
        </w:rPr>
        <w:t>3</w:t>
      </w:r>
      <w:r w:rsidR="00FD290F">
        <w:rPr>
          <w:noProof/>
        </w:rPr>
        <w:fldChar w:fldCharType="end"/>
      </w:r>
      <w:r>
        <w:t xml:space="preserve"> - Projektion der 3x3 55" Monitorkonstellation im Eingangsbereich des </w:t>
      </w:r>
      <w:r w:rsidRPr="00A91507">
        <w:t>Verw</w:t>
      </w:r>
      <w:r>
        <w:t>altungsgebäudes</w:t>
      </w:r>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eine Test</w:t>
      </w:r>
      <w:r w:rsidR="00843176">
        <w:t>-</w:t>
      </w:r>
      <w:r w:rsidR="00FF22E4">
        <w:t>Videow</w:t>
      </w:r>
      <w:r w:rsidR="002059EF">
        <w:t xml:space="preserve">all in </w:t>
      </w:r>
      <w:r w:rsidR="002E30CA">
        <w:t>seinem</w:t>
      </w:r>
      <w:r w:rsidR="002059EF">
        <w:t xml:space="preserve"> Bachelor-Arbeitszimmer</w:t>
      </w:r>
      <w:r>
        <w:t xml:space="preserve"> auf.</w:t>
      </w:r>
    </w:p>
    <w:p w:rsidR="00D35CCD" w:rsidRDefault="000A72AA" w:rsidP="00AD5D68">
      <w:r>
        <w:rPr>
          <w:noProof/>
          <w:lang w:eastAsia="de-CH"/>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Caption"/>
      </w:pPr>
      <w:r>
        <w:t xml:space="preserve">Abbildung </w:t>
      </w:r>
      <w:fldSimple w:instr=" SEQ Abbildung \* ARABIC ">
        <w:r w:rsidR="0000670C">
          <w:rPr>
            <w:noProof/>
          </w:rPr>
          <w:t>4</w:t>
        </w:r>
      </w:fldSimple>
      <w:r>
        <w:t xml:space="preserve"> - Testhardware</w:t>
      </w:r>
    </w:p>
    <w:p w:rsidR="008F38AD" w:rsidRDefault="00005B24" w:rsidP="00AD5D68">
      <w:r>
        <w:t xml:space="preserve">Durch </w:t>
      </w:r>
      <w:r w:rsidR="002059EF">
        <w:t>Test</w:t>
      </w:r>
      <w:r w:rsidR="00175E5C">
        <w:t>s mit</w:t>
      </w:r>
      <w:r w:rsidR="002059EF">
        <w:t xml:space="preserve"> </w:t>
      </w:r>
      <w:r>
        <w:t>verschiedene</w:t>
      </w:r>
      <w:r w:rsidR="00175E5C">
        <w:t>n</w:t>
      </w:r>
      <w:r>
        <w:t xml:space="preserve"> Treibereinstellungen</w:t>
      </w:r>
      <w:r w:rsidR="002059EF">
        <w:t xml:space="preserve"> und</w:t>
      </w:r>
      <w:r>
        <w:t xml:space="preserve"> Auflösungen </w:t>
      </w:r>
      <w:r w:rsidR="0080007C">
        <w:t>wurde nach der idealen Hardwarekonfiguration gesucht.</w:t>
      </w:r>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Einfachheit und Verständlichkeit der Steuerung und der Wirkung des Demomodus wurden Usability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Heading3"/>
      </w:pPr>
      <w:r>
        <w:lastRenderedPageBreak/>
        <w:t>Ergebnisse</w:t>
      </w:r>
    </w:p>
    <w:p w:rsidR="00EF5AAF" w:rsidRDefault="00AB7C23" w:rsidP="00EF5AAF">
      <w:r>
        <w:t xml:space="preserve">Die Teammitglieder arbeiteten </w:t>
      </w:r>
      <w:r w:rsidR="003C0A45">
        <w:t>bereits</w:t>
      </w:r>
      <w:r>
        <w:t xml:space="preserve"> </w:t>
      </w:r>
      <w:commentRangeStart w:id="3"/>
      <w:r>
        <w:t>letzte</w:t>
      </w:r>
      <w:r w:rsidR="00E0398F">
        <w:t>s</w:t>
      </w:r>
      <w:r>
        <w:t xml:space="preserve"> Semester </w:t>
      </w:r>
      <w:commentRangeEnd w:id="3"/>
      <w:r w:rsidR="003E6FC2">
        <w:rPr>
          <w:rStyle w:val="CommentReference"/>
        </w:rPr>
        <w:commentReference w:id="3"/>
      </w:r>
      <w:r>
        <w:t>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4">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Caption"/>
      </w:pPr>
      <w:r>
        <w:t xml:space="preserve">Abbildung </w:t>
      </w:r>
      <w:r w:rsidR="00FD290F">
        <w:fldChar w:fldCharType="begin"/>
      </w:r>
      <w:r w:rsidR="00FD290F">
        <w:instrText xml:space="preserve"> SEQ Abbildung \* ARABIC </w:instrText>
      </w:r>
      <w:r w:rsidR="00FD290F">
        <w:fldChar w:fldCharType="separate"/>
      </w:r>
      <w:r>
        <w:rPr>
          <w:noProof/>
        </w:rPr>
        <w:t>5</w:t>
      </w:r>
      <w:r w:rsidR="00FD290F">
        <w:rPr>
          <w:noProof/>
        </w:rPr>
        <w:fldChar w:fldCharType="end"/>
      </w:r>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dem Prototyp</w:t>
      </w:r>
      <w:r w:rsidR="002A7E4D">
        <w:t>en</w:t>
      </w:r>
      <w:r>
        <w:t xml:space="preserve"> können Bachelorposter angesehen werden und man kann sich über das aktuelle Mittagsmenu der Mensa informieren. Der Demomodus ist aktiv, wenn keine Personen von Kinect erkannt werden. Er dient dem Anlocken der Passanten, damit diese mit der Videowall interagieren. </w:t>
      </w:r>
      <w:r>
        <w:br/>
        <w:t>Das zusätzlich erarbeitete, einfach einsetzbare Plug-in-System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onstellation angesehen. Sie bringt sich einerseits gut in den Raum ein, andererseits werden damit klassische Formate</w:t>
      </w:r>
      <w:r w:rsidR="00C26395">
        <w:t>,</w:t>
      </w:r>
      <w:r>
        <w:t xml:space="preserve"> wie beispielsweise Video</w:t>
      </w:r>
      <w:r w:rsidR="00C26395">
        <w:t>,</w:t>
      </w:r>
      <w:r>
        <w:t xml:space="preserve"> gut unterstützt. Durch das Arbeiten mit der Test-Videowall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5"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Caption"/>
      </w:pPr>
      <w:r>
        <w:t xml:space="preserve">Abbildung </w:t>
      </w:r>
      <w:r w:rsidR="00FD290F">
        <w:fldChar w:fldCharType="begin"/>
      </w:r>
      <w:r w:rsidR="00FD290F">
        <w:instrText xml:space="preserve"> SEQ Abbildung \* ARABIC </w:instrText>
      </w:r>
      <w:r w:rsidR="00FD290F">
        <w:fldChar w:fldCharType="separate"/>
      </w:r>
      <w:r w:rsidR="0000670C">
        <w:rPr>
          <w:noProof/>
        </w:rPr>
        <w:t>6</w:t>
      </w:r>
      <w:r w:rsidR="00FD290F">
        <w:rPr>
          <w:noProof/>
        </w:rPr>
        <w:fldChar w:fldCharType="end"/>
      </w:r>
      <w:r>
        <w:t xml:space="preserve"> - Usability Test</w:t>
      </w:r>
    </w:p>
    <w:p w:rsidR="00DE46F4" w:rsidRPr="00E2405D" w:rsidRDefault="00DE46F4" w:rsidP="002E0297">
      <w:r w:rsidRPr="00E2405D">
        <w:t>D</w:t>
      </w:r>
      <w:r w:rsidR="007E39FB">
        <w:t>urch d</w:t>
      </w:r>
      <w:r w:rsidRPr="00E2405D">
        <w:t xml:space="preserve">ie durchgeführten Usability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der Videowall </w:t>
      </w:r>
      <w:r w:rsidR="00677D1A" w:rsidRPr="00E2405D">
        <w:t>wurde mit einem solchen Test validiert.</w:t>
      </w:r>
    </w:p>
    <w:p w:rsidR="004C433B" w:rsidRDefault="004C433B">
      <w:pPr>
        <w:rPr>
          <w:rFonts w:asciiTheme="majorHAnsi" w:hAnsiTheme="majorHAnsi"/>
          <w:b/>
          <w:color w:val="00629E"/>
          <w:spacing w:val="15"/>
          <w:sz w:val="22"/>
          <w:szCs w:val="22"/>
        </w:rPr>
      </w:pPr>
      <w:r>
        <w:br w:type="page"/>
      </w:r>
    </w:p>
    <w:p w:rsidR="002E0297" w:rsidRDefault="002E0297" w:rsidP="002E0297">
      <w:pPr>
        <w:pStyle w:val="Heading3"/>
      </w:pPr>
      <w:r>
        <w:lastRenderedPageBreak/>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einer </w:t>
      </w:r>
      <w:r w:rsidR="00E2405D">
        <w:t>Videowall</w:t>
      </w:r>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verfügt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en würden</w:t>
      </w:r>
      <w:r w:rsidR="001B187F">
        <w:t>.</w:t>
      </w:r>
      <w:r w:rsidR="009C2C18">
        <w:t xml:space="preserve"> Wollen Studenten eine Applikation für die Wall erstellen,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Themen zu besprechen und zu lösen.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Zoommöglichkeit gelöst werden oder über eine</w:t>
      </w:r>
      <w:r w:rsidR="00196537">
        <w:t>n</w:t>
      </w:r>
      <w:r w:rsidR="00CA3F04">
        <w:t xml:space="preserve"> moderierten Pfad über das vergrösserte Poster.</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w:t>
      </w:r>
      <w:bookmarkStart w:id="4" w:name="_GoBack"/>
      <w:bookmarkEnd w:id="4"/>
      <w:r w:rsidR="00006431">
        <w:t>t wesentlich steigern.</w:t>
      </w:r>
    </w:p>
    <w:sectPr w:rsidR="002E0297"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arion Schleifer" w:date="2012-06-09T21:25:00Z" w:initials="MS">
    <w:p w:rsidR="00F176AF" w:rsidRDefault="00F176AF">
      <w:pPr>
        <w:pStyle w:val="CommentText"/>
      </w:pPr>
      <w:r>
        <w:rPr>
          <w:rStyle w:val="CommentReference"/>
        </w:rPr>
        <w:annotationRef/>
      </w:r>
      <w:r>
        <w:t>Diese Konnotation „Fluss“ mit dem Nomen „herrschen“ klingt meiner Meinung nach etwas komisch. Vielleicht eher „Anwesenheit“ oder „Dadurch wird dieser Ort stets von Personen passiert, die...“?</w:t>
      </w:r>
    </w:p>
  </w:comment>
  <w:comment w:id="3" w:author="Marion Schleifer" w:date="2012-06-09T21:48:00Z" w:initials="MS">
    <w:p w:rsidR="003E6FC2" w:rsidRDefault="003E6FC2">
      <w:pPr>
        <w:pStyle w:val="CommentText"/>
      </w:pPr>
      <w:r>
        <w:rPr>
          <w:rStyle w:val="CommentReference"/>
        </w:rPr>
        <w:annotationRef/>
      </w:r>
      <w:r>
        <w:t>Wäre hier nicht besser „in ihrem 5. Semester“? Weil wenn jemand diese BA in zwei Jahren liest, ist nicht auf den ersten Blick klar, um welches Semester es sich handelt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290F" w:rsidRDefault="00FD290F" w:rsidP="008F2373">
      <w:pPr>
        <w:spacing w:after="0"/>
      </w:pPr>
      <w:r>
        <w:separator/>
      </w:r>
    </w:p>
  </w:endnote>
  <w:endnote w:type="continuationSeparator" w:id="0">
    <w:p w:rsidR="00FD290F" w:rsidRDefault="00FD290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ooter"/>
    </w:pPr>
    <w:r>
      <w:rPr>
        <w:lang w:val="en-US"/>
      </w:rPr>
      <w:t xml:space="preserve">HSR </w:t>
    </w:r>
    <w:proofErr w:type="spellStart"/>
    <w:r w:rsidR="00844ADD" w:rsidRPr="00296937">
      <w:rPr>
        <w:lang w:val="en-US"/>
      </w:rPr>
      <w:t>Video</w:t>
    </w:r>
    <w:r>
      <w:rPr>
        <w:lang w:val="en-US"/>
      </w:rPr>
      <w:t>w</w:t>
    </w:r>
    <w:r w:rsidR="00844ADD" w:rsidRPr="00296937">
      <w:rPr>
        <w:lang w:val="en-US"/>
      </w:rPr>
      <w:t>all</w:t>
    </w:r>
    <w:proofErr w:type="spellEnd"/>
    <w:r w:rsidR="00D072D8" w:rsidRPr="00296937">
      <w:rPr>
        <w:lang w:val="en-US"/>
      </w:rPr>
      <w:t xml:space="preserve"> </w:t>
    </w:r>
    <w:r w:rsidR="00296937" w:rsidRPr="00296937">
      <w:rPr>
        <w:lang w:val="en-US"/>
      </w:rPr>
      <w:t>–</w:t>
    </w:r>
    <w:r w:rsidR="00D072D8" w:rsidRPr="00296937">
      <w:rPr>
        <w:lang w:val="en-US"/>
      </w:rPr>
      <w:t xml:space="preserve"> </w:t>
    </w:r>
    <w:r w:rsidR="00296937" w:rsidRPr="00296937">
      <w:rPr>
        <w:lang w:val="en-US"/>
      </w:rPr>
      <w:t>Extended Management Summary</w:t>
    </w:r>
    <w:r w:rsidR="008F2373" w:rsidRPr="00296937">
      <w:rPr>
        <w:lang w:val="en-US"/>
      </w:rPr>
      <w:tab/>
    </w:r>
    <w:r w:rsidR="00AF4AE0">
      <w:fldChar w:fldCharType="begin"/>
    </w:r>
    <w:r w:rsidR="002E65A6">
      <w:instrText xml:space="preserve"> DATE  \@ "d. MMMM yyyy"  \* MERGEFORMAT </w:instrText>
    </w:r>
    <w:r w:rsidR="00AF4AE0">
      <w:fldChar w:fldCharType="separate"/>
    </w:r>
    <w:r w:rsidR="00BD3EB7">
      <w:rPr>
        <w:noProof/>
      </w:rPr>
      <w:t xml:space="preserve">9. </w:t>
    </w:r>
    <w:r w:rsidR="00BD3EB7">
      <w:rPr>
        <w:noProof/>
      </w:rPr>
      <w:t>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196537" w:rsidRPr="00196537">
      <w:rPr>
        <w:b/>
        <w:noProof/>
        <w:lang w:val="de-DE"/>
      </w:rPr>
      <w:t>8</w:t>
    </w:r>
    <w:r w:rsidR="00AF4AE0">
      <w:rPr>
        <w:b/>
      </w:rPr>
      <w:fldChar w:fldCharType="end"/>
    </w:r>
    <w:r w:rsidR="008F2373">
      <w:rPr>
        <w:lang w:val="de-DE"/>
      </w:rPr>
      <w:t xml:space="preserve"> von </w:t>
    </w:r>
    <w:fldSimple w:instr="NUMPAGES  \* Arabic  \* MERGEFORMAT">
      <w:r w:rsidR="00196537" w:rsidRPr="00196537">
        <w:rPr>
          <w:b/>
          <w:noProof/>
          <w:lang w:val="de-DE"/>
        </w:rPr>
        <w:t>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290F" w:rsidRDefault="00FD290F" w:rsidP="008F2373">
      <w:pPr>
        <w:spacing w:after="0"/>
      </w:pPr>
      <w:r>
        <w:separator/>
      </w:r>
    </w:p>
  </w:footnote>
  <w:footnote w:type="continuationSeparator" w:id="0">
    <w:p w:rsidR="00FD290F" w:rsidRDefault="00FD290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3203E"/>
    <w:rsid w:val="00036CC7"/>
    <w:rsid w:val="0004551E"/>
    <w:rsid w:val="00050753"/>
    <w:rsid w:val="00053111"/>
    <w:rsid w:val="00061169"/>
    <w:rsid w:val="00066BE2"/>
    <w:rsid w:val="000868E6"/>
    <w:rsid w:val="000917AE"/>
    <w:rsid w:val="00093EBB"/>
    <w:rsid w:val="00097063"/>
    <w:rsid w:val="00097AB6"/>
    <w:rsid w:val="000A2C34"/>
    <w:rsid w:val="000A72AA"/>
    <w:rsid w:val="000B1504"/>
    <w:rsid w:val="000B17A7"/>
    <w:rsid w:val="000B658F"/>
    <w:rsid w:val="000D4CBF"/>
    <w:rsid w:val="000E415E"/>
    <w:rsid w:val="000E71F7"/>
    <w:rsid w:val="000F031D"/>
    <w:rsid w:val="00107BB8"/>
    <w:rsid w:val="00123CF9"/>
    <w:rsid w:val="00134CF5"/>
    <w:rsid w:val="001540EA"/>
    <w:rsid w:val="001609C2"/>
    <w:rsid w:val="00172310"/>
    <w:rsid w:val="00175E5C"/>
    <w:rsid w:val="00190853"/>
    <w:rsid w:val="00196537"/>
    <w:rsid w:val="001B187F"/>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A0ADD"/>
    <w:rsid w:val="003A5C55"/>
    <w:rsid w:val="003B436F"/>
    <w:rsid w:val="003C0A45"/>
    <w:rsid w:val="003C2DD2"/>
    <w:rsid w:val="003C3BB7"/>
    <w:rsid w:val="003E309B"/>
    <w:rsid w:val="003E40FB"/>
    <w:rsid w:val="003E6FC2"/>
    <w:rsid w:val="003F5089"/>
    <w:rsid w:val="00402E1C"/>
    <w:rsid w:val="00410A78"/>
    <w:rsid w:val="0043034A"/>
    <w:rsid w:val="00431D35"/>
    <w:rsid w:val="00433119"/>
    <w:rsid w:val="004647AD"/>
    <w:rsid w:val="00476BBA"/>
    <w:rsid w:val="00476C70"/>
    <w:rsid w:val="00481AD8"/>
    <w:rsid w:val="004854DA"/>
    <w:rsid w:val="00496465"/>
    <w:rsid w:val="004A070C"/>
    <w:rsid w:val="004A4540"/>
    <w:rsid w:val="004A7D9D"/>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124B"/>
    <w:rsid w:val="006156A4"/>
    <w:rsid w:val="006157C5"/>
    <w:rsid w:val="006211F6"/>
    <w:rsid w:val="00631626"/>
    <w:rsid w:val="00634BB5"/>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7EF5"/>
    <w:rsid w:val="009030F0"/>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A132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60D8"/>
    <w:rsid w:val="00BC6A96"/>
    <w:rsid w:val="00BD1B7C"/>
    <w:rsid w:val="00BD3EB7"/>
    <w:rsid w:val="00BD5FCD"/>
    <w:rsid w:val="00BE39A4"/>
    <w:rsid w:val="00BE4CD3"/>
    <w:rsid w:val="00BE58B5"/>
    <w:rsid w:val="00BE6DFC"/>
    <w:rsid w:val="00BF1750"/>
    <w:rsid w:val="00BF6548"/>
    <w:rsid w:val="00C05D0B"/>
    <w:rsid w:val="00C1125B"/>
    <w:rsid w:val="00C14F5B"/>
    <w:rsid w:val="00C219E4"/>
    <w:rsid w:val="00C22202"/>
    <w:rsid w:val="00C26395"/>
    <w:rsid w:val="00C47BE9"/>
    <w:rsid w:val="00C60CDA"/>
    <w:rsid w:val="00C62131"/>
    <w:rsid w:val="00C62BDB"/>
    <w:rsid w:val="00C65175"/>
    <w:rsid w:val="00C713E3"/>
    <w:rsid w:val="00C74929"/>
    <w:rsid w:val="00C74BF5"/>
    <w:rsid w:val="00C765DF"/>
    <w:rsid w:val="00C8013F"/>
    <w:rsid w:val="00C82BE9"/>
    <w:rsid w:val="00C858B5"/>
    <w:rsid w:val="00C85D28"/>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56DB5"/>
    <w:rsid w:val="00E57D65"/>
    <w:rsid w:val="00E62597"/>
    <w:rsid w:val="00E711E0"/>
    <w:rsid w:val="00E714D8"/>
    <w:rsid w:val="00E860CF"/>
    <w:rsid w:val="00E87169"/>
    <w:rsid w:val="00EA10FA"/>
    <w:rsid w:val="00EA2D40"/>
    <w:rsid w:val="00EA2F23"/>
    <w:rsid w:val="00EE2AB1"/>
    <w:rsid w:val="00EE5A60"/>
    <w:rsid w:val="00EF5AAF"/>
    <w:rsid w:val="00F10BFD"/>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11A87-A9CF-41AA-9142-B97CF0EE5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8</Pages>
  <Words>1399</Words>
  <Characters>8815</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10194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Marion Schleifer</cp:lastModifiedBy>
  <cp:revision>200</cp:revision>
  <dcterms:created xsi:type="dcterms:W3CDTF">2012-05-29T10:57:00Z</dcterms:created>
  <dcterms:modified xsi:type="dcterms:W3CDTF">2012-06-09T20:05:00Z</dcterms:modified>
</cp:coreProperties>
</file>