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Heading1"/>
      </w:pPr>
      <w:r>
        <w:t>Extended Management Summary</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bl>
    <w:p w:rsidR="00402E1C" w:rsidRDefault="00B7257D" w:rsidP="00402E1C">
      <w:pPr>
        <w:pStyle w:val="Heading2"/>
      </w:pPr>
      <w:bookmarkStart w:id="1" w:name="_Toc287347256"/>
      <w:r>
        <w:t>E</w:t>
      </w:r>
      <w:bookmarkEnd w:id="1"/>
      <w:r>
        <w:t>xtended Management Summary</w:t>
      </w:r>
    </w:p>
    <w:p w:rsidR="002E0297" w:rsidRDefault="002E0297" w:rsidP="002E0297">
      <w:pPr>
        <w:pStyle w:val="Heading3"/>
      </w:pPr>
      <w:r>
        <w:t xml:space="preserve"> Ausgangslage </w:t>
      </w:r>
    </w:p>
    <w:p w:rsidR="002E0297" w:rsidRDefault="002E0297" w:rsidP="002E029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 sondern lediglich Hellraumprojektoren verfügt? Oder an einer, an welcher alle Übungsräume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Durch deren ständige Anwesenheit stellen sie die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Aufgabe der Nutzung innovativer Präsentationmöglichkeiten zu bewältigen,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Aula befinden. Dadurch herrscht dort ein konstanter Fluss an Personen, die das Gebäude betreten oder wieder verlassen. 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Caption"/>
      </w:pPr>
      <w:r>
        <w:t xml:space="preserve">Abbildung </w:t>
      </w:r>
      <w:r>
        <w:fldChar w:fldCharType="begin"/>
      </w:r>
      <w:r>
        <w:instrText xml:space="preserve"> SEQ Abbildung \* ARABIC </w:instrText>
      </w:r>
      <w:r>
        <w:fldChar w:fldCharType="separate"/>
      </w:r>
      <w:r w:rsidR="00204816">
        <w:rPr>
          <w:noProof/>
        </w:rPr>
        <w:t>1</w:t>
      </w:r>
      <w:r>
        <w:fldChar w:fldCharType="end"/>
      </w:r>
      <w:r>
        <w:t xml:space="preserve"> - Videowall im Eingangsbereich des Verwaltungsgebäudes</w:t>
      </w:r>
    </w:p>
    <w:p w:rsidR="00561A57" w:rsidRPr="002E0297" w:rsidRDefault="00561A57" w:rsidP="002E0297"/>
    <w:p w:rsidR="00296937" w:rsidRDefault="00296937">
      <w:pPr>
        <w:rPr>
          <w:rFonts w:asciiTheme="majorHAnsi" w:hAnsiTheme="majorHAnsi"/>
          <w:b/>
          <w:color w:val="00629E"/>
          <w:spacing w:val="15"/>
          <w:sz w:val="22"/>
          <w:szCs w:val="22"/>
        </w:rPr>
      </w:pPr>
      <w:r>
        <w:br w:type="page"/>
      </w:r>
    </w:p>
    <w:p w:rsidR="002E0297" w:rsidRDefault="002E0297" w:rsidP="002E0297">
      <w:pPr>
        <w:pStyle w:val="Heading3"/>
      </w:pPr>
      <w:r>
        <w:lastRenderedPageBreak/>
        <w:t xml:space="preserve">Vorgehen, Technologien </w:t>
      </w:r>
    </w:p>
    <w:p w:rsidR="002C7BB5" w:rsidRDefault="002C7BB5" w:rsidP="002C7BB5">
      <w:r>
        <w:t>Für diese Arbeit war Kinect fest vorgegeben.</w:t>
      </w:r>
      <w:r w:rsidR="00036CC7">
        <w:t xml:space="preserve"> Durch dieses Gerät können Applikationen durch Körperbewegungen und Sprache gesteuert werden.</w:t>
      </w:r>
      <w:r>
        <w:t xml:space="preserve"> Da es sich hierbei um eine Microsoft Technologie</w:t>
      </w:r>
      <w:r w:rsidR="00A13EC8">
        <w:t xml:space="preserve"> handelt,</w:t>
      </w:r>
      <w:r>
        <w:t xml:space="preserve"> wurde zur </w:t>
      </w:r>
      <w:r w:rsidR="00AB23C6">
        <w:t>Entwicklung</w:t>
      </w:r>
      <w:r>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Caption"/>
      </w:pPr>
      <w:r>
        <w:t xml:space="preserve">Abbildung </w:t>
      </w:r>
      <w:fldSimple w:instr=" SEQ Abbildung \* ARABIC ">
        <w:r w:rsidR="00204816">
          <w:rPr>
            <w:noProof/>
          </w:rPr>
          <w:t>2</w:t>
        </w:r>
      </w:fldSimple>
      <w:r>
        <w:t xml:space="preserve"> - Kinect,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Kinect erkannt werden, müssen die sich in dessen Erkennungsbereich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r w:rsidR="00410A78">
        <w:t>Kinect</w:t>
      </w:r>
      <w:r w:rsidR="0060705D">
        <w:t xml:space="preserve"> Sensor</w:t>
      </w:r>
      <w:r w:rsidR="00004C81">
        <w:t>s</w:t>
      </w:r>
      <w:r w:rsidR="009A4490">
        <w:t xml:space="preserve"> ausgemessen.</w:t>
      </w:r>
      <w:r w:rsidR="004D44EC">
        <w:t xml:space="preserve"> </w:t>
      </w:r>
      <w:r w:rsidR="00383072">
        <w:t>Hierbei handelt es sich um den Bereich, in welchem Personen erkannt werden</w:t>
      </w:r>
      <w:r w:rsidR="006F3C93">
        <w:t xml:space="preserve"> </w:t>
      </w:r>
      <w:r w:rsidR="00383072">
        <w:t>und deren Körper a</w:t>
      </w:r>
      <w:r w:rsidR="004F5021">
        <w:t>ls Skelett</w:t>
      </w:r>
      <w:r w:rsidR="00383072">
        <w:t xml:space="preserve"> interpretiert wird.</w:t>
      </w:r>
    </w:p>
    <w:p w:rsidR="00960EE3" w:rsidRDefault="00AA132B" w:rsidP="00AD5D68">
      <w:r>
        <w:t>Als</w:t>
      </w:r>
      <w:r w:rsidR="006C72FD">
        <w:t xml:space="preserve"> initiale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zur Präsentation der Arbeiten auf der Videowall</w:t>
      </w:r>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A30818">
        <w:t xml:space="preserve">sich nur etwa die Hälfte der Befragten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der Videowall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D83C93">
        <w:t xml:space="preserve"> auf der Videowand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auf der Videow</w:t>
      </w:r>
      <w:r w:rsidR="00607CB5">
        <w:t>all</w:t>
      </w:r>
      <w:r w:rsidR="00843176">
        <w:t>, zusätzlich zu den Bachelorpostern,</w:t>
      </w:r>
      <w:r w:rsidR="00607CB5">
        <w:t xml:space="preserve"> das Mittagsmenu anzuzeigen.</w:t>
      </w:r>
    </w:p>
    <w:p w:rsidR="00753FAD" w:rsidRDefault="0027618F" w:rsidP="00AD5D68">
      <w:r>
        <w:t xml:space="preserve">Die Inhalte der Videowall sollen aktuell und interaktiv sein. </w:t>
      </w:r>
      <w:r w:rsidR="00FD2284">
        <w:t xml:space="preserve">Daher </w:t>
      </w:r>
      <w:r w:rsidR="001E3C19">
        <w:t>soll</w:t>
      </w:r>
      <w:r w:rsidR="00FD2284">
        <w:t xml:space="preserve"> die Videowall einfach um Inhalte erweiterbar sein.</w:t>
      </w:r>
      <w:r w:rsidR="00107BB8">
        <w:t xml:space="preserve"> </w:t>
      </w:r>
      <w:r w:rsidR="00E57D65">
        <w:t>Institute aber auch i</w:t>
      </w:r>
      <w:r w:rsidR="00843176">
        <w:t>nteressierte Studenten</w:t>
      </w:r>
      <w:r w:rsidR="00BE4CD3">
        <w:t xml:space="preserve"> hätten so die Möglichkeit </w:t>
      </w:r>
      <w:r w:rsidR="00A359F1">
        <w:t>eigene</w:t>
      </w:r>
      <w:r w:rsidR="00843176">
        <w:t xml:space="preserve"> </w:t>
      </w:r>
      <w:r w:rsidR="007C02FB">
        <w:t>Applikationen einem grösseren Publikum zu präsentieren.</w:t>
      </w:r>
      <w:r w:rsidR="00BD1B7C">
        <w:t xml:space="preserve"> </w:t>
      </w:r>
      <w:r w:rsidR="00050753">
        <w:t>Aus diesem Grund</w:t>
      </w:r>
      <w:r w:rsidR="00BD1B7C">
        <w:t xml:space="preserve"> wurde </w:t>
      </w:r>
      <w:r w:rsidR="00843176" w:rsidRPr="00843176">
        <w:t xml:space="preserve">ein </w:t>
      </w:r>
      <w:r>
        <w:t>Plug-i</w:t>
      </w:r>
      <w:r w:rsidR="00843176" w:rsidRPr="00843176">
        <w:t>n System</w:t>
      </w:r>
      <w:r w:rsidR="00BD1B7C">
        <w:t xml:space="preserve"> für die </w:t>
      </w:r>
      <w:r w:rsidR="00E2405D">
        <w:t>Videowall</w:t>
      </w:r>
      <w:r w:rsidR="00BD1B7C">
        <w:t xml:space="preserve"> erarbeitet.</w:t>
      </w:r>
      <w:r w:rsidR="00335684">
        <w:t xml:space="preserve"> Wen</w:t>
      </w:r>
      <w:r w:rsidR="00534A67">
        <w:t>n die 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p>
    <w:p w:rsidR="00D35CCD" w:rsidRDefault="00D35CCD" w:rsidP="00D35CCD">
      <w:r>
        <w:rPr>
          <w:noProof/>
          <w:lang w:eastAsia="de-CH"/>
        </w:rPr>
        <w:lastRenderedPageBreak/>
        <w:drawing>
          <wp:inline distT="0" distB="0" distL="0" distR="0" wp14:anchorId="717C02E7" wp14:editId="3D885473">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1"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D35CCD" w:rsidP="00D35CCD">
      <w:pPr>
        <w:pStyle w:val="Caption"/>
      </w:pPr>
      <w:r>
        <w:t xml:space="preserve">Abbildung </w:t>
      </w:r>
      <w:r>
        <w:fldChar w:fldCharType="begin"/>
      </w:r>
      <w:r>
        <w:instrText xml:space="preserve"> SEQ Abbildung \* ARABIC </w:instrText>
      </w:r>
      <w:r>
        <w:fldChar w:fldCharType="separate"/>
      </w:r>
      <w:r w:rsidR="00204816">
        <w:rPr>
          <w:noProof/>
        </w:rPr>
        <w:t>3</w:t>
      </w:r>
      <w:r>
        <w:fldChar w:fldCharType="end"/>
      </w:r>
      <w:r>
        <w:t xml:space="preserve"> - Projektion der 3x3 55" Monitoren Konstellation</w:t>
      </w:r>
    </w:p>
    <w:p w:rsidR="00843176" w:rsidRDefault="00843176" w:rsidP="00AD5D68">
      <w:r>
        <w:t xml:space="preserve"> Somit konnte besser abgeschätzt werden, wie sich die Videowall später in den Raum eingeben würde.</w:t>
      </w:r>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eine Test</w:t>
      </w:r>
      <w:r w:rsidR="00843176">
        <w:t>-</w:t>
      </w:r>
      <w:r w:rsidR="002059EF">
        <w:t>Wall in ihrem Bachelor-Arbeitszimmer</w:t>
      </w:r>
      <w:r>
        <w:t xml:space="preserve"> auf.</w:t>
      </w:r>
    </w:p>
    <w:p w:rsidR="00D35CCD" w:rsidRDefault="000A72AA" w:rsidP="00AD5D68">
      <w:r>
        <w:rPr>
          <w:noProof/>
          <w:lang w:eastAsia="de-CH"/>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Caption"/>
      </w:pPr>
      <w:r>
        <w:t xml:space="preserve">Abbildung </w:t>
      </w:r>
      <w:fldSimple w:instr=" SEQ Abbildung \* ARABIC ">
        <w:r w:rsidR="00204816">
          <w:rPr>
            <w:noProof/>
          </w:rPr>
          <w:t>4</w:t>
        </w:r>
      </w:fldSimple>
      <w:r>
        <w:t xml:space="preserve"> - Testhardware</w:t>
      </w:r>
    </w:p>
    <w:p w:rsidR="008F38AD" w:rsidRDefault="00005B24" w:rsidP="00AD5D68">
      <w:r>
        <w:t xml:space="preserve">Durch </w:t>
      </w:r>
      <w:r w:rsidR="002059EF">
        <w:t xml:space="preserve">das Testen </w:t>
      </w:r>
      <w:r>
        <w:t>verschiedene</w:t>
      </w:r>
      <w:r w:rsidR="002059EF">
        <w:t>r</w:t>
      </w:r>
      <w:r>
        <w:t xml:space="preserve"> Treibereinstellungen</w:t>
      </w:r>
      <w:r w:rsidR="002059EF">
        <w:t xml:space="preserve"> und</w:t>
      </w:r>
      <w:r>
        <w:t xml:space="preserve"> Auflösungen </w:t>
      </w:r>
      <w:r w:rsidR="0080007C">
        <w:t>wurde nach der idealen Hardwarekonfiguration gesucht.</w:t>
      </w:r>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lastRenderedPageBreak/>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Zur Prüfung der Einfachheit und Verständlichkeit der Steuerung und der Wirkung des Demomodus wurden Usability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Heading3"/>
      </w:pPr>
      <w:r>
        <w:lastRenderedPageBreak/>
        <w:t>Ergebnisse</w:t>
      </w:r>
    </w:p>
    <w:p w:rsidR="00EF5AAF" w:rsidRDefault="00AB7C23" w:rsidP="00EF5AAF">
      <w:r>
        <w:t xml:space="preserve">Die Teammitglieder arbeiteten </w:t>
      </w:r>
      <w:r w:rsidR="003C0A45">
        <w:t>bereits</w:t>
      </w:r>
      <w:r>
        <w:t xml:space="preserve"> letzte</w:t>
      </w:r>
      <w:r w:rsidR="00E0398F">
        <w:t>s</w:t>
      </w:r>
      <w:r>
        <w:t xml:space="preserve"> Semester mit WPF und .NET und konnten die dort ge</w:t>
      </w:r>
      <w:r w:rsidR="006157C5">
        <w:t>sammelten Erfahrungen</w:t>
      </w:r>
      <w:r w:rsidR="00BC6A96">
        <w:t xml:space="preserve"> für dieses Projekt nutzen.</w:t>
      </w:r>
      <w:r w:rsidR="005271EE">
        <w:t xml:space="preserve"> </w:t>
      </w:r>
      <w:r w:rsidR="003C0A45">
        <w:t xml:space="preserve">Der </w:t>
      </w:r>
      <w:r w:rsidR="005271EE">
        <w:t>Kinect</w:t>
      </w:r>
      <w:r w:rsidR="003C0A45">
        <w:t xml:space="preserve"> Sensor</w:t>
      </w:r>
      <w:r w:rsidR="005271EE">
        <w:t xml:space="preserve"> sowie die zu erarbeitende Hardwarekonfiguration</w:t>
      </w:r>
      <w:r w:rsidR="003C0A45">
        <w:t xml:space="preserve"> der Videowall</w:t>
      </w:r>
      <w:r w:rsidR="005271EE">
        <w:t xml:space="preserve"> stellten aber neue Herausforderungen an das Team.</w:t>
      </w:r>
    </w:p>
    <w:p w:rsidR="002E0297" w:rsidRDefault="00EE5A60" w:rsidP="002E0297">
      <w:r>
        <w:t xml:space="preserve">Durch die Passantenanalyse konnte bestätigt werden, dass </w:t>
      </w:r>
      <w:r w:rsidR="00E0398F">
        <w:t>ein Grossteil der</w:t>
      </w:r>
      <w:r>
        <w:t xml:space="preserve"> P</w:t>
      </w:r>
      <w:r w:rsidR="00E0398F">
        <w:t>ersonen in Eingangsbereich den Skelett-</w:t>
      </w:r>
      <w:r>
        <w:t xml:space="preserve">Erkennungsbereich </w:t>
      </w:r>
      <w:r w:rsidR="00E0398F">
        <w:t>des</w:t>
      </w:r>
      <w:r>
        <w:t xml:space="preserve"> Kinect</w:t>
      </w:r>
      <w:r w:rsidR="00E0398F">
        <w:t>s passieren</w:t>
      </w:r>
      <w:r>
        <w:t>.</w:t>
      </w:r>
    </w:p>
    <w:p w:rsidR="00204816" w:rsidRDefault="00204816" w:rsidP="002E0297">
      <w:r>
        <w:rPr>
          <w:noProof/>
          <w:lang w:eastAsia="de-CH"/>
        </w:rPr>
        <w:drawing>
          <wp:inline distT="0" distB="0" distL="0" distR="0" wp14:anchorId="10BE97B2" wp14:editId="7ACE4434">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3"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204816" w:rsidP="00204816">
      <w:pPr>
        <w:pStyle w:val="Caption"/>
      </w:pPr>
      <w:r>
        <w:t xml:space="preserve">Abbildung </w:t>
      </w:r>
      <w:fldSimple w:instr=" SEQ Abbildung \* ARABIC ">
        <w:r>
          <w:rPr>
            <w:noProof/>
          </w:rPr>
          <w:t>5</w:t>
        </w:r>
      </w:fldSimple>
      <w:r>
        <w:t xml:space="preserve"> - Passantenanalyse</w:t>
      </w:r>
    </w:p>
    <w:p w:rsidR="0076051D" w:rsidRDefault="009F2AF9" w:rsidP="002E0297">
      <w:r>
        <w:t>In der Bachelorarbeit</w:t>
      </w:r>
      <w:r w:rsidR="00FA08EB">
        <w:t xml:space="preserve"> wurde ein funkti</w:t>
      </w:r>
      <w:r>
        <w:t>onstüchtiger Prototyp erarbeite</w:t>
      </w:r>
      <w:r w:rsidR="00253F6D">
        <w:t>t</w:t>
      </w:r>
      <w:r>
        <w:t>.</w:t>
      </w:r>
      <w:r w:rsidR="00F822C5">
        <w:t xml:space="preserve"> Mit diesem sollte die technische Machbarkeit </w:t>
      </w:r>
      <w:r w:rsidR="00634BB5">
        <w:t>aufgezeigt</w:t>
      </w:r>
      <w:r w:rsidR="00F822C5">
        <w:t xml:space="preserve"> werden.</w:t>
      </w:r>
      <w:r w:rsidR="00FD41D2">
        <w:t xml:space="preserve"> Der Prototyp wurde so aufgebaut, dass</w:t>
      </w:r>
      <w:r w:rsidR="00B84434">
        <w:t xml:space="preserve"> er</w:t>
      </w:r>
      <w:r w:rsidR="00790A45">
        <w:t xml:space="preserve"> bei einem positi</w:t>
      </w:r>
      <w:r w:rsidR="000868E6">
        <w:t xml:space="preserve">ven Entscheid für die Videowall </w:t>
      </w:r>
      <w:bookmarkStart w:id="2" w:name="_GoBack"/>
      <w:bookmarkEnd w:id="2"/>
      <w:r w:rsidR="00FD41D2">
        <w:t>durch das Institut für Software (IFS) einfach weiterentwickelt werden kann.</w:t>
      </w:r>
    </w:p>
    <w:p w:rsidR="00FA08EB" w:rsidRDefault="008F7EF5" w:rsidP="002E0297">
      <w:r>
        <w:t>M</w:t>
      </w:r>
      <w:r w:rsidR="00527C7D">
        <w:t>it dem Prototyp</w:t>
      </w:r>
      <w:r w:rsidR="009F2AF9">
        <w:t xml:space="preserve"> können</w:t>
      </w:r>
      <w:r w:rsidR="00CD135E">
        <w:t xml:space="preserve"> </w:t>
      </w:r>
      <w:r w:rsidR="00CE3D0C">
        <w:t>zurzeit</w:t>
      </w:r>
      <w:r w:rsidR="009F2AF9">
        <w:t xml:space="preserve"> Bachelorp</w:t>
      </w:r>
      <w:r w:rsidR="00FA08EB">
        <w:t xml:space="preserve">oster angesehen werden und man </w:t>
      </w:r>
      <w:r w:rsidR="009F2AF9">
        <w:t xml:space="preserve">kann </w:t>
      </w:r>
      <w:r w:rsidR="00FA08EB">
        <w:t>sich über das</w:t>
      </w:r>
      <w:r w:rsidR="00BA1D80">
        <w:t xml:space="preserve"> aktuelle</w:t>
      </w:r>
      <w:r w:rsidR="00FA08EB">
        <w:t xml:space="preserve"> Mittagsmenu</w:t>
      </w:r>
      <w:r w:rsidR="009F2AF9">
        <w:t xml:space="preserve"> der Mensa</w:t>
      </w:r>
      <w:r w:rsidR="00FA08EB">
        <w:t xml:space="preserve"> informieren.</w:t>
      </w:r>
      <w:r w:rsidR="007364BE">
        <w:t xml:space="preserve"> </w:t>
      </w:r>
      <w:r w:rsidR="009F2AF9">
        <w:t>Der</w:t>
      </w:r>
      <w:r w:rsidR="007364BE">
        <w:t xml:space="preserve"> Demomodus</w:t>
      </w:r>
      <w:r w:rsidR="009F2AF9">
        <w:t xml:space="preserve"> ist </w:t>
      </w:r>
      <w:r w:rsidR="007364BE">
        <w:t>aktiv</w:t>
      </w:r>
      <w:r w:rsidR="009F2AF9">
        <w:t xml:space="preserve">, wenn </w:t>
      </w:r>
      <w:r w:rsidR="007364BE">
        <w:t xml:space="preserve">keine Personen </w:t>
      </w:r>
      <w:r w:rsidR="009F2AF9">
        <w:t xml:space="preserve">von </w:t>
      </w:r>
      <w:r w:rsidR="007364BE">
        <w:t>Kinect erkannt w</w:t>
      </w:r>
      <w:r w:rsidR="009F2AF9">
        <w:t>erde</w:t>
      </w:r>
      <w:r w:rsidR="007364BE">
        <w:t>n.</w:t>
      </w:r>
      <w:r w:rsidR="008E185C">
        <w:t xml:space="preserve"> </w:t>
      </w:r>
      <w:r w:rsidR="009F2AF9">
        <w:t>Er</w:t>
      </w:r>
      <w:r w:rsidR="008E185C">
        <w:t xml:space="preserve"> di</w:t>
      </w:r>
      <w:r w:rsidR="00D518C9">
        <w:t>en</w:t>
      </w:r>
      <w:r w:rsidR="009F2AF9">
        <w:t>t dem Anlocken der Passanten</w:t>
      </w:r>
      <w:r w:rsidR="00D518C9">
        <w:t xml:space="preserve">, damit diese mit der </w:t>
      </w:r>
      <w:r w:rsidR="009F2AF9">
        <w:t>Videow</w:t>
      </w:r>
      <w:r w:rsidR="00D518C9">
        <w:t>all interagieren.</w:t>
      </w:r>
      <w:r w:rsidR="006C45B2">
        <w:t xml:space="preserve"> </w:t>
      </w:r>
      <w:r w:rsidR="00B51979">
        <w:br/>
        <w:t>Das z</w:t>
      </w:r>
      <w:r w:rsidR="006C45B2">
        <w:t xml:space="preserve">usätzlich </w:t>
      </w:r>
      <w:r w:rsidR="00B51979">
        <w:t>erarbeitete, einfach einsetzbare</w:t>
      </w:r>
      <w:r w:rsidR="006C45B2">
        <w:t xml:space="preserve"> P</w:t>
      </w:r>
      <w:r w:rsidR="009B455B">
        <w:t>lug</w:t>
      </w:r>
      <w:r w:rsidR="007525AD">
        <w:t>-</w:t>
      </w:r>
      <w:r w:rsidR="009F2AF9">
        <w:t>i</w:t>
      </w:r>
      <w:r w:rsidR="009B455B">
        <w:t>n</w:t>
      </w:r>
      <w:r w:rsidR="009F2AF9">
        <w:t>-</w:t>
      </w:r>
      <w:r w:rsidR="00B51979">
        <w:t>System bietet</w:t>
      </w:r>
      <w:r w:rsidR="009B455B">
        <w:t xml:space="preserve"> andere</w:t>
      </w:r>
      <w:r w:rsidR="00B51979">
        <w:t>n</w:t>
      </w:r>
      <w:r w:rsidR="009B455B">
        <w:t xml:space="preserve"> Entwickler </w:t>
      </w:r>
      <w:r w:rsidR="00B51979">
        <w:t xml:space="preserve">die Möglichkeit, </w:t>
      </w:r>
      <w:r w:rsidR="009B455B">
        <w:t>ihre Inhalte</w:t>
      </w:r>
      <w:r w:rsidR="009F2AF9">
        <w:t xml:space="preserve"> auf unkomplizierte Weise</w:t>
      </w:r>
      <w:r w:rsidR="009B455B">
        <w:t xml:space="preserve"> auf </w:t>
      </w:r>
      <w:r w:rsidR="00B51979">
        <w:t>die</w:t>
      </w:r>
      <w:r w:rsidR="00766074">
        <w:t xml:space="preserve"> </w:t>
      </w:r>
      <w:r w:rsidR="00E2405D">
        <w:t>Videowall</w:t>
      </w:r>
      <w:r w:rsidR="00766074">
        <w:t xml:space="preserve"> </w:t>
      </w:r>
      <w:r w:rsidR="00B51979">
        <w:t>hinzuzufügen und zu präsentieren</w:t>
      </w:r>
      <w:r w:rsidR="009B455B">
        <w:t>.</w:t>
      </w:r>
    </w:p>
    <w:p w:rsidR="009F1F3B" w:rsidRPr="00E2405D" w:rsidRDefault="00B51979" w:rsidP="002E0297">
      <w:r>
        <w:t xml:space="preserve">Als </w:t>
      </w:r>
      <w:r w:rsidR="009F1F3B">
        <w:t>ideale Monitorkonstellation w</w:t>
      </w:r>
      <w:r>
        <w:t>ird eine</w:t>
      </w:r>
      <w:r w:rsidR="009F1F3B">
        <w:t xml:space="preserve"> 3 x 3 55“</w:t>
      </w:r>
      <w:r>
        <w:t>-Monitor-</w:t>
      </w:r>
      <w:r w:rsidR="009F1F3B">
        <w:t xml:space="preserve">Konstellation </w:t>
      </w:r>
      <w:r>
        <w:t>angesehen.</w:t>
      </w:r>
      <w:r w:rsidR="00E714D8">
        <w:t xml:space="preserve"> </w:t>
      </w:r>
      <w:r>
        <w:t>Sie bringt sich einerseits gut in den Raum ein</w:t>
      </w:r>
      <w:r w:rsidR="00C1125B">
        <w:t xml:space="preserve">, andererseits </w:t>
      </w:r>
      <w:r>
        <w:t xml:space="preserve">werden </w:t>
      </w:r>
      <w:r w:rsidR="00C1125B">
        <w:t xml:space="preserve">damit klassische Formate wie beispielsweise Video </w:t>
      </w:r>
      <w:r>
        <w:t>g</w:t>
      </w:r>
      <w:r w:rsidR="00C1125B">
        <w:t>ut unterstütz</w:t>
      </w:r>
      <w:r>
        <w:t>t</w:t>
      </w:r>
      <w:r w:rsidR="00C1125B">
        <w:t>.</w:t>
      </w:r>
      <w:r w:rsidR="004A7D9D">
        <w:t xml:space="preserve"> </w:t>
      </w:r>
      <w:r>
        <w:t>Durch das Arbeiten mit</w:t>
      </w:r>
      <w:r w:rsidR="004A7D9D">
        <w:t xml:space="preserve"> der Test</w:t>
      </w:r>
      <w:r>
        <w:t>-Videow</w:t>
      </w:r>
      <w:r w:rsidR="004A7D9D">
        <w:t>all</w:t>
      </w:r>
      <w:r>
        <w:t xml:space="preserve"> wurde</w:t>
      </w:r>
      <w:r w:rsidR="004A7D9D">
        <w:t xml:space="preserve"> festgestellt, dass </w:t>
      </w:r>
      <w:r w:rsidR="004A7D9D" w:rsidRPr="00E2405D">
        <w:t xml:space="preserve">eine hohe Auflösung der Monitore und gleichzeitig eine hohe </w:t>
      </w:r>
      <w:r w:rsidR="007E39FB">
        <w:t>Performance</w:t>
      </w:r>
      <w:r w:rsidR="004A7D9D" w:rsidRPr="00E2405D">
        <w:t xml:space="preserve"> der Applikation schwierig in Einklang zu bringen </w:t>
      </w:r>
      <w:r>
        <w:t>sind</w:t>
      </w:r>
      <w:r w:rsidR="004A7D9D" w:rsidRPr="00E2405D">
        <w:t>.</w:t>
      </w:r>
      <w:r w:rsidR="00A07582" w:rsidRPr="00E2405D">
        <w:t xml:space="preserve"> Es konnten </w:t>
      </w:r>
      <w:r w:rsidR="007C13C5" w:rsidRPr="00E2405D">
        <w:t>dennoch</w:t>
      </w:r>
      <w:r w:rsidR="00A07582" w:rsidRPr="00E2405D">
        <w:t xml:space="preserve"> zwei Varianten</w:t>
      </w:r>
      <w:r>
        <w:t xml:space="preserve"> erarbeitet werden, die je nach Bedürfnis eingesetzt werden können. Die eine bietet eine hohe Auflösung</w:t>
      </w:r>
      <w:r w:rsidR="007E39FB">
        <w:t>, Animationen funktionieren</w:t>
      </w:r>
      <w:r>
        <w:t xml:space="preserve"> jedoch</w:t>
      </w:r>
      <w:r w:rsidR="007E39FB">
        <w:t xml:space="preserve"> nur</w:t>
      </w:r>
      <w:r>
        <w:t xml:space="preserve"> beschränkt. Bei der zweiten Variante ist die Auflösung beschränkt, Animation</w:t>
      </w:r>
      <w:r w:rsidR="007E39FB">
        <w:t>en sind dank guter Performance aber problemlos möglich</w:t>
      </w:r>
      <w:r w:rsidR="00DE46F4" w:rsidRPr="00E2405D">
        <w:t>.</w:t>
      </w:r>
    </w:p>
    <w:p w:rsidR="00DE46F4" w:rsidRPr="00E2405D" w:rsidRDefault="00DE46F4" w:rsidP="002E0297">
      <w:r w:rsidRPr="00E2405D">
        <w:t>D</w:t>
      </w:r>
      <w:r w:rsidR="007E39FB">
        <w:t>urch d</w:t>
      </w:r>
      <w:r w:rsidRPr="00E2405D">
        <w:t xml:space="preserve">ie durchgeführten Usability Tests </w:t>
      </w:r>
      <w:r w:rsidR="007E39FB">
        <w:t>konnte bestätigt werden,</w:t>
      </w:r>
      <w:r w:rsidRPr="00E2405D">
        <w:t xml:space="preserve"> dass die Steuerung</w:t>
      </w:r>
      <w:r w:rsidR="007E39FB">
        <w:t xml:space="preserve"> mittels Kinect</w:t>
      </w:r>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der Videowall </w:t>
      </w:r>
      <w:r w:rsidR="00677D1A" w:rsidRPr="00E2405D">
        <w:t>wurde mit einem solchen Test validiert.</w:t>
      </w:r>
    </w:p>
    <w:p w:rsidR="004C433B" w:rsidRDefault="004C433B">
      <w:pPr>
        <w:rPr>
          <w:rFonts w:asciiTheme="majorHAnsi" w:hAnsiTheme="majorHAnsi"/>
          <w:b/>
          <w:color w:val="00629E"/>
          <w:spacing w:val="15"/>
          <w:sz w:val="22"/>
          <w:szCs w:val="22"/>
        </w:rPr>
      </w:pPr>
      <w:r>
        <w:br w:type="page"/>
      </w:r>
    </w:p>
    <w:p w:rsidR="002E0297" w:rsidRDefault="002E0297" w:rsidP="002E0297">
      <w:pPr>
        <w:pStyle w:val="Heading3"/>
      </w:pPr>
      <w:r>
        <w:lastRenderedPageBreak/>
        <w:t>Ausblick</w:t>
      </w:r>
    </w:p>
    <w:p w:rsidR="009D7657" w:rsidRDefault="00792B2E" w:rsidP="005841F8">
      <w:r>
        <w:t>Die Bachelora</w:t>
      </w:r>
      <w:r w:rsidR="005841F8">
        <w:t xml:space="preserve">rbeit ist eine Machbarkeitsstudie. Mit ihr </w:t>
      </w:r>
      <w:r>
        <w:t>wurde</w:t>
      </w:r>
      <w:r w:rsidR="005841F8">
        <w:t xml:space="preserve"> eruiert, ob eine Anschaffung einer </w:t>
      </w:r>
      <w:r w:rsidR="00E2405D">
        <w:t>Videowall</w:t>
      </w:r>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Weiterentwicklung 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verfügt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en würden</w:t>
      </w:r>
      <w:r w:rsidR="001B187F">
        <w:t>.</w:t>
      </w:r>
      <w:r w:rsidR="009C2C18">
        <w:t xml:space="preserve"> Wollen Studenten eine Applikation für die Wall erstellen, </w:t>
      </w:r>
      <w:r w:rsidR="00FB59ED">
        <w:t>müssen</w:t>
      </w:r>
      <w:r w:rsidR="009C2C18">
        <w:t xml:space="preserve"> klare Regeln für den Ablauf</w:t>
      </w:r>
      <w:r>
        <w:t xml:space="preserve"> der Erstellung und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Themen zu besprechen und zu lösen.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Zoommöglichkeit gelöst werden oder über eine moderierten Pfad über das vergrösserte Poster.</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Attraktivität wesentlich steigern.</w:t>
      </w:r>
    </w:p>
    <w:sectPr w:rsidR="002E0297" w:rsidSect="001E53C4">
      <w:headerReference w:type="default" r:id="rId14"/>
      <w:foot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6B26" w:rsidRDefault="00AF6B26" w:rsidP="008F2373">
      <w:pPr>
        <w:spacing w:after="0"/>
      </w:pPr>
      <w:r>
        <w:separator/>
      </w:r>
    </w:p>
  </w:endnote>
  <w:endnote w:type="continuationSeparator" w:id="0">
    <w:p w:rsidR="00AF6B26" w:rsidRDefault="00AF6B2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ooter"/>
    </w:pPr>
    <w:r>
      <w:rPr>
        <w:lang w:val="en-US"/>
      </w:rPr>
      <w:t xml:space="preserve">HSR </w:t>
    </w:r>
    <w:r w:rsidR="00844ADD" w:rsidRPr="00296937">
      <w:rPr>
        <w:lang w:val="en-US"/>
      </w:rPr>
      <w:t>Video</w:t>
    </w:r>
    <w:r>
      <w:rPr>
        <w:lang w:val="en-US"/>
      </w:rPr>
      <w:t>w</w:t>
    </w:r>
    <w:r w:rsidR="00844ADD" w:rsidRPr="00296937">
      <w:rPr>
        <w:lang w:val="en-US"/>
      </w:rPr>
      <w:t>all</w:t>
    </w:r>
    <w:r w:rsidR="00D072D8" w:rsidRPr="00296937">
      <w:rPr>
        <w:lang w:val="en-US"/>
      </w:rPr>
      <w:t xml:space="preserve"> </w:t>
    </w:r>
    <w:r w:rsidR="00296937" w:rsidRPr="00296937">
      <w:rPr>
        <w:lang w:val="en-US"/>
      </w:rPr>
      <w:t>–</w:t>
    </w:r>
    <w:r w:rsidR="00D072D8" w:rsidRPr="00296937">
      <w:rPr>
        <w:lang w:val="en-US"/>
      </w:rPr>
      <w:t xml:space="preserve"> </w:t>
    </w:r>
    <w:r w:rsidR="00296937" w:rsidRPr="00296937">
      <w:rPr>
        <w:lang w:val="en-US"/>
      </w:rPr>
      <w:t>Extended Management Summary</w:t>
    </w:r>
    <w:r w:rsidR="008F2373" w:rsidRPr="00296937">
      <w:rPr>
        <w:lang w:val="en-US"/>
      </w:rPr>
      <w:tab/>
    </w:r>
    <w:r w:rsidR="00AF4AE0">
      <w:fldChar w:fldCharType="begin"/>
    </w:r>
    <w:r w:rsidR="002E65A6">
      <w:instrText xml:space="preserve"> DATE  \@ "d. MMMM yyyy"  \* MERGEFORMAT </w:instrText>
    </w:r>
    <w:r w:rsidR="00AF4AE0">
      <w:fldChar w:fldCharType="separate"/>
    </w:r>
    <w:r w:rsidR="00562FE7">
      <w:rPr>
        <w:noProof/>
      </w:rPr>
      <w:t>8.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0868E6" w:rsidRPr="000868E6">
      <w:rPr>
        <w:b/>
        <w:noProof/>
        <w:lang w:val="de-DE"/>
      </w:rPr>
      <w:t>5</w:t>
    </w:r>
    <w:r w:rsidR="00AF4AE0">
      <w:rPr>
        <w:b/>
      </w:rPr>
      <w:fldChar w:fldCharType="end"/>
    </w:r>
    <w:r w:rsidR="008F2373">
      <w:rPr>
        <w:lang w:val="de-DE"/>
      </w:rPr>
      <w:t xml:space="preserve"> von </w:t>
    </w:r>
    <w:fldSimple w:instr="NUMPAGES  \* Arabic  \* MERGEFORMAT">
      <w:r w:rsidR="000868E6" w:rsidRPr="000868E6">
        <w:rPr>
          <w:b/>
          <w:noProof/>
          <w:lang w:val="de-DE"/>
        </w:rPr>
        <w:t>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6B26" w:rsidRDefault="00AF6B26" w:rsidP="008F2373">
      <w:pPr>
        <w:spacing w:after="0"/>
      </w:pPr>
      <w:r>
        <w:separator/>
      </w:r>
    </w:p>
  </w:footnote>
  <w:footnote w:type="continuationSeparator" w:id="0">
    <w:p w:rsidR="00AF6B26" w:rsidRDefault="00AF6B26"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A99"/>
    <w:rsid w:val="00020A9B"/>
    <w:rsid w:val="0003203E"/>
    <w:rsid w:val="00036CC7"/>
    <w:rsid w:val="0004551E"/>
    <w:rsid w:val="00050753"/>
    <w:rsid w:val="00053111"/>
    <w:rsid w:val="00061169"/>
    <w:rsid w:val="000868E6"/>
    <w:rsid w:val="000917AE"/>
    <w:rsid w:val="00093EBB"/>
    <w:rsid w:val="00097063"/>
    <w:rsid w:val="00097AB6"/>
    <w:rsid w:val="000A2C34"/>
    <w:rsid w:val="000A72AA"/>
    <w:rsid w:val="000B1504"/>
    <w:rsid w:val="000B17A7"/>
    <w:rsid w:val="000B658F"/>
    <w:rsid w:val="000D4CBF"/>
    <w:rsid w:val="000E415E"/>
    <w:rsid w:val="000E71F7"/>
    <w:rsid w:val="000F031D"/>
    <w:rsid w:val="00107BB8"/>
    <w:rsid w:val="00134CF5"/>
    <w:rsid w:val="001540EA"/>
    <w:rsid w:val="001609C2"/>
    <w:rsid w:val="00172310"/>
    <w:rsid w:val="00190853"/>
    <w:rsid w:val="001B187F"/>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B6D39"/>
    <w:rsid w:val="002C5EF9"/>
    <w:rsid w:val="002C7BB5"/>
    <w:rsid w:val="002D7533"/>
    <w:rsid w:val="002E0297"/>
    <w:rsid w:val="002E16A4"/>
    <w:rsid w:val="002E65A6"/>
    <w:rsid w:val="002F28DD"/>
    <w:rsid w:val="00300E9D"/>
    <w:rsid w:val="00302CCD"/>
    <w:rsid w:val="003137C2"/>
    <w:rsid w:val="00335684"/>
    <w:rsid w:val="0033667B"/>
    <w:rsid w:val="00345B90"/>
    <w:rsid w:val="00353578"/>
    <w:rsid w:val="0035368A"/>
    <w:rsid w:val="00372394"/>
    <w:rsid w:val="00383072"/>
    <w:rsid w:val="003A0ADD"/>
    <w:rsid w:val="003A5C55"/>
    <w:rsid w:val="003B436F"/>
    <w:rsid w:val="003C0A45"/>
    <w:rsid w:val="003C2DD2"/>
    <w:rsid w:val="003C3BB7"/>
    <w:rsid w:val="003E309B"/>
    <w:rsid w:val="003E40FB"/>
    <w:rsid w:val="003F5089"/>
    <w:rsid w:val="00402E1C"/>
    <w:rsid w:val="00410A78"/>
    <w:rsid w:val="0043034A"/>
    <w:rsid w:val="00431D35"/>
    <w:rsid w:val="00433119"/>
    <w:rsid w:val="004647AD"/>
    <w:rsid w:val="00476C70"/>
    <w:rsid w:val="00481AD8"/>
    <w:rsid w:val="004854DA"/>
    <w:rsid w:val="00496465"/>
    <w:rsid w:val="004A070C"/>
    <w:rsid w:val="004A7D9D"/>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124B"/>
    <w:rsid w:val="006156A4"/>
    <w:rsid w:val="006157C5"/>
    <w:rsid w:val="006211F6"/>
    <w:rsid w:val="00631626"/>
    <w:rsid w:val="00634BB5"/>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716D"/>
    <w:rsid w:val="007C02FB"/>
    <w:rsid w:val="007C13C5"/>
    <w:rsid w:val="007D0518"/>
    <w:rsid w:val="007D405F"/>
    <w:rsid w:val="007E39FB"/>
    <w:rsid w:val="007E7452"/>
    <w:rsid w:val="0080007C"/>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7EF5"/>
    <w:rsid w:val="009030F0"/>
    <w:rsid w:val="009065FB"/>
    <w:rsid w:val="00921794"/>
    <w:rsid w:val="009303F0"/>
    <w:rsid w:val="00952B86"/>
    <w:rsid w:val="00954D75"/>
    <w:rsid w:val="00960EE3"/>
    <w:rsid w:val="00976450"/>
    <w:rsid w:val="0098333D"/>
    <w:rsid w:val="009962A5"/>
    <w:rsid w:val="009A4490"/>
    <w:rsid w:val="009A48A3"/>
    <w:rsid w:val="009B455B"/>
    <w:rsid w:val="009B52DD"/>
    <w:rsid w:val="009C2C18"/>
    <w:rsid w:val="009D7657"/>
    <w:rsid w:val="009E072F"/>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A132B"/>
    <w:rsid w:val="00AB21BC"/>
    <w:rsid w:val="00AB23C6"/>
    <w:rsid w:val="00AB51D5"/>
    <w:rsid w:val="00AB7C23"/>
    <w:rsid w:val="00AC40CC"/>
    <w:rsid w:val="00AC54AE"/>
    <w:rsid w:val="00AD5D68"/>
    <w:rsid w:val="00AE119D"/>
    <w:rsid w:val="00AF4AE0"/>
    <w:rsid w:val="00AF4E74"/>
    <w:rsid w:val="00AF6B26"/>
    <w:rsid w:val="00AF7DD4"/>
    <w:rsid w:val="00B038C9"/>
    <w:rsid w:val="00B10239"/>
    <w:rsid w:val="00B112B6"/>
    <w:rsid w:val="00B12CA0"/>
    <w:rsid w:val="00B1324E"/>
    <w:rsid w:val="00B346F1"/>
    <w:rsid w:val="00B50E9F"/>
    <w:rsid w:val="00B51979"/>
    <w:rsid w:val="00B5571C"/>
    <w:rsid w:val="00B712B5"/>
    <w:rsid w:val="00B7257D"/>
    <w:rsid w:val="00B84434"/>
    <w:rsid w:val="00BA1D80"/>
    <w:rsid w:val="00BB0B31"/>
    <w:rsid w:val="00BB1425"/>
    <w:rsid w:val="00BC60D8"/>
    <w:rsid w:val="00BC6A96"/>
    <w:rsid w:val="00BD1B7C"/>
    <w:rsid w:val="00BD5FCD"/>
    <w:rsid w:val="00BE39A4"/>
    <w:rsid w:val="00BE4CD3"/>
    <w:rsid w:val="00BE58B5"/>
    <w:rsid w:val="00BE6DFC"/>
    <w:rsid w:val="00BF1750"/>
    <w:rsid w:val="00BF6548"/>
    <w:rsid w:val="00C05D0B"/>
    <w:rsid w:val="00C1125B"/>
    <w:rsid w:val="00C14F5B"/>
    <w:rsid w:val="00C219E4"/>
    <w:rsid w:val="00C22202"/>
    <w:rsid w:val="00C47BE9"/>
    <w:rsid w:val="00C60CDA"/>
    <w:rsid w:val="00C62131"/>
    <w:rsid w:val="00C62BDB"/>
    <w:rsid w:val="00C65175"/>
    <w:rsid w:val="00C713E3"/>
    <w:rsid w:val="00C74BF5"/>
    <w:rsid w:val="00C765DF"/>
    <w:rsid w:val="00C8013F"/>
    <w:rsid w:val="00C82BE9"/>
    <w:rsid w:val="00C858B5"/>
    <w:rsid w:val="00C85D28"/>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56DB5"/>
    <w:rsid w:val="00E57D65"/>
    <w:rsid w:val="00E711E0"/>
    <w:rsid w:val="00E714D8"/>
    <w:rsid w:val="00E860CF"/>
    <w:rsid w:val="00E87169"/>
    <w:rsid w:val="00EA10FA"/>
    <w:rsid w:val="00EA2D40"/>
    <w:rsid w:val="00EA2F23"/>
    <w:rsid w:val="00EE2AB1"/>
    <w:rsid w:val="00EE5A60"/>
    <w:rsid w:val="00EF5AAF"/>
    <w:rsid w:val="00F10BFD"/>
    <w:rsid w:val="00F14036"/>
    <w:rsid w:val="00F20AEE"/>
    <w:rsid w:val="00F21003"/>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41D2"/>
    <w:rsid w:val="00FE314E"/>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32E29-461F-40DD-9E73-8CA730BEA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6</Pages>
  <Words>1352</Words>
  <Characters>8521</Characters>
  <Application>Microsoft Office Word</Application>
  <DocSecurity>0</DocSecurity>
  <Lines>71</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9854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187</cp:revision>
  <dcterms:created xsi:type="dcterms:W3CDTF">2012-05-29T10:57:00Z</dcterms:created>
  <dcterms:modified xsi:type="dcterms:W3CDTF">2012-06-08T07:23:00Z</dcterms:modified>
</cp:coreProperties>
</file>