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r w:rsidR="00C5479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C54795" w:rsidRDefault="00C54795" w:rsidP="002F0EF6">
            <w:r>
              <w:t>13.06.2012</w:t>
            </w:r>
          </w:p>
        </w:tc>
        <w:tc>
          <w:tcPr>
            <w:tcW w:w="993" w:type="dxa"/>
          </w:tcPr>
          <w:p w:rsidR="00C54795" w:rsidRDefault="00C54795" w:rsidP="002F0EF6">
            <w:r>
              <w:t>1.6</w:t>
            </w:r>
          </w:p>
        </w:tc>
        <w:tc>
          <w:tcPr>
            <w:tcW w:w="4674" w:type="dxa"/>
          </w:tcPr>
          <w:p w:rsidR="00C54795" w:rsidRDefault="00C54795" w:rsidP="002F0EF6">
            <w:r>
              <w:t>Review</w:t>
            </w:r>
          </w:p>
        </w:tc>
        <w:tc>
          <w:tcPr>
            <w:tcW w:w="2303" w:type="dxa"/>
          </w:tcPr>
          <w:p w:rsidR="00C54795" w:rsidRDefault="00C54795" w:rsidP="002F0EF6">
            <w:r>
              <w:t>DT</w:t>
            </w:r>
          </w:p>
        </w:tc>
      </w:tr>
      <w:tr w:rsidR="00C1307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13073" w:rsidRDefault="00C13073" w:rsidP="002F0EF6">
            <w:r>
              <w:t>14.06.2012</w:t>
            </w:r>
          </w:p>
        </w:tc>
        <w:tc>
          <w:tcPr>
            <w:tcW w:w="993" w:type="dxa"/>
          </w:tcPr>
          <w:p w:rsidR="00C13073" w:rsidRDefault="00C13073" w:rsidP="002F0EF6">
            <w:r>
              <w:t>1.7</w:t>
            </w:r>
          </w:p>
        </w:tc>
        <w:tc>
          <w:tcPr>
            <w:tcW w:w="4674" w:type="dxa"/>
          </w:tcPr>
          <w:p w:rsidR="00C13073" w:rsidRDefault="00C13073" w:rsidP="002F0EF6">
            <w:r>
              <w:t>Korrekturen</w:t>
            </w:r>
            <w:r w:rsidR="00816297">
              <w:t xml:space="preserve"> und Review</w:t>
            </w:r>
          </w:p>
        </w:tc>
        <w:tc>
          <w:tcPr>
            <w:tcW w:w="2303" w:type="dxa"/>
          </w:tcPr>
          <w:p w:rsidR="00C13073" w:rsidRDefault="00C13073" w:rsidP="002F0EF6">
            <w:r>
              <w:t>DT</w:t>
            </w:r>
          </w:p>
        </w:tc>
      </w:tr>
    </w:tbl>
    <w:p w:rsidR="00402E1C" w:rsidRDefault="00B7257D" w:rsidP="00402E1C">
      <w:pPr>
        <w:pStyle w:val="Heading2"/>
      </w:pPr>
      <w:r>
        <w:t>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w:t>
      </w:r>
      <w:bookmarkStart w:id="1" w:name="_GoBack"/>
      <w:bookmarkEnd w:id="1"/>
      <w:r>
        <w:t>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w:t>
      </w:r>
      <w:r w:rsidR="00C54795">
        <w:t xml:space="preserve">Eine Möglichkeit, sich als moderne Hochschule zu profilieren, ist die Nutzung von innovativen Präsentationstechniken. </w:t>
      </w:r>
      <w:r>
        <w:t xml:space="preserve">Durch </w:t>
      </w:r>
      <w:r w:rsidR="00C54795">
        <w:t>ihre ständige Anwesenheit stellen Studenten und Angestellte die</w:t>
      </w:r>
      <w:r>
        <w:t xml:space="preserv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Nutzung innovativer Präsentationmöglichkeiten zu </w:t>
      </w:r>
      <w:r w:rsidR="00C54795">
        <w:t>ermöglichen</w:t>
      </w:r>
      <w:r>
        <w:t xml:space="preserve">,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 xml:space="preserve">Aula befinden. </w:t>
      </w:r>
      <w:r>
        <w:t xml:space="preserve">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r w:rsidR="009E357D">
        <w:fldChar w:fldCharType="begin"/>
      </w:r>
      <w:r w:rsidR="009E357D">
        <w:instrText xml:space="preserve"> SEQ Abbildung \* ARABIC </w:instrText>
      </w:r>
      <w:r w:rsidR="009E357D">
        <w:fldChar w:fldCharType="separate"/>
      </w:r>
      <w:r w:rsidR="0000670C">
        <w:rPr>
          <w:noProof/>
        </w:rPr>
        <w:t>1</w:t>
      </w:r>
      <w:r w:rsidR="009E357D">
        <w:rPr>
          <w:noProof/>
        </w:rPr>
        <w:fldChar w:fldCharType="end"/>
      </w:r>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C54795" w:rsidP="002C7BB5">
      <w:r>
        <w:t>Diese Arbeit evaluiert das Potential von Kinect als</w:t>
      </w:r>
      <w:r w:rsidR="0090141C">
        <w:t xml:space="preserve"> Steuerungsgerät für die Videowall</w:t>
      </w:r>
      <w:r>
        <w:t>. Ki</w:t>
      </w:r>
      <w:r w:rsidR="002C7BB5">
        <w:t>n</w:t>
      </w:r>
      <w:r>
        <w:t xml:space="preserve">ect ist ein Gerät, mit dessen Hilfe </w:t>
      </w:r>
      <w:r w:rsidR="00036CC7">
        <w:t>Applikationen durch Körperbewegungen und Sprache gesteuert werden</w:t>
      </w:r>
      <w:r>
        <w:t xml:space="preserve"> können</w:t>
      </w:r>
      <w:r w:rsidR="00036CC7">
        <w:t>.</w:t>
      </w:r>
      <w:r w:rsidR="002C7BB5">
        <w:t xml:space="preserve"> Da es</w:t>
      </w:r>
      <w:r w:rsidR="0090141C">
        <w:t xml:space="preserve"> sich hierbei um eine Microsoft-</w:t>
      </w:r>
      <w:r w:rsidR="002C7BB5">
        <w:t>Technologie</w:t>
      </w:r>
      <w:r w:rsidR="00A13EC8">
        <w:t xml:space="preserve"> handelt,</w:t>
      </w:r>
      <w:r w:rsidR="002C7BB5">
        <w:t xml:space="preserve"> wurde zur </w:t>
      </w:r>
      <w:r w:rsidR="00AB23C6">
        <w:t>Entwicklung</w:t>
      </w:r>
      <w:r w:rsidR="002C7BB5">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r w:rsidR="009E357D">
        <w:fldChar w:fldCharType="begin"/>
      </w:r>
      <w:r w:rsidR="009E357D">
        <w:instrText xml:space="preserve"> SEQ Abbildung \* ARABIC </w:instrText>
      </w:r>
      <w:r w:rsidR="009E357D">
        <w:fldChar w:fldCharType="separate"/>
      </w:r>
      <w:r w:rsidR="0000670C">
        <w:rPr>
          <w:noProof/>
        </w:rPr>
        <w:t>2</w:t>
      </w:r>
      <w:r w:rsidR="009E357D">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w:t>
      </w:r>
      <w:r w:rsidR="0090141C">
        <w:t xml:space="preserve"> und so die Videowall durch Körperbewegungen steuern können, müssen die sich im </w:t>
      </w:r>
      <w:r w:rsidR="009B52DD">
        <w:t>Erkennungsbereich</w:t>
      </w:r>
      <w:r w:rsidR="0090141C">
        <w:t xml:space="preserve"> des Gerätes</w:t>
      </w:r>
      <w:r w:rsidR="009B52DD">
        <w:t xml:space="preserve">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C6369E">
        <w:t xml:space="preserve"> (siehe </w:t>
      </w:r>
      <w:r w:rsidR="00C6369E">
        <w:fldChar w:fldCharType="begin"/>
      </w:r>
      <w:r w:rsidR="00C6369E">
        <w:instrText xml:space="preserve"> REF _Ref327372083 \h </w:instrText>
      </w:r>
      <w:r w:rsidR="00C6369E">
        <w:fldChar w:fldCharType="separate"/>
      </w:r>
      <w:r w:rsidR="00C6369E">
        <w:t xml:space="preserve">Abbildung </w:t>
      </w:r>
      <w:r w:rsidR="00C6369E">
        <w:rPr>
          <w:noProof/>
        </w:rPr>
        <w:t>3</w:t>
      </w:r>
      <w:r w:rsidR="00C6369E">
        <w:t xml:space="preserve"> - Projektion der 3x3 55" Monitorkonstellation im Eingangsbereich des </w:t>
      </w:r>
      <w:r w:rsidR="00C6369E" w:rsidRPr="00A91507">
        <w:t>Verw</w:t>
      </w:r>
      <w:r w:rsidR="00C6369E">
        <w:t>altungsgebäudes</w:t>
      </w:r>
      <w:r w:rsidR="00C6369E">
        <w:fldChar w:fldCharType="end"/>
      </w:r>
      <w:r w:rsidR="00C6369E">
        <w:t>)</w:t>
      </w:r>
      <w:r w:rsidR="00431D35">
        <w: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2005E363" wp14:editId="1CF1089C">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bookmarkStart w:id="2" w:name="_Ref327372083"/>
      <w:r>
        <w:t xml:space="preserve">Abbildung </w:t>
      </w:r>
      <w:r w:rsidR="009E357D">
        <w:fldChar w:fldCharType="begin"/>
      </w:r>
      <w:r w:rsidR="009E357D">
        <w:instrText xml:space="preserve"> SEQ Abbildung \* ARABIC </w:instrText>
      </w:r>
      <w:r w:rsidR="009E357D">
        <w:fldChar w:fldCharType="separate"/>
      </w:r>
      <w:r w:rsidR="0000670C">
        <w:rPr>
          <w:noProof/>
        </w:rPr>
        <w:t>3</w:t>
      </w:r>
      <w:r w:rsidR="009E357D">
        <w:rPr>
          <w:noProof/>
        </w:rPr>
        <w:fldChar w:fldCharType="end"/>
      </w:r>
      <w:r>
        <w:t xml:space="preserve"> - Projektion der 3x3 55" Monitorkonstellation im Eingangsbereich des </w:t>
      </w:r>
      <w:r w:rsidRPr="00A91507">
        <w:t>Verw</w:t>
      </w:r>
      <w:r>
        <w:t>altungsgebäudes</w:t>
      </w:r>
      <w:bookmarkEnd w:id="2"/>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r w:rsidR="00C6369E">
        <w:t xml:space="preserve"> (siehe </w:t>
      </w:r>
      <w:r w:rsidR="00C6369E">
        <w:fldChar w:fldCharType="begin"/>
      </w:r>
      <w:r w:rsidR="00C6369E">
        <w:instrText xml:space="preserve"> REF _Ref327372116 \h </w:instrText>
      </w:r>
      <w:r w:rsidR="00C6369E">
        <w:fldChar w:fldCharType="separate"/>
      </w:r>
      <w:r w:rsidR="00C6369E">
        <w:t xml:space="preserve">Abbildung </w:t>
      </w:r>
      <w:r w:rsidR="00C6369E">
        <w:rPr>
          <w:noProof/>
        </w:rPr>
        <w:t>4</w:t>
      </w:r>
      <w:r w:rsidR="00C6369E">
        <w:t xml:space="preserve"> - Testhardware</w:t>
      </w:r>
      <w:r w:rsidR="00C6369E">
        <w:fldChar w:fldCharType="end"/>
      </w:r>
      <w:r w:rsidR="00C6369E">
        <w:t>)</w:t>
      </w:r>
      <w:r>
        <w:t>.</w:t>
      </w:r>
      <w:r w:rsidR="00C6369E" w:rsidRPr="00C6369E">
        <w:t xml:space="preserve"> </w:t>
      </w:r>
      <w:r w:rsidR="00C6369E">
        <w:t xml:space="preserve">Durch Tests mit verschiedenen Treibereinstellungen und Auflösungen </w:t>
      </w:r>
      <w:proofErr w:type="gramStart"/>
      <w:r w:rsidR="00C6369E">
        <w:t>wurde</w:t>
      </w:r>
      <w:proofErr w:type="gramEnd"/>
      <w:r w:rsidR="00C6369E">
        <w:t xml:space="preserve"> nach der idealen Hardwarekonfiguration gesucht und mehrere Lösungsvorschläge erarbeitet.</w:t>
      </w:r>
    </w:p>
    <w:p w:rsidR="00D35CCD" w:rsidRDefault="000A72AA" w:rsidP="00AD5D68">
      <w:r>
        <w:rPr>
          <w:noProof/>
          <w:lang w:eastAsia="de-CH"/>
        </w:rPr>
        <w:drawing>
          <wp:inline distT="0" distB="0" distL="0" distR="0" wp14:anchorId="47104E03" wp14:editId="578D9404">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bookmarkStart w:id="3" w:name="_Ref327372116"/>
      <w:r>
        <w:t xml:space="preserve">Abbildung </w:t>
      </w:r>
      <w:r w:rsidR="009E357D">
        <w:fldChar w:fldCharType="begin"/>
      </w:r>
      <w:r w:rsidR="009E357D">
        <w:instrText xml:space="preserve"> SEQ Abbild</w:instrText>
      </w:r>
      <w:r w:rsidR="009E357D">
        <w:instrText xml:space="preserve">ung \* ARABIC </w:instrText>
      </w:r>
      <w:r w:rsidR="009E357D">
        <w:fldChar w:fldCharType="separate"/>
      </w:r>
      <w:r w:rsidR="0000670C">
        <w:rPr>
          <w:noProof/>
        </w:rPr>
        <w:t>4</w:t>
      </w:r>
      <w:r w:rsidR="009E357D">
        <w:rPr>
          <w:noProof/>
        </w:rPr>
        <w:fldChar w:fldCharType="end"/>
      </w:r>
      <w:r>
        <w:t xml:space="preserve"> - Testhardware</w:t>
      </w:r>
      <w:bookmarkEnd w:id="3"/>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r w:rsidR="009E357D">
        <w:fldChar w:fldCharType="begin"/>
      </w:r>
      <w:r w:rsidR="009E357D">
        <w:instrText xml:space="preserve"> SEQ Abbildung \* ARABIC </w:instrText>
      </w:r>
      <w:r w:rsidR="009E357D">
        <w:fldChar w:fldCharType="separate"/>
      </w:r>
      <w:r>
        <w:rPr>
          <w:noProof/>
        </w:rPr>
        <w:t>5</w:t>
      </w:r>
      <w:r w:rsidR="009E357D">
        <w:rPr>
          <w:noProof/>
        </w:rPr>
        <w:fldChar w:fldCharType="end"/>
      </w:r>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w:t>
      </w:r>
      <w:r w:rsidR="00C6369E">
        <w:t>sa informieren. Ein Demomodus ist aktiv</w:t>
      </w:r>
      <w:r>
        <w:t xml:space="preserve"> wenn keine Personen von Kinect erkannt werden. Er dient dem Anlocken der Passanten, damit diese mit </w:t>
      </w:r>
      <w:proofErr w:type="gramStart"/>
      <w:r>
        <w:t>der Videowall</w:t>
      </w:r>
      <w:proofErr w:type="gramEnd"/>
      <w:r>
        <w:t xml:space="preserve"> interagieren. </w:t>
      </w:r>
      <w:r>
        <w:br/>
        <w:t>Das zusätzlich erarbeite</w:t>
      </w:r>
      <w:r w:rsidR="001B50AE">
        <w:t xml:space="preserve">te, einfach einsetzbare </w:t>
      </w:r>
      <w:proofErr w:type="spellStart"/>
      <w:r w:rsidR="001B50AE">
        <w:t>Plug-in</w:t>
      </w:r>
      <w:proofErr w:type="spellEnd"/>
      <w:r w:rsidR="001B50AE">
        <w:t xml:space="preserve">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 xml:space="preserve">onstellation </w:t>
      </w:r>
      <w:r w:rsidR="00C6369E">
        <w:t>vorgeschlagen</w:t>
      </w:r>
      <w:r>
        <w:t>.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r w:rsidR="009E357D">
        <w:fldChar w:fldCharType="begin"/>
      </w:r>
      <w:r w:rsidR="009E357D">
        <w:instrText xml:space="preserve"> SEQ Abbildung \* ARABIC </w:instrText>
      </w:r>
      <w:r w:rsidR="009E357D">
        <w:fldChar w:fldCharType="separate"/>
      </w:r>
      <w:r w:rsidR="0000670C">
        <w:rPr>
          <w:noProof/>
        </w:rPr>
        <w:t>6</w:t>
      </w:r>
      <w:r w:rsidR="009E357D">
        <w:rPr>
          <w:noProof/>
        </w:rPr>
        <w:fldChar w:fldCharType="end"/>
      </w:r>
      <w:r>
        <w:t xml:space="preserve"> - </w:t>
      </w:r>
      <w:proofErr w:type="spellStart"/>
      <w:r>
        <w:t>Usability</w:t>
      </w:r>
      <w:proofErr w:type="spellEnd"/>
      <w:r>
        <w:t xml:space="preserve"> Test</w:t>
      </w:r>
    </w:p>
    <w:p w:rsidR="00DE46F4"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4C4151" w:rsidRDefault="00E415A3" w:rsidP="00E415A3">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w:t>
      </w:r>
      <w:r w:rsidR="004C4151">
        <w:t xml:space="preserve"> Der Prototyp bietet eine dynamische Erweiterbarkeit in Form eines </w:t>
      </w:r>
      <w:proofErr w:type="spellStart"/>
      <w:r w:rsidR="004C4151">
        <w:t>Plug-in</w:t>
      </w:r>
      <w:proofErr w:type="spellEnd"/>
      <w:r w:rsidR="004C4151">
        <w:t xml:space="preserve"> Frameworks. Dazu bestehen zwei </w:t>
      </w:r>
      <w:proofErr w:type="spellStart"/>
      <w:r w:rsidR="004C4151">
        <w:t>Plug-in</w:t>
      </w:r>
      <w:proofErr w:type="spellEnd"/>
      <w:r w:rsidR="004C4151">
        <w:t xml:space="preserve"> Applikationen, mit der einen können die Bachelorposter angeschaut werden, in der anderen kann man sich über Mittagsmenu der Mensa informieren</w:t>
      </w:r>
      <w:r w:rsidR="00486213">
        <w:t>.</w:t>
      </w:r>
    </w:p>
    <w:p w:rsidR="002E0297" w:rsidRDefault="002E0297" w:rsidP="002E0297">
      <w:pPr>
        <w:pStyle w:val="Heading3"/>
      </w:pPr>
      <w:r>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w:t>
      </w:r>
      <w:r w:rsidR="00C6369E">
        <w:t xml:space="preserve">des Projektes </w:t>
      </w:r>
      <w:r w:rsidR="00F87D95">
        <w:t xml:space="preserve">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 xml:space="preserve">en </w:t>
      </w:r>
      <w:r w:rsidR="0002138B">
        <w:t>sollen</w:t>
      </w:r>
      <w:r w:rsidR="001B187F">
        <w:t>.</w:t>
      </w:r>
      <w:r w:rsidR="009C2C18">
        <w:t xml:space="preserve"> </w:t>
      </w:r>
      <w:r w:rsidR="0002138B">
        <w:t>S</w:t>
      </w:r>
      <w:r w:rsidR="009C2C18">
        <w:t>ollen Studenten eine Applikation für die Wall erstellen</w:t>
      </w:r>
      <w:r w:rsidR="0002138B">
        <w:t xml:space="preserve"> können</w:t>
      </w:r>
      <w:r w:rsidR="009C2C18">
        <w:t xml:space="preserve">,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w:t>
      </w:r>
      <w:r w:rsidR="0002138B">
        <w:t>Herausforderungen</w:t>
      </w:r>
      <w:r w:rsidR="00CA3F04">
        <w:t xml:space="preserve"> zu </w:t>
      </w:r>
      <w:r w:rsidR="0002138B">
        <w:t>meistern</w:t>
      </w:r>
      <w:r w:rsidR="00CA3F04">
        <w:t xml:space="preserve">.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w:t>
      </w:r>
      <w:r w:rsidR="0002138B">
        <w:t>-M</w:t>
      </w:r>
      <w:r w:rsidR="00CA3F04">
        <w:t>öglichkeit gelöst werden oder über eine</w:t>
      </w:r>
      <w:r w:rsidR="00196537">
        <w:t>n</w:t>
      </w:r>
      <w:r w:rsidR="00CA3F04">
        <w:t xml:space="preserve"> </w:t>
      </w:r>
      <w:r w:rsidR="0002138B">
        <w:t xml:space="preserve">vordefinierten </w:t>
      </w:r>
      <w:r w:rsidR="00CA3F04">
        <w:t>Pfad</w:t>
      </w:r>
      <w:r w:rsidR="0002138B">
        <w:t>, über den der Benutzer durch</w:t>
      </w:r>
      <w:r w:rsidR="008F5B2B">
        <w:t xml:space="preserve"> das vergrössert angezeigte</w:t>
      </w:r>
      <w:r w:rsidR="00CA3F04">
        <w:t xml:space="preserve"> Poster</w:t>
      </w:r>
      <w:r w:rsidR="0002138B">
        <w:t xml:space="preserve"> geführt wird</w:t>
      </w:r>
      <w:r w:rsidR="00CA3F04">
        <w:t>.</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p w:rsidR="004C4151" w:rsidRPr="004C4151" w:rsidRDefault="004C4151" w:rsidP="004C4151">
      <w:r>
        <w:t>Mit diesen Erweiterungen wird der</w:t>
      </w:r>
      <w:r w:rsidRPr="004C4151">
        <w:t xml:space="preserve"> Prototyp zum fertigen Produkt. </w:t>
      </w:r>
    </w:p>
    <w:p w:rsidR="004C4151" w:rsidRDefault="004C4151" w:rsidP="002E0297"/>
    <w:p w:rsidR="00C10732" w:rsidRDefault="00C10732" w:rsidP="002E0297"/>
    <w:sectPr w:rsidR="00C10732"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57D" w:rsidRDefault="009E357D" w:rsidP="008F2373">
      <w:pPr>
        <w:spacing w:after="0"/>
      </w:pPr>
      <w:r>
        <w:separator/>
      </w:r>
    </w:p>
  </w:endnote>
  <w:endnote w:type="continuationSeparator" w:id="0">
    <w:p w:rsidR="009E357D" w:rsidRDefault="009E357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sidRPr="00C10732">
      <w:t xml:space="preserve">HSR </w:t>
    </w:r>
    <w:r w:rsidR="00844ADD" w:rsidRPr="00C10732">
      <w:t>Video</w:t>
    </w:r>
    <w:r w:rsidRPr="00C10732">
      <w:t>w</w:t>
    </w:r>
    <w:r w:rsidR="00844ADD" w:rsidRPr="00C10732">
      <w:t>all</w:t>
    </w:r>
    <w:r w:rsidR="00D072D8" w:rsidRPr="00C10732">
      <w:t xml:space="preserve"> </w:t>
    </w:r>
    <w:r w:rsidR="001B50AE" w:rsidRPr="00C10732">
      <w:t>-</w:t>
    </w:r>
    <w:r w:rsidR="00D072D8" w:rsidRPr="00C10732">
      <w:t xml:space="preserve"> </w:t>
    </w:r>
    <w:r w:rsidR="00296937" w:rsidRPr="00C10732">
      <w:t>Management Summary</w:t>
    </w:r>
    <w:r w:rsidR="008F2373" w:rsidRPr="00C10732">
      <w:tab/>
    </w:r>
    <w:r w:rsidR="00AF4AE0">
      <w:fldChar w:fldCharType="begin"/>
    </w:r>
    <w:r w:rsidR="002E65A6">
      <w:instrText xml:space="preserve"> DATE  \@ "d. MMMM yyyy"  \* MERGEFORMAT </w:instrText>
    </w:r>
    <w:r w:rsidR="00AF4AE0">
      <w:fldChar w:fldCharType="separate"/>
    </w:r>
    <w:r w:rsidR="00816297">
      <w:rPr>
        <w:noProof/>
      </w:rPr>
      <w:t>14.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16297" w:rsidRPr="00816297">
      <w:rPr>
        <w:b/>
        <w:noProof/>
        <w:lang w:val="de-DE"/>
      </w:rPr>
      <w:t>1</w:t>
    </w:r>
    <w:r w:rsidR="00AF4AE0">
      <w:rPr>
        <w:b/>
      </w:rPr>
      <w:fldChar w:fldCharType="end"/>
    </w:r>
    <w:r w:rsidR="008F2373">
      <w:rPr>
        <w:lang w:val="de-DE"/>
      </w:rPr>
      <w:t xml:space="preserve"> von </w:t>
    </w:r>
    <w:r w:rsidR="009E357D">
      <w:fldChar w:fldCharType="begin"/>
    </w:r>
    <w:r w:rsidR="009E357D">
      <w:instrText>NUMPAGES  \* Arabic  \* MERGEFORMAT</w:instrText>
    </w:r>
    <w:r w:rsidR="009E357D">
      <w:fldChar w:fldCharType="separate"/>
    </w:r>
    <w:r w:rsidR="00816297" w:rsidRPr="00816297">
      <w:rPr>
        <w:b/>
        <w:noProof/>
        <w:lang w:val="de-DE"/>
      </w:rPr>
      <w:t>6</w:t>
    </w:r>
    <w:r w:rsidR="009E357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57D" w:rsidRDefault="009E357D" w:rsidP="008F2373">
      <w:pPr>
        <w:spacing w:after="0"/>
      </w:pPr>
      <w:r>
        <w:separator/>
      </w:r>
    </w:p>
  </w:footnote>
  <w:footnote w:type="continuationSeparator" w:id="0">
    <w:p w:rsidR="009E357D" w:rsidRDefault="009E357D"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7EE321A"/>
    <w:multiLevelType w:val="multilevel"/>
    <w:tmpl w:val="ABC4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2138B"/>
    <w:rsid w:val="0003203E"/>
    <w:rsid w:val="00036CC7"/>
    <w:rsid w:val="0004551E"/>
    <w:rsid w:val="00050753"/>
    <w:rsid w:val="00053111"/>
    <w:rsid w:val="00061169"/>
    <w:rsid w:val="00066BE2"/>
    <w:rsid w:val="00084E7D"/>
    <w:rsid w:val="000868E6"/>
    <w:rsid w:val="000917AE"/>
    <w:rsid w:val="00093EBB"/>
    <w:rsid w:val="00097063"/>
    <w:rsid w:val="00097AB6"/>
    <w:rsid w:val="000A2C34"/>
    <w:rsid w:val="000A72AA"/>
    <w:rsid w:val="000B1504"/>
    <w:rsid w:val="000B17A7"/>
    <w:rsid w:val="000B658F"/>
    <w:rsid w:val="000D4CBF"/>
    <w:rsid w:val="000E0E95"/>
    <w:rsid w:val="000E415E"/>
    <w:rsid w:val="000E4E4F"/>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D0B31"/>
    <w:rsid w:val="003E309B"/>
    <w:rsid w:val="003E34D2"/>
    <w:rsid w:val="003E40FB"/>
    <w:rsid w:val="003E6FC2"/>
    <w:rsid w:val="003F5089"/>
    <w:rsid w:val="00402E1C"/>
    <w:rsid w:val="00410A78"/>
    <w:rsid w:val="00425AE5"/>
    <w:rsid w:val="0043034A"/>
    <w:rsid w:val="00431D35"/>
    <w:rsid w:val="00433119"/>
    <w:rsid w:val="004647AD"/>
    <w:rsid w:val="00476BBA"/>
    <w:rsid w:val="00476C70"/>
    <w:rsid w:val="00481AD8"/>
    <w:rsid w:val="004854DA"/>
    <w:rsid w:val="00486213"/>
    <w:rsid w:val="00496465"/>
    <w:rsid w:val="004A070C"/>
    <w:rsid w:val="004A4540"/>
    <w:rsid w:val="004A7D9D"/>
    <w:rsid w:val="004C4151"/>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16297"/>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5B2B"/>
    <w:rsid w:val="008F7EF5"/>
    <w:rsid w:val="0090141C"/>
    <w:rsid w:val="009030F0"/>
    <w:rsid w:val="00903511"/>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E357D"/>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70B61"/>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0732"/>
    <w:rsid w:val="00C1125B"/>
    <w:rsid w:val="00C13073"/>
    <w:rsid w:val="00C14F5B"/>
    <w:rsid w:val="00C219E4"/>
    <w:rsid w:val="00C22202"/>
    <w:rsid w:val="00C26395"/>
    <w:rsid w:val="00C47BE9"/>
    <w:rsid w:val="00C54795"/>
    <w:rsid w:val="00C60CDA"/>
    <w:rsid w:val="00C62131"/>
    <w:rsid w:val="00C62BDB"/>
    <w:rsid w:val="00C6369E"/>
    <w:rsid w:val="00C65175"/>
    <w:rsid w:val="00C713E3"/>
    <w:rsid w:val="00C74929"/>
    <w:rsid w:val="00C74BF5"/>
    <w:rsid w:val="00C765DF"/>
    <w:rsid w:val="00C8013F"/>
    <w:rsid w:val="00C82BE9"/>
    <w:rsid w:val="00C858B5"/>
    <w:rsid w:val="00C85D28"/>
    <w:rsid w:val="00C875EB"/>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603E2"/>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415A3"/>
    <w:rsid w:val="00E56DB5"/>
    <w:rsid w:val="00E57D65"/>
    <w:rsid w:val="00E62597"/>
    <w:rsid w:val="00E711E0"/>
    <w:rsid w:val="00E714D8"/>
    <w:rsid w:val="00E860CF"/>
    <w:rsid w:val="00E87169"/>
    <w:rsid w:val="00EA10FA"/>
    <w:rsid w:val="00EA2D40"/>
    <w:rsid w:val="00EA2F23"/>
    <w:rsid w:val="00ED78BA"/>
    <w:rsid w:val="00EE2AB1"/>
    <w:rsid w:val="00EE5A60"/>
    <w:rsid w:val="00EF38BB"/>
    <w:rsid w:val="00EF5AAF"/>
    <w:rsid w:val="00F10BFD"/>
    <w:rsid w:val="00F134F7"/>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50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3DBA6-1F17-4275-B3CF-B6B233E8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6</Pages>
  <Words>1554</Words>
  <Characters>9796</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221</cp:revision>
  <dcterms:created xsi:type="dcterms:W3CDTF">2012-05-29T10:57:00Z</dcterms:created>
  <dcterms:modified xsi:type="dcterms:W3CDTF">2012-06-14T11:58:00Z</dcterms:modified>
</cp:coreProperties>
</file>