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Heading2"/>
      </w:pPr>
      <w:r>
        <w:t>Hardware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Review Variante 4, 2 x 4 55” Monitore</w:t>
            </w:r>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r>
              <w:rPr>
                <w:lang w:val="en-US"/>
              </w:rPr>
              <w:t>Dokumentation 2 x 4 Monitore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r>
              <w:rPr>
                <w:lang w:val="en-US"/>
              </w:rPr>
              <w:t>Begründung Gewichtung Nutzwertanalyse</w:t>
            </w:r>
          </w:p>
        </w:tc>
        <w:tc>
          <w:tcPr>
            <w:tcW w:w="2303" w:type="dxa"/>
          </w:tcPr>
          <w:p w:rsidR="00C00EFD" w:rsidRDefault="00C00EFD" w:rsidP="00B51643">
            <w:r>
              <w:t>DT</w:t>
            </w:r>
          </w:p>
        </w:tc>
      </w:tr>
      <w:tr w:rsidR="00AB4AC5"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B51643">
            <w:r>
              <w:t>21.05.2012</w:t>
            </w:r>
          </w:p>
        </w:tc>
        <w:tc>
          <w:tcPr>
            <w:tcW w:w="993" w:type="dxa"/>
          </w:tcPr>
          <w:p w:rsidR="00AB4AC5" w:rsidRDefault="00AB4AC5" w:rsidP="00B51643">
            <w:r>
              <w:t>1.6</w:t>
            </w:r>
          </w:p>
        </w:tc>
        <w:tc>
          <w:tcPr>
            <w:tcW w:w="4674" w:type="dxa"/>
          </w:tcPr>
          <w:p w:rsidR="00AB4AC5" w:rsidRDefault="00AB4AC5" w:rsidP="00B51643">
            <w:pPr>
              <w:rPr>
                <w:lang w:val="en-US"/>
              </w:rPr>
            </w:pPr>
            <w:r>
              <w:rPr>
                <w:lang w:val="en-US"/>
              </w:rPr>
              <w:t>Review Monitore Performance Test, Begründung Nutzwertanalyse</w:t>
            </w:r>
          </w:p>
        </w:tc>
        <w:tc>
          <w:tcPr>
            <w:tcW w:w="2303" w:type="dxa"/>
          </w:tcPr>
          <w:p w:rsidR="00AB4AC5" w:rsidRDefault="003A45F5" w:rsidP="00B51643">
            <w:r>
              <w:t>C</w:t>
            </w:r>
            <w:r w:rsidR="00AB4AC5">
              <w:t>H</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C715AF">
      <w:pPr>
        <w:pStyle w:val="Heading3"/>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1</w:t>
      </w:r>
      <w:r w:rsidR="007929C0">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2</w:t>
      </w:r>
      <w:r w:rsidR="007929C0">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3</w:t>
      </w:r>
      <w:r w:rsidR="007929C0">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7929C0">
        <w:fldChar w:fldCharType="begin"/>
      </w:r>
      <w:r w:rsidR="007929C0">
        <w:instrText xml:space="preserve"> SEQ Abbildung \* ARABIC </w:instrText>
      </w:r>
      <w:r w:rsidR="007929C0">
        <w:fldChar w:fldCharType="separate"/>
      </w:r>
      <w:r w:rsidR="00215831">
        <w:rPr>
          <w:noProof/>
        </w:rPr>
        <w:t>4</w:t>
      </w:r>
      <w:r w:rsidR="007929C0">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5</w:t>
      </w:r>
      <w:r w:rsidR="007929C0">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7929C0">
        <w:fldChar w:fldCharType="begin"/>
      </w:r>
      <w:r w:rsidR="007929C0">
        <w:instrText xml:space="preserve"> SEQ Abbildung \* ARABIC </w:instrText>
      </w:r>
      <w:r w:rsidR="007929C0">
        <w:fldChar w:fldCharType="separate"/>
      </w:r>
      <w:r w:rsidR="00215831">
        <w:rPr>
          <w:noProof/>
        </w:rPr>
        <w:t>6</w:t>
      </w:r>
      <w:r w:rsidR="007929C0">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7</w:t>
      </w:r>
      <w:r w:rsidR="007929C0">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7929C0">
        <w:fldChar w:fldCharType="begin"/>
      </w:r>
      <w:r w:rsidR="007929C0">
        <w:instrText xml:space="preserve"> SEQ Abbildung \* ARABIC </w:instrText>
      </w:r>
      <w:r w:rsidR="007929C0">
        <w:fldChar w:fldCharType="separate"/>
      </w:r>
      <w:r>
        <w:rPr>
          <w:noProof/>
        </w:rPr>
        <w:t>8</w:t>
      </w:r>
      <w:r w:rsidR="007929C0">
        <w:rPr>
          <w:noProof/>
        </w:rPr>
        <w:fldChar w:fldCharType="end"/>
      </w:r>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C715AF">
      <w:pPr>
        <w:pStyle w:val="Heading5"/>
      </w:pPr>
      <w:bookmarkStart w:id="10" w:name="_Ref325456200"/>
      <w:r>
        <w:t>Fazit</w:t>
      </w:r>
      <w:bookmarkEnd w:id="10"/>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r w:rsidR="007929C0">
        <w:fldChar w:fldCharType="begin"/>
      </w:r>
      <w:r w:rsidR="007929C0">
        <w:instrText xml:space="preserve"> SEQ Tabelle \* ARABIC </w:instrText>
      </w:r>
      <w:r w:rsidR="007929C0">
        <w:fldChar w:fldCharType="separate"/>
      </w:r>
      <w:r>
        <w:rPr>
          <w:noProof/>
        </w:rPr>
        <w:t>3</w:t>
      </w:r>
      <w:r w:rsidR="007929C0">
        <w:rPr>
          <w:noProof/>
        </w:rPr>
        <w:fldChar w:fldCharType="end"/>
      </w:r>
      <w:r>
        <w:t xml:space="preserve"> </w:t>
      </w:r>
      <w:r w:rsidRPr="001F7726">
        <w:t>- Nutzwertanalyse: Monitorkonstellation für Video Wall</w:t>
      </w:r>
      <w:bookmarkEnd w:id="11"/>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r>
        <w:t>Grafikkarten</w:t>
      </w:r>
      <w:bookmarkEnd w:id="12"/>
      <w:bookmarkEnd w:id="13"/>
      <w:bookmarkEnd w:id="14"/>
      <w:bookmarkEnd w:id="15"/>
      <w:bookmarkEnd w:id="16"/>
      <w:bookmarkEnd w:id="17"/>
      <w:bookmarkEnd w:id="18"/>
      <w:bookmarkEnd w:id="19"/>
      <w:bookmarkEnd w:id="20"/>
      <w:bookmarkEnd w:id="21"/>
      <w:bookmarkEnd w:id="22"/>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daher </w:t>
      </w:r>
      <w:r w:rsidR="00577A8E">
        <w:t>eine</w:t>
      </w:r>
      <w:r w:rsidR="00F35643">
        <w:t xml:space="preserve"> Grafikkartenlösung </w:t>
      </w:r>
      <w:r w:rsidR="00D25B02">
        <w:t xml:space="preserve">zu suchen, mit welcher </w:t>
      </w:r>
      <w:r w:rsidR="00DB6158">
        <w:t xml:space="preserve">die gewünschten </w:t>
      </w:r>
      <w:r w:rsidR="00D25B02">
        <w:t>neun Bildschirme</w:t>
      </w:r>
      <w:r w:rsidR="00DC714E">
        <w:t xml:space="preserve"> (siehe </w:t>
      </w:r>
      <w:r w:rsidR="00DC714E">
        <w:fldChar w:fldCharType="begin"/>
      </w:r>
      <w:r w:rsidR="00DC714E">
        <w:instrText xml:space="preserve"> REF _Ref325456200 \r \h </w:instrText>
      </w:r>
      <w:r w:rsidR="00DC714E">
        <w:fldChar w:fldCharType="separate"/>
      </w:r>
      <w:r w:rsidR="00DC714E">
        <w:t>I.1.2.1.5</w:t>
      </w:r>
      <w:r w:rsidR="00DC714E">
        <w:fldChar w:fldCharType="end"/>
      </w:r>
      <w:r w:rsidR="00DC714E">
        <w:t xml:space="preserve"> </w:t>
      </w:r>
      <w:r w:rsidR="00DC714E">
        <w:fldChar w:fldCharType="begin"/>
      </w:r>
      <w:r w:rsidR="00DC714E">
        <w:instrText xml:space="preserve"> REF _Ref325456200 \h </w:instrText>
      </w:r>
      <w:r w:rsidR="00DC714E">
        <w:fldChar w:fldCharType="separate"/>
      </w:r>
      <w:r w:rsidR="00DC714E">
        <w:t>Fazit</w:t>
      </w:r>
      <w:r w:rsidR="00DC714E">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lastRenderedPageBreak/>
        <w:t xml:space="preserve">Abbildung </w:t>
      </w:r>
      <w:r w:rsidR="007929C0">
        <w:fldChar w:fldCharType="begin"/>
      </w:r>
      <w:r w:rsidR="007929C0">
        <w:instrText xml:space="preserve"> SEQ Abbildung \* ARABIC </w:instrText>
      </w:r>
      <w:r w:rsidR="007929C0">
        <w:fldChar w:fldCharType="separate"/>
      </w:r>
      <w:r w:rsidR="00215831">
        <w:rPr>
          <w:noProof/>
        </w:rPr>
        <w:t>9</w:t>
      </w:r>
      <w:r w:rsidR="007929C0">
        <w:rPr>
          <w:noProof/>
        </w:rPr>
        <w:fldChar w:fldCharType="end"/>
      </w:r>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10</w:t>
      </w:r>
      <w:r w:rsidR="007929C0">
        <w:rPr>
          <w:noProof/>
        </w:rPr>
        <w:fldChar w:fldCharType="end"/>
      </w:r>
      <w:r>
        <w:t xml:space="preserve"> - Matrox </w:t>
      </w:r>
      <w:r w:rsidRPr="008D539C">
        <w:t>M9128</w:t>
      </w:r>
    </w:p>
    <w:p w:rsidR="0089097C" w:rsidRPr="0089097C" w:rsidRDefault="00D01431" w:rsidP="00C715AF">
      <w:pPr>
        <w:pStyle w:val="Heading4"/>
      </w:pPr>
      <w:bookmarkStart w:id="23" w:name="_Ref325113776"/>
      <w:r>
        <w:t>Testhardware</w:t>
      </w:r>
      <w:bookmarkEnd w:id="23"/>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11</w:t>
      </w:r>
      <w:r w:rsidR="007929C0">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lastRenderedPageBreak/>
        <w:t>Übersicht</w:t>
      </w:r>
    </w:p>
    <w:p w:rsidR="002870D8" w:rsidRDefault="002870D8" w:rsidP="002870D8">
      <w:r>
        <w:t>Um zu testen, wie flüssig verschiedene WPF Applikationen auf der Test Wall laufen, wurde einerseits die Studienarbeit Project Flip 2.0</w:t>
      </w:r>
      <w:bookmarkStart w:id="24" w:name="_Ref322085866"/>
      <w:r>
        <w:rPr>
          <w:rStyle w:val="FootnoteReference"/>
        </w:rPr>
        <w:footnoteReference w:id="1"/>
      </w:r>
      <w:bookmarkEnd w:id="24"/>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r>
        <w:t>XDDM</w:t>
      </w:r>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Heading5"/>
      </w:pPr>
      <w:bookmarkStart w:id="25" w:name="_Ref325119794"/>
      <w:r>
        <w:t>Test mit DirectX Applikationen</w:t>
      </w:r>
      <w:bookmarkEnd w:id="25"/>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lastRenderedPageBreak/>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w:t>
      </w:r>
      <w:r w:rsidR="00AF186F">
        <w:t>(beispielsweise</w:t>
      </w:r>
      <w:r w:rsidR="00AF186F">
        <w:t xml:space="preserv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887A91" w:rsidRDefault="00887A91" w:rsidP="00C715AF">
      <w:pPr>
        <w:pStyle w:val="Heading5"/>
      </w:pPr>
      <w:r>
        <w:t>Fazit der durchgeführten Tests mit unterschiedlicher Hardwarekonstellation</w:t>
      </w:r>
    </w:p>
    <w:p w:rsidR="003C316C" w:rsidRPr="009E1A5E" w:rsidRDefault="005D0131" w:rsidP="009E1A5E">
      <w:r>
        <w:t>Die verschiedenen Tests führten zu keiner zufriedenstellenden Lösung.</w:t>
      </w:r>
      <w:r w:rsidR="00D33771">
        <w:t xml:space="preserve"> Deshalb wird eine Hardwarekonstellation, </w:t>
      </w:r>
      <w:r w:rsidR="001B3C91">
        <w:t>analog</w:t>
      </w:r>
      <w:r w:rsidR="00D33771">
        <w:t xml:space="preserve"> wie bei der 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 für eine gute </w:t>
      </w:r>
      <w:r w:rsidR="00CA1390">
        <w:t xml:space="preserve">Performanz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887A91" w:rsidRDefault="00887A91">
      <w:pPr>
        <w:rPr>
          <w:rFonts w:asciiTheme="majorHAnsi" w:hAnsiTheme="majorHAnsi"/>
          <w:b/>
          <w:color w:val="FFFFFF" w:themeColor="background1"/>
          <w:spacing w:val="15"/>
          <w:sz w:val="24"/>
          <w:szCs w:val="22"/>
        </w:rPr>
      </w:pPr>
      <w:bookmarkStart w:id="26" w:name="_Ref324064816"/>
      <w:bookmarkStart w:id="27" w:name="_Ref325193612"/>
      <w:r>
        <w:br w:type="page"/>
      </w:r>
    </w:p>
    <w:p w:rsidR="00504C57" w:rsidRDefault="00504C57" w:rsidP="00C715AF">
      <w:pPr>
        <w:pStyle w:val="Heading3"/>
      </w:pPr>
      <w:bookmarkStart w:id="28" w:name="_Ref325441553"/>
      <w:r>
        <w:lastRenderedPageBreak/>
        <w:t>Mitsubishi Video Wall</w:t>
      </w:r>
      <w:bookmarkEnd w:id="26"/>
      <w:bookmarkEnd w:id="27"/>
      <w:bookmarkEnd w:id="28"/>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bookmarkStart w:id="29" w:name="_GoBack"/>
      <w:bookmarkEnd w:id="29"/>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5661" w:rsidRDefault="00CD5661" w:rsidP="008F2373">
      <w:pPr>
        <w:spacing w:after="0"/>
      </w:pPr>
      <w:r>
        <w:separator/>
      </w:r>
    </w:p>
  </w:endnote>
  <w:endnote w:type="continuationSeparator" w:id="0">
    <w:p w:rsidR="00CD5661" w:rsidRDefault="00CD566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8A6801">
      <w:rPr>
        <w:noProof/>
      </w:rPr>
      <w:t>22.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1679BD" w:rsidRPr="001679BD">
      <w:rPr>
        <w:b/>
        <w:noProof/>
        <w:lang w:val="de-DE"/>
      </w:rPr>
      <w:t>11</w:t>
    </w:r>
    <w:r w:rsidR="00AF4AE0">
      <w:rPr>
        <w:b/>
      </w:rPr>
      <w:fldChar w:fldCharType="end"/>
    </w:r>
    <w:r w:rsidR="008F2373">
      <w:rPr>
        <w:lang w:val="de-DE"/>
      </w:rPr>
      <w:t xml:space="preserve"> von </w:t>
    </w:r>
    <w:fldSimple w:instr="NUMPAGES  \* Arabic  \* MERGEFORMAT">
      <w:r w:rsidR="001679BD" w:rsidRPr="001679BD">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5661" w:rsidRDefault="00CD5661" w:rsidP="008F2373">
      <w:pPr>
        <w:spacing w:after="0"/>
      </w:pPr>
      <w:r>
        <w:separator/>
      </w:r>
    </w:p>
  </w:footnote>
  <w:footnote w:type="continuationSeparator" w:id="0">
    <w:p w:rsidR="00CD5661" w:rsidRDefault="00CD5661"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CD5661"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3D83"/>
    <w:rsid w:val="00067138"/>
    <w:rsid w:val="0006714B"/>
    <w:rsid w:val="0007088B"/>
    <w:rsid w:val="000834EB"/>
    <w:rsid w:val="00087979"/>
    <w:rsid w:val="000917AE"/>
    <w:rsid w:val="00097AB6"/>
    <w:rsid w:val="000A2C34"/>
    <w:rsid w:val="000B1504"/>
    <w:rsid w:val="000B658F"/>
    <w:rsid w:val="000D7C0E"/>
    <w:rsid w:val="000E093D"/>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679BD"/>
    <w:rsid w:val="00173A19"/>
    <w:rsid w:val="00174BC7"/>
    <w:rsid w:val="00181936"/>
    <w:rsid w:val="001853BF"/>
    <w:rsid w:val="001B3C91"/>
    <w:rsid w:val="001D17F5"/>
    <w:rsid w:val="001D4CA1"/>
    <w:rsid w:val="001D50D2"/>
    <w:rsid w:val="001E53C4"/>
    <w:rsid w:val="001F1125"/>
    <w:rsid w:val="001F2A8C"/>
    <w:rsid w:val="001F61F8"/>
    <w:rsid w:val="00205DB6"/>
    <w:rsid w:val="00214F45"/>
    <w:rsid w:val="00215831"/>
    <w:rsid w:val="00215ACC"/>
    <w:rsid w:val="00223137"/>
    <w:rsid w:val="00225791"/>
    <w:rsid w:val="00241093"/>
    <w:rsid w:val="00241F5B"/>
    <w:rsid w:val="0024256C"/>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64EA"/>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929FC"/>
    <w:rsid w:val="00392A02"/>
    <w:rsid w:val="003A0ADD"/>
    <w:rsid w:val="003A45F5"/>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15284"/>
    <w:rsid w:val="004168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2CDF"/>
    <w:rsid w:val="004D7AC5"/>
    <w:rsid w:val="004E3334"/>
    <w:rsid w:val="004E6A5A"/>
    <w:rsid w:val="004F3D02"/>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1ED4"/>
    <w:rsid w:val="005A2362"/>
    <w:rsid w:val="005B081C"/>
    <w:rsid w:val="005D0131"/>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44411"/>
    <w:rsid w:val="00651384"/>
    <w:rsid w:val="00653AFA"/>
    <w:rsid w:val="006656F5"/>
    <w:rsid w:val="006843AE"/>
    <w:rsid w:val="0068440F"/>
    <w:rsid w:val="00687113"/>
    <w:rsid w:val="00690DFC"/>
    <w:rsid w:val="006939B6"/>
    <w:rsid w:val="006940FF"/>
    <w:rsid w:val="00695F14"/>
    <w:rsid w:val="006B143B"/>
    <w:rsid w:val="006C051E"/>
    <w:rsid w:val="006C1A67"/>
    <w:rsid w:val="006C6507"/>
    <w:rsid w:val="006E2A7D"/>
    <w:rsid w:val="006F0BE2"/>
    <w:rsid w:val="006F2255"/>
    <w:rsid w:val="00700A20"/>
    <w:rsid w:val="00706310"/>
    <w:rsid w:val="007074EB"/>
    <w:rsid w:val="00716DBB"/>
    <w:rsid w:val="0075029B"/>
    <w:rsid w:val="0075265A"/>
    <w:rsid w:val="007537D1"/>
    <w:rsid w:val="007567CB"/>
    <w:rsid w:val="00760725"/>
    <w:rsid w:val="00780442"/>
    <w:rsid w:val="007929C0"/>
    <w:rsid w:val="007A158A"/>
    <w:rsid w:val="007A5110"/>
    <w:rsid w:val="007B0CDD"/>
    <w:rsid w:val="007B442E"/>
    <w:rsid w:val="007B716D"/>
    <w:rsid w:val="007C32B6"/>
    <w:rsid w:val="007C76F5"/>
    <w:rsid w:val="007D405F"/>
    <w:rsid w:val="007D55FC"/>
    <w:rsid w:val="007E1257"/>
    <w:rsid w:val="007E5BE3"/>
    <w:rsid w:val="007F2C8E"/>
    <w:rsid w:val="007F5CCB"/>
    <w:rsid w:val="0080436B"/>
    <w:rsid w:val="008233C3"/>
    <w:rsid w:val="00826476"/>
    <w:rsid w:val="00832F8A"/>
    <w:rsid w:val="00834992"/>
    <w:rsid w:val="00841CC2"/>
    <w:rsid w:val="00843E01"/>
    <w:rsid w:val="00844ADD"/>
    <w:rsid w:val="00844BA1"/>
    <w:rsid w:val="00870C31"/>
    <w:rsid w:val="008722E3"/>
    <w:rsid w:val="008731BE"/>
    <w:rsid w:val="008826B5"/>
    <w:rsid w:val="00887085"/>
    <w:rsid w:val="00887A91"/>
    <w:rsid w:val="0089097C"/>
    <w:rsid w:val="008A1713"/>
    <w:rsid w:val="008A28AA"/>
    <w:rsid w:val="008A4E18"/>
    <w:rsid w:val="008A6801"/>
    <w:rsid w:val="008A6A57"/>
    <w:rsid w:val="008B3335"/>
    <w:rsid w:val="008C2F1A"/>
    <w:rsid w:val="008C54BF"/>
    <w:rsid w:val="008D56EC"/>
    <w:rsid w:val="008E328B"/>
    <w:rsid w:val="008F2373"/>
    <w:rsid w:val="008F4DD5"/>
    <w:rsid w:val="009030F0"/>
    <w:rsid w:val="00915B6C"/>
    <w:rsid w:val="00921781"/>
    <w:rsid w:val="00921794"/>
    <w:rsid w:val="009303F0"/>
    <w:rsid w:val="00945C40"/>
    <w:rsid w:val="00950039"/>
    <w:rsid w:val="00952B86"/>
    <w:rsid w:val="00954D75"/>
    <w:rsid w:val="009631E5"/>
    <w:rsid w:val="00976450"/>
    <w:rsid w:val="009939A5"/>
    <w:rsid w:val="009962A5"/>
    <w:rsid w:val="009A48A3"/>
    <w:rsid w:val="009B5CA7"/>
    <w:rsid w:val="009C7E98"/>
    <w:rsid w:val="009E072F"/>
    <w:rsid w:val="009E1A5E"/>
    <w:rsid w:val="009E4CB1"/>
    <w:rsid w:val="00A027C0"/>
    <w:rsid w:val="00A0620E"/>
    <w:rsid w:val="00A06B4F"/>
    <w:rsid w:val="00A53880"/>
    <w:rsid w:val="00A611DF"/>
    <w:rsid w:val="00A61384"/>
    <w:rsid w:val="00A63D70"/>
    <w:rsid w:val="00A66500"/>
    <w:rsid w:val="00A751D5"/>
    <w:rsid w:val="00A854F7"/>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F0EFF"/>
    <w:rsid w:val="00AF186F"/>
    <w:rsid w:val="00AF1A2A"/>
    <w:rsid w:val="00AF4AE0"/>
    <w:rsid w:val="00AF4E74"/>
    <w:rsid w:val="00AF7DD4"/>
    <w:rsid w:val="00B038C9"/>
    <w:rsid w:val="00B10239"/>
    <w:rsid w:val="00B1324E"/>
    <w:rsid w:val="00B16EC2"/>
    <w:rsid w:val="00B216E9"/>
    <w:rsid w:val="00B30C3E"/>
    <w:rsid w:val="00B373E3"/>
    <w:rsid w:val="00B375EA"/>
    <w:rsid w:val="00B54E54"/>
    <w:rsid w:val="00B712B5"/>
    <w:rsid w:val="00B724F9"/>
    <w:rsid w:val="00B73F45"/>
    <w:rsid w:val="00BA5F30"/>
    <w:rsid w:val="00BB1425"/>
    <w:rsid w:val="00BB60F9"/>
    <w:rsid w:val="00BB7AD2"/>
    <w:rsid w:val="00BC703F"/>
    <w:rsid w:val="00BE3C14"/>
    <w:rsid w:val="00BE6DFC"/>
    <w:rsid w:val="00BE714D"/>
    <w:rsid w:val="00BF1750"/>
    <w:rsid w:val="00C00EFD"/>
    <w:rsid w:val="00C05730"/>
    <w:rsid w:val="00C12393"/>
    <w:rsid w:val="00C14F5B"/>
    <w:rsid w:val="00C2136D"/>
    <w:rsid w:val="00C22202"/>
    <w:rsid w:val="00C25D6B"/>
    <w:rsid w:val="00C34E44"/>
    <w:rsid w:val="00C4523C"/>
    <w:rsid w:val="00C47BE9"/>
    <w:rsid w:val="00C62131"/>
    <w:rsid w:val="00C6552B"/>
    <w:rsid w:val="00C65FB4"/>
    <w:rsid w:val="00C715AF"/>
    <w:rsid w:val="00C71D92"/>
    <w:rsid w:val="00C74BF5"/>
    <w:rsid w:val="00C765DF"/>
    <w:rsid w:val="00C84601"/>
    <w:rsid w:val="00C858B5"/>
    <w:rsid w:val="00C85D28"/>
    <w:rsid w:val="00C90DFA"/>
    <w:rsid w:val="00C9533A"/>
    <w:rsid w:val="00C97796"/>
    <w:rsid w:val="00CA1390"/>
    <w:rsid w:val="00CA66C5"/>
    <w:rsid w:val="00CB0412"/>
    <w:rsid w:val="00CB498F"/>
    <w:rsid w:val="00CB575B"/>
    <w:rsid w:val="00CB5AA0"/>
    <w:rsid w:val="00CC4C30"/>
    <w:rsid w:val="00CC4EBE"/>
    <w:rsid w:val="00CD333B"/>
    <w:rsid w:val="00CD42C7"/>
    <w:rsid w:val="00CD5661"/>
    <w:rsid w:val="00CE533D"/>
    <w:rsid w:val="00CF2738"/>
    <w:rsid w:val="00D01431"/>
    <w:rsid w:val="00D04BD5"/>
    <w:rsid w:val="00D072D8"/>
    <w:rsid w:val="00D1407B"/>
    <w:rsid w:val="00D15006"/>
    <w:rsid w:val="00D15E63"/>
    <w:rsid w:val="00D25B02"/>
    <w:rsid w:val="00D31D77"/>
    <w:rsid w:val="00D33771"/>
    <w:rsid w:val="00D531F9"/>
    <w:rsid w:val="00D6570E"/>
    <w:rsid w:val="00D86642"/>
    <w:rsid w:val="00D931CE"/>
    <w:rsid w:val="00DB2612"/>
    <w:rsid w:val="00DB6158"/>
    <w:rsid w:val="00DB6EDD"/>
    <w:rsid w:val="00DC323F"/>
    <w:rsid w:val="00DC714E"/>
    <w:rsid w:val="00DD64A9"/>
    <w:rsid w:val="00DF53B2"/>
    <w:rsid w:val="00DF5FA8"/>
    <w:rsid w:val="00E03D68"/>
    <w:rsid w:val="00E04EB6"/>
    <w:rsid w:val="00E06310"/>
    <w:rsid w:val="00E07227"/>
    <w:rsid w:val="00E13BEF"/>
    <w:rsid w:val="00E15497"/>
    <w:rsid w:val="00E214F2"/>
    <w:rsid w:val="00E22264"/>
    <w:rsid w:val="00E31FFC"/>
    <w:rsid w:val="00E330DE"/>
    <w:rsid w:val="00E37393"/>
    <w:rsid w:val="00E4361C"/>
    <w:rsid w:val="00E459AB"/>
    <w:rsid w:val="00E523A9"/>
    <w:rsid w:val="00E54D5A"/>
    <w:rsid w:val="00E56DB5"/>
    <w:rsid w:val="00E711E0"/>
    <w:rsid w:val="00E77194"/>
    <w:rsid w:val="00E860CF"/>
    <w:rsid w:val="00E87169"/>
    <w:rsid w:val="00EA10FA"/>
    <w:rsid w:val="00EA2F23"/>
    <w:rsid w:val="00EB3916"/>
    <w:rsid w:val="00ED04A9"/>
    <w:rsid w:val="00EE2AB1"/>
    <w:rsid w:val="00EF4592"/>
    <w:rsid w:val="00F03304"/>
    <w:rsid w:val="00F04654"/>
    <w:rsid w:val="00F064D1"/>
    <w:rsid w:val="00F06DD9"/>
    <w:rsid w:val="00F14036"/>
    <w:rsid w:val="00F21003"/>
    <w:rsid w:val="00F218FF"/>
    <w:rsid w:val="00F259A7"/>
    <w:rsid w:val="00F27378"/>
    <w:rsid w:val="00F35643"/>
    <w:rsid w:val="00F37EE6"/>
    <w:rsid w:val="00F42E13"/>
    <w:rsid w:val="00F45F4E"/>
    <w:rsid w:val="00F559D6"/>
    <w:rsid w:val="00F57832"/>
    <w:rsid w:val="00F615AF"/>
    <w:rsid w:val="00F84149"/>
    <w:rsid w:val="00F9181E"/>
    <w:rsid w:val="00F92B41"/>
    <w:rsid w:val="00F9373B"/>
    <w:rsid w:val="00F97C4C"/>
    <w:rsid w:val="00FA3D71"/>
    <w:rsid w:val="00FB35FE"/>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AA717-9EE1-4043-82ED-2B846CBA6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3338</Words>
  <Characters>21035</Characters>
  <Application>Microsoft Office Word</Application>
  <DocSecurity>0</DocSecurity>
  <Lines>175</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24325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247</cp:revision>
  <dcterms:created xsi:type="dcterms:W3CDTF">2012-05-04T11:54:00Z</dcterms:created>
  <dcterms:modified xsi:type="dcterms:W3CDTF">2012-05-22T11:43:00Z</dcterms:modified>
</cp:coreProperties>
</file>