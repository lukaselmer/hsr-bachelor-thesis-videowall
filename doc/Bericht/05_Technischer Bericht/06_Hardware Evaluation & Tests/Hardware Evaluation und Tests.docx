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1B5BC7">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1B5BC7">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D41144" w:rsidP="00943ECB">
            <w:r>
              <w:t>27.05.2012</w:t>
            </w:r>
          </w:p>
        </w:tc>
        <w:tc>
          <w:tcPr>
            <w:tcW w:w="993" w:type="dxa"/>
          </w:tcPr>
          <w:p w:rsidR="00D41144" w:rsidRDefault="00D41144" w:rsidP="00943ECB">
            <w:r>
              <w:t>1.11</w:t>
            </w:r>
          </w:p>
        </w:tc>
        <w:tc>
          <w:tcPr>
            <w:tcW w:w="4674" w:type="dxa"/>
          </w:tcPr>
          <w:p w:rsidR="00D41144" w:rsidRDefault="00D41144" w:rsidP="00DB03AE">
            <w:r>
              <w:t>Review Verkleinertes Video abspielbar</w:t>
            </w:r>
          </w:p>
        </w:tc>
        <w:tc>
          <w:tcPr>
            <w:tcW w:w="2303" w:type="dxa"/>
          </w:tcPr>
          <w:p w:rsidR="00D41144" w:rsidRDefault="00D41144" w:rsidP="00943ECB">
            <w:r>
              <w:t>DT</w:t>
            </w:r>
            <w:bookmarkStart w:id="1" w:name="_GoBack"/>
            <w:bookmarkEnd w:id="1"/>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berschrift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5"/>
    </w:p>
    <w:p w:rsidR="002870D8" w:rsidRDefault="002870D8" w:rsidP="002870D8">
      <w:r>
        <w:rPr>
          <w:noProof/>
          <w:lang w:eastAsia="de-CH"/>
        </w:rPr>
        <w:lastRenderedPageBreak/>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w:t>
      </w:r>
      <w:r w:rsidR="00515DA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2</w:t>
      </w:r>
      <w:r w:rsidR="00515DA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3</w:t>
      </w:r>
      <w:r w:rsidR="00515DA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r w:rsidR="00515DA0">
        <w:fldChar w:fldCharType="begin"/>
      </w:r>
      <w:r w:rsidR="00515DA0">
        <w:instrText xml:space="preserve"> SEQ Abbildung \* ARABIC </w:instrText>
      </w:r>
      <w:r w:rsidR="00515DA0">
        <w:fldChar w:fldCharType="separate"/>
      </w:r>
      <w:r w:rsidR="00177C1A">
        <w:rPr>
          <w:noProof/>
        </w:rPr>
        <w:t>4</w:t>
      </w:r>
      <w:r w:rsidR="00515DA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5</w:t>
      </w:r>
      <w:r w:rsidR="00515DA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r w:rsidR="00515DA0">
        <w:fldChar w:fldCharType="begin"/>
      </w:r>
      <w:r w:rsidR="00515DA0">
        <w:instrText xml:space="preserve"> SEQ Abbildung \* </w:instrText>
      </w:r>
      <w:r w:rsidR="00515DA0">
        <w:instrText xml:space="preserve">ARABIC </w:instrText>
      </w:r>
      <w:r w:rsidR="00515DA0">
        <w:fldChar w:fldCharType="separate"/>
      </w:r>
      <w:r w:rsidR="00177C1A">
        <w:rPr>
          <w:noProof/>
        </w:rPr>
        <w:t>6</w:t>
      </w:r>
      <w:r w:rsidR="00515DA0">
        <w:rPr>
          <w:noProof/>
        </w:rPr>
        <w:fldChar w:fldCharType="end"/>
      </w:r>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7</w:t>
      </w:r>
      <w:r w:rsidR="00515DA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0" w:name="_Ref324861946"/>
      <w:r>
        <w:t xml:space="preserve">Abbildung </w:t>
      </w:r>
      <w:r w:rsidR="00515DA0">
        <w:fldChar w:fldCharType="begin"/>
      </w:r>
      <w:r w:rsidR="00515DA0">
        <w:instrText xml:space="preserve"> SEQ Abbildung \* ARABIC </w:instrText>
      </w:r>
      <w:r w:rsidR="00515DA0">
        <w:fldChar w:fldCharType="separate"/>
      </w:r>
      <w:r w:rsidR="00177C1A">
        <w:rPr>
          <w:noProof/>
        </w:rPr>
        <w:t>8</w:t>
      </w:r>
      <w:r w:rsidR="00515DA0">
        <w:rPr>
          <w:noProof/>
        </w:rPr>
        <w:fldChar w:fldCharType="end"/>
      </w:r>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1B5BC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2" w:name="_Ref320546124"/>
      <w:r>
        <w:t xml:space="preserve">Tabelle </w:t>
      </w:r>
      <w:r w:rsidR="00515DA0">
        <w:fldChar w:fldCharType="begin"/>
      </w:r>
      <w:r w:rsidR="00515DA0">
        <w:instrText xml:space="preserve"> SEQ Tabelle \* ARABIC </w:instrText>
      </w:r>
      <w:r w:rsidR="00515DA0">
        <w:fldChar w:fldCharType="separate"/>
      </w:r>
      <w:r w:rsidR="00EB4B14">
        <w:rPr>
          <w:noProof/>
        </w:rPr>
        <w:t>1</w:t>
      </w:r>
      <w:r w:rsidR="00515DA0">
        <w:rPr>
          <w:noProof/>
        </w:rPr>
        <w:fldChar w:fldCharType="end"/>
      </w:r>
      <w:r>
        <w:t xml:space="preserve"> </w:t>
      </w:r>
      <w:r w:rsidRPr="001F7726">
        <w:t>- Nutzwertanalyse: Monitorkonstellation für Video Wall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r>
        <w:t>Grafikkarten</w:t>
      </w:r>
      <w:bookmarkEnd w:id="13"/>
      <w:bookmarkEnd w:id="14"/>
      <w:bookmarkEnd w:id="15"/>
      <w:bookmarkEnd w:id="16"/>
      <w:bookmarkEnd w:id="17"/>
      <w:bookmarkEnd w:id="18"/>
      <w:bookmarkEnd w:id="19"/>
      <w:bookmarkEnd w:id="20"/>
      <w:bookmarkEnd w:id="21"/>
      <w:bookmarkEnd w:id="22"/>
      <w:bookmarkEnd w:id="23"/>
      <w:bookmarkEnd w:id="24"/>
      <w:bookmarkEnd w:id="25"/>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w:t>
      </w:r>
      <w:r w:rsidR="00844BA1">
        <w:lastRenderedPageBreak/>
        <w:t>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79444561" wp14:editId="4B268ED4">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9</w:t>
      </w:r>
      <w:r w:rsidR="00515DA0">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214226C5" wp14:editId="01D61F8C">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10</w:t>
      </w:r>
      <w:r w:rsidR="00515DA0">
        <w:rPr>
          <w:noProof/>
        </w:rPr>
        <w:fldChar w:fldCharType="end"/>
      </w:r>
      <w:r>
        <w:t xml:space="preserve"> - Matrox </w:t>
      </w:r>
      <w:r w:rsidRPr="008D539C">
        <w:t>M9128</w:t>
      </w:r>
    </w:p>
    <w:p w:rsidR="0089097C" w:rsidRPr="0089097C" w:rsidRDefault="00D01431" w:rsidP="00C715AF">
      <w:pPr>
        <w:pStyle w:val="berschrift4"/>
      </w:pPr>
      <w:bookmarkStart w:id="26" w:name="_Ref325113776"/>
      <w:r>
        <w:t>Testhardware</w:t>
      </w:r>
      <w:bookmarkEnd w:id="26"/>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E84F862" wp14:editId="1E3975C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11</w:t>
      </w:r>
      <w:r w:rsidR="00515DA0">
        <w:rPr>
          <w:noProof/>
        </w:rPr>
        <w:fldChar w:fldCharType="end"/>
      </w:r>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7" w:name="_Ref322085866"/>
      <w:r>
        <w:rPr>
          <w:rStyle w:val="Funotenzeichen"/>
        </w:rPr>
        <w:footnoteReference w:id="1"/>
      </w:r>
      <w:bookmarkEnd w:id="27"/>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8" w:name="_Ref325646573"/>
      <w:r>
        <w:t>WDDM</w:t>
      </w:r>
      <w:bookmarkEnd w:id="28"/>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9" w:name="_Ref325646585"/>
      <w:r>
        <w:lastRenderedPageBreak/>
        <w:t>XDDM</w:t>
      </w:r>
      <w:bookmarkEnd w:id="29"/>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30" w:name="_Ref325119794"/>
      <w:r>
        <w:t>Test mit DirectX Applikationen</w:t>
      </w:r>
      <w:bookmarkEnd w:id="30"/>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lastRenderedPageBreak/>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1" w:name="_Ref325920025"/>
      <w:r>
        <w:t>Tests mit verkleinertem Video</w:t>
      </w:r>
      <w:bookmarkEnd w:id="31"/>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6EC5C5EC" wp14:editId="3446E35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2" w:name="_Ref325908781"/>
      <w:r>
        <w:t xml:space="preserve">Abbildung </w:t>
      </w:r>
      <w:r w:rsidR="00515DA0">
        <w:fldChar w:fldCharType="begin"/>
      </w:r>
      <w:r w:rsidR="00515DA0">
        <w:instrText xml:space="preserve"> SEQ Abbildung \* ARABIC </w:instrText>
      </w:r>
      <w:r w:rsidR="00515DA0">
        <w:fldChar w:fldCharType="separate"/>
      </w:r>
      <w:r w:rsidR="00177C1A">
        <w:rPr>
          <w:noProof/>
        </w:rPr>
        <w:t>12</w:t>
      </w:r>
      <w:r w:rsidR="00515DA0">
        <w:rPr>
          <w:noProof/>
        </w:rPr>
        <w:fldChar w:fldCharType="end"/>
      </w:r>
      <w:r>
        <w:t xml:space="preserve"> - Variante C 3x3 55" </w:t>
      </w:r>
      <w:r w:rsidR="00297F51">
        <w:t>Bildschirme mit einem 1.5-fach (blau) und 2-fach (gelb) vergrösserten</w:t>
      </w:r>
      <w:r>
        <w:t xml:space="preserve"> Video</w:t>
      </w:r>
      <w:bookmarkEnd w:id="32"/>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3"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3"/>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 xml:space="preserve">Sollte die Video Wall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031B6E">
        <w:rPr>
          <w:lang w:val="en-US"/>
        </w:rPr>
        <w:t xml:space="preserve">Tabelle </w:t>
      </w:r>
      <w:r w:rsidR="009312AE" w:rsidRPr="00031B6E">
        <w:rPr>
          <w:noProof/>
          <w:lang w:val="en-US"/>
        </w:rPr>
        <w:t>2</w:t>
      </w:r>
      <w:r w:rsidR="009312AE" w:rsidRPr="00031B6E">
        <w:rPr>
          <w:lang w:val="en-US"/>
        </w:rPr>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Partial stre</w:t>
            </w:r>
            <w:r w:rsidR="00C03762">
              <w:t>t</w:t>
            </w:r>
            <w:r>
              <w:t>ched</w:t>
            </w:r>
          </w:p>
          <w:p w:rsidR="000E2FE6" w:rsidRDefault="000E2FE6" w:rsidP="00C0649B">
            <w:pPr>
              <w:pStyle w:val="Listenabsatz"/>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Default="000E2FE6" w:rsidP="00C0649B">
            <w:pPr>
              <w:pStyle w:val="Listenabsatz"/>
              <w:numPr>
                <w:ilvl w:val="0"/>
                <w:numId w:val="10"/>
              </w:numPr>
            </w:pPr>
            <w:r>
              <w:t>Joined</w:t>
            </w:r>
            <w:r w:rsidR="002A7797">
              <w:t xml:space="preserve"> </w:t>
            </w:r>
            <w:r>
              <w:t>&amp;</w:t>
            </w:r>
            <w:r w:rsidR="002A7797">
              <w:t xml:space="preserve"> </w:t>
            </w:r>
            <w:r>
              <w:t>partial stre</w:t>
            </w:r>
            <w:r w:rsidR="00C03762">
              <w:t>t</w:t>
            </w:r>
            <w:r>
              <w:t>ched (</w:t>
            </w:r>
            <w:r w:rsidR="008C167F">
              <w:t xml:space="preserve">für </w:t>
            </w:r>
            <w:r>
              <w:t>9</w:t>
            </w:r>
            <w:r w:rsidR="008C167F">
              <w:t xml:space="preserve"> Monitore</w:t>
            </w:r>
            <w:r>
              <w:t>)</w:t>
            </w:r>
          </w:p>
        </w:tc>
        <w:tc>
          <w:tcPr>
            <w:tcW w:w="4606" w:type="dxa"/>
          </w:tcPr>
          <w:p w:rsidR="000E2FE6" w:rsidRDefault="000E2FE6" w:rsidP="0040529D">
            <w:r>
              <w:t xml:space="preserve">Treiber XDDM </w:t>
            </w:r>
          </w:p>
          <w:p w:rsidR="000E2FE6" w:rsidRDefault="000E2FE6" w:rsidP="0040529D">
            <w:pPr>
              <w:pStyle w:val="Listenabsatz"/>
              <w:numPr>
                <w:ilvl w:val="0"/>
                <w:numId w:val="10"/>
              </w:numPr>
            </w:pPr>
            <w:r>
              <w:t>Independent</w:t>
            </w:r>
          </w:p>
          <w:p w:rsidR="000E2FE6" w:rsidRDefault="00B45891" w:rsidP="00B45891">
            <w:pPr>
              <w:pStyle w:val="Listenabsatz"/>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1E8BB2E8" wp14:editId="705B3A42">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13</w:t>
      </w:r>
      <w:r w:rsidR="00515DA0">
        <w:rPr>
          <w:noProof/>
        </w:rPr>
        <w:fldChar w:fldCharType="end"/>
      </w:r>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76D6D6DB" wp14:editId="2AFD8A8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Default="00514FF0" w:rsidP="00514FF0">
      <w:pPr>
        <w:pStyle w:val="Beschriftung"/>
        <w:rPr>
          <w:lang w:val="en-US"/>
        </w:rPr>
      </w:pPr>
      <w:r w:rsidRPr="001E7B54">
        <w:rPr>
          <w:lang w:val="en-US"/>
        </w:rPr>
        <w:t xml:space="preserve">Abbildung </w:t>
      </w:r>
      <w:r>
        <w:fldChar w:fldCharType="begin"/>
      </w:r>
      <w:r w:rsidRPr="001E7B54">
        <w:rPr>
          <w:lang w:val="en-US"/>
        </w:rPr>
        <w:instrText xml:space="preserve"> SEQ Abbildung \* ARABIC </w:instrText>
      </w:r>
      <w:r>
        <w:fldChar w:fldCharType="separate"/>
      </w:r>
      <w:r w:rsidR="00177C1A">
        <w:rPr>
          <w:noProof/>
          <w:lang w:val="en-US"/>
        </w:rPr>
        <w:t>14</w:t>
      </w:r>
      <w:r>
        <w:fldChar w:fldCharType="end"/>
      </w:r>
      <w:r w:rsidRPr="001E7B54">
        <w:rPr>
          <w:lang w:val="en-US"/>
        </w:rPr>
        <w:t xml:space="preserve"> - Konfiguration "Stretched"</w:t>
      </w:r>
      <w:r w:rsidR="00A94619" w:rsidRPr="001E7B54">
        <w:rPr>
          <w:lang w:val="en-US"/>
        </w:rPr>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5BB7C6A3" wp14:editId="344C4F81">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Default="00E80FB3" w:rsidP="00E80FB3">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15</w:t>
      </w:r>
      <w:r w:rsidR="00515DA0">
        <w:rPr>
          <w:noProof/>
        </w:rPr>
        <w:fldChar w:fldCharType="end"/>
      </w:r>
      <w:r>
        <w:t xml:space="preserve"> - Konfiguration "Partial stretched" (WDDM)</w:t>
      </w:r>
    </w:p>
    <w:p w:rsidR="008C167F" w:rsidRDefault="008C167F" w:rsidP="00AA2135">
      <w:pPr>
        <w:rPr>
          <w:i/>
        </w:rPr>
      </w:pPr>
      <w:r w:rsidRPr="008810C9">
        <w:rPr>
          <w:i/>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6E92DE1A" wp14:editId="135F8E46">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Beschriftung"/>
      </w:pPr>
      <w:r>
        <w:t xml:space="preserve">Abbildung </w:t>
      </w:r>
      <w:r w:rsidR="00515DA0">
        <w:fldChar w:fldCharType="begin"/>
      </w:r>
      <w:r w:rsidR="00515DA0">
        <w:instrText xml:space="preserve"> SEQ Abbildung \* ARABIC</w:instrText>
      </w:r>
      <w:r w:rsidR="00515DA0">
        <w:instrText xml:space="preserve"> </w:instrText>
      </w:r>
      <w:r w:rsidR="00515DA0">
        <w:fldChar w:fldCharType="separate"/>
      </w:r>
      <w:r w:rsidR="00177C1A">
        <w:rPr>
          <w:noProof/>
        </w:rPr>
        <w:t>16</w:t>
      </w:r>
      <w:r w:rsidR="00515DA0">
        <w:rPr>
          <w:noProof/>
        </w:rPr>
        <w:fldChar w:fldCharType="end"/>
      </w:r>
      <w:r>
        <w:t xml:space="preserve"> - Konfiguration "Joined &amp; stretched" (WDDM)</w:t>
      </w:r>
    </w:p>
    <w:p w:rsidR="001B625B" w:rsidRDefault="001B625B" w:rsidP="001B625B">
      <w:pPr>
        <w:rPr>
          <w:i/>
        </w:rPr>
      </w:pPr>
      <w:r w:rsidRPr="008810C9">
        <w:rPr>
          <w:i/>
        </w:rPr>
        <w:t xml:space="preserve">Joined &amp; </w:t>
      </w:r>
      <w:r>
        <w:rPr>
          <w:i/>
        </w:rPr>
        <w:t xml:space="preserve">partial </w:t>
      </w:r>
      <w:r w:rsidRPr="008810C9">
        <w:rPr>
          <w:i/>
        </w:rPr>
        <w:t>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3E1CC99" wp14:editId="1872FA21">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Beschriftung"/>
      </w:pPr>
      <w:r>
        <w:t xml:space="preserve">Abbildung </w:t>
      </w:r>
      <w:r w:rsidR="00515DA0">
        <w:fldChar w:fldCharType="begin"/>
      </w:r>
      <w:r w:rsidR="00515DA0">
        <w:instrText xml:space="preserve"> SEQ Abbildung \* ARABIC </w:instrText>
      </w:r>
      <w:r w:rsidR="00515DA0">
        <w:fldChar w:fldCharType="separate"/>
      </w:r>
      <w:r w:rsidR="00177C1A">
        <w:rPr>
          <w:noProof/>
        </w:rPr>
        <w:t>17</w:t>
      </w:r>
      <w:r w:rsidR="00515DA0">
        <w:rPr>
          <w:noProof/>
        </w:rPr>
        <w:fldChar w:fldCharType="end"/>
      </w:r>
      <w:r>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 Wall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 eine andere Hardwarekonstellation</w:t>
      </w:r>
      <w:r w:rsidR="00D33771">
        <w:t xml:space="preserve">, </w:t>
      </w:r>
      <w:r w:rsidR="001B3C91">
        <w:t>analog</w:t>
      </w:r>
      <w:r w:rsidR="00D33771">
        <w:t xml:space="preserve"> </w:t>
      </w:r>
      <w:r w:rsidR="00446495">
        <w:t>zu</w:t>
      </w:r>
      <w:r>
        <w:t xml:space="preserve"> de</w:t>
      </w:r>
      <w:r w:rsidR="00446495">
        <w:t>r</w:t>
      </w:r>
      <w:r>
        <w:t xml:space="preserve"> in der</w:t>
      </w:r>
      <w:r w:rsidR="00446495">
        <w:t xml:space="preserve"> </w:t>
      </w:r>
      <w:r w:rsidR="00D33771">
        <w:t>Mitsubishi Wall</w:t>
      </w:r>
      <w:r w:rsidR="001B3C91">
        <w:t xml:space="preserve"> Offerte</w:t>
      </w:r>
      <w:r>
        <w:t xml:space="preserve"> (siehe Kapitel </w:t>
      </w:r>
      <w:r>
        <w:fldChar w:fldCharType="begin"/>
      </w:r>
      <w:r>
        <w:instrText xml:space="preserve"> REF _Ref325441553 \r \h </w:instrText>
      </w:r>
      <w:r>
        <w:fldChar w:fldCharType="separate"/>
      </w:r>
      <w:r>
        <w:t>I.1.3</w:t>
      </w:r>
      <w:r>
        <w:fldChar w:fldCharType="end"/>
      </w:r>
      <w:r>
        <w:t xml:space="preserve"> </w:t>
      </w:r>
      <w:r>
        <w:fldChar w:fldCharType="begin"/>
      </w:r>
      <w:r>
        <w:instrText xml:space="preserve"> REF _Ref325441553 \h </w:instrText>
      </w:r>
      <w:r>
        <w:fldChar w:fldCharType="separate"/>
      </w:r>
      <w:r>
        <w:t>Mitsubishi Video Wall</w:t>
      </w:r>
      <w:r>
        <w:fldChar w:fldCharType="end"/>
      </w:r>
      <w:r>
        <w:t>)</w:t>
      </w:r>
      <w:r w:rsidR="00D33771">
        <w:t>, empfohlen.</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 xml:space="preserve">Lesbarkeit </w:t>
      </w:r>
      <w:r w:rsidR="006055CE">
        <w:lastRenderedPageBreak/>
        <w:t>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(TODO: bis zu welcher Auflösung kann man die Poster </w:t>
      </w:r>
      <w:r w:rsidR="006055CE">
        <w:t>„</w:t>
      </w:r>
      <w:r>
        <w:t>angenehm</w:t>
      </w:r>
      <w:r w:rsidR="006055CE">
        <w:t>“</w:t>
      </w:r>
      <w:r>
        <w:t xml:space="preserve"> lesen? Ist das Poster von Kevin auf 1280x800 lesbar?</w:t>
      </w:r>
      <w:r w:rsidR="006055CE">
        <w:t xml:space="preserve"> Ich denke nicht.</w:t>
      </w:r>
      <w:r>
        <w:t>)</w:t>
      </w:r>
      <w:r w:rsidR="00826476">
        <w:t xml:space="preserve"> gelesen werden.</w:t>
      </w:r>
      <w:bookmarkStart w:id="34" w:name="_Ref324064816"/>
      <w:bookmarkStart w:id="35" w:name="_Ref325193612"/>
    </w:p>
    <w:p w:rsidR="00887A91" w:rsidRDefault="00887A91">
      <w:pPr>
        <w:rPr>
          <w:rFonts w:asciiTheme="majorHAnsi" w:hAnsiTheme="majorHAnsi"/>
          <w:b/>
          <w:color w:val="FFFFFF" w:themeColor="background1"/>
          <w:spacing w:val="15"/>
          <w:sz w:val="24"/>
          <w:szCs w:val="22"/>
        </w:rPr>
      </w:pPr>
      <w:r>
        <w:br w:type="page"/>
      </w:r>
    </w:p>
    <w:p w:rsidR="00504C57" w:rsidRDefault="00504C57" w:rsidP="00C715AF">
      <w:pPr>
        <w:pStyle w:val="berschrift3"/>
      </w:pPr>
      <w:bookmarkStart w:id="36" w:name="_Ref325441553"/>
      <w:r>
        <w:lastRenderedPageBreak/>
        <w:t>Mitsubishi Video Wall</w:t>
      </w:r>
      <w:bookmarkEnd w:id="34"/>
      <w:bookmarkEnd w:id="35"/>
      <w:bookmarkEnd w:id="36"/>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5C0EAD"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5C0EAD" w:rsidRDefault="005C0EAD" w:rsidP="005C0EAD">
      <w:r>
        <w:br w:type="page"/>
      </w:r>
    </w:p>
    <w:p w:rsidR="005C0EAD" w:rsidRDefault="005C0EAD" w:rsidP="005C0EAD">
      <w:pPr>
        <w:pStyle w:val="berschrift3"/>
      </w:pPr>
      <w:bookmarkStart w:id="37" w:name="_Ref325921078"/>
      <w:r>
        <w:lastRenderedPageBreak/>
        <w:t>Lesbarkeit Poster</w:t>
      </w:r>
      <w:bookmarkEnd w:id="37"/>
    </w:p>
    <w:p w:rsidR="005C0EAD" w:rsidRDefault="005C0EAD" w:rsidP="005C0EAD">
      <w:r>
        <w:t>Dem Team standen 21 Testposter zur Verfügung. Davon waren 10 von der Informatik-, 4 von der Elektrotechnik- und 7 von der Landschaftsarchitektur-Abteilung. Die Texte der beiden ersteren waren problemlos lesbar bei einer Auflösung von 1xHD. Die der Landschaftsarchitektur jedoch nicht. Daher wurde geprüft ob eine maximale Auflösung von 3xHD dies ändern könnte. Hierfür wurde ein neuntel eines Landschaftsarchitektur Posters gewählt</w:t>
      </w:r>
      <w:r w:rsidR="00A12AC8">
        <w:t xml:space="preserve"> und auf einem weissen Hintergrund mit der Grösse von 1920 x 1080 platziert</w:t>
      </w:r>
      <w:r>
        <w:t>.</w:t>
      </w:r>
      <w:r w:rsidR="00394D35">
        <w:t xml:space="preserve"> Der Ausschnitt des Posters wurde so angepasst, dass er 11/12 der Fläche einnahm.</w:t>
      </w:r>
      <w:r w:rsidR="00254466">
        <w:t xml:space="preserve"> Gleichzeitig wurde das gesamte Poster auch auf einem weissen Hintergrund mit der selber Grösse positioniert. Hierbei nahm das Poster 3/4 des Platzes ein.</w:t>
      </w:r>
      <w:r w:rsidR="00394D35">
        <w:t xml:space="preserve"> Dies, da die spätere Applikation Platz braucht für die Darstellung des Skeletts und des Menus.</w:t>
      </w:r>
      <w:r w:rsidR="003E1BA4">
        <w:t xml:space="preserve"> </w:t>
      </w:r>
      <w:r w:rsidR="0079460C">
        <w:t xml:space="preserve">Am 25.05.2012 prüfte das Team auf dem HP LD4200tm des Instituts für Software (IFS) ob </w:t>
      </w:r>
      <w:r w:rsidR="00254466">
        <w:t>beide Abbildungen</w:t>
      </w:r>
      <w:r w:rsidR="0079460C">
        <w:t xml:space="preserve"> lesbar </w:t>
      </w:r>
      <w:r w:rsidR="00254466">
        <w:t>sind</w:t>
      </w:r>
      <w:r w:rsidR="0079460C">
        <w:t>.</w:t>
      </w:r>
      <w:r w:rsidR="00537191">
        <w:t xml:space="preserve"> </w:t>
      </w:r>
      <w:r w:rsidR="00181C9E">
        <w:t>Das Team</w:t>
      </w:r>
      <w:r w:rsidR="00A001DA">
        <w:t xml:space="preserve"> </w:t>
      </w:r>
      <w:r w:rsidR="00537191">
        <w:t>betrachtete</w:t>
      </w:r>
      <w:r w:rsidR="00181C9E">
        <w:t xml:space="preserve"> </w:t>
      </w:r>
      <w:r w:rsidR="0020320F">
        <w:t xml:space="preserve">die </w:t>
      </w:r>
      <w:r w:rsidR="00537191">
        <w:t>Abbildung</w:t>
      </w:r>
      <w:r w:rsidR="00181C9E">
        <w:t>en</w:t>
      </w:r>
      <w:r w:rsidR="00537191">
        <w:t xml:space="preserve"> </w:t>
      </w:r>
      <w:r w:rsidR="00811255">
        <w:t xml:space="preserve">auf dem 42“ Monitor </w:t>
      </w:r>
      <w:r w:rsidR="00537191">
        <w:t>von etwa 3-4 Metern aus.</w:t>
      </w:r>
      <w:r w:rsidR="005B132E">
        <w:t xml:space="preserve"> Es wurde schnell ersichtlich, dass die Texte </w:t>
      </w:r>
      <w:r w:rsidR="001A2F88">
        <w:t xml:space="preserve">des Ausschnitts </w:t>
      </w:r>
      <w:r w:rsidR="005B132E">
        <w:t xml:space="preserve">zwar lesbar sind, es aber anstrengend für die Augen ist. </w:t>
      </w:r>
      <w:r w:rsidR="00257EB1">
        <w:t xml:space="preserve">Es ist davon auszugehen, dass die hohe Anstrengung Benutzer der Video Wall abschrecken wird, </w:t>
      </w:r>
      <w:r w:rsidR="008207F5">
        <w:t>ein solches</w:t>
      </w:r>
      <w:r w:rsidR="00257EB1">
        <w:t xml:space="preserve"> Poster zu lesen.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Variante, in welcher das gesamte Poster auf der Fläche positioniert ist</w:t>
      </w:r>
      <w:r w:rsidR="00447E9B">
        <w:t>, können lediglich die Titel des</w:t>
      </w:r>
      <w:r w:rsidR="00F2573A">
        <w:t xml:space="preserve"> Posters gelesen werden.</w:t>
      </w:r>
      <w:r w:rsidR="007C10D4">
        <w:t xml:space="preserve"> Bei einer Auflösung von 1xHD werden die Poster deshalb aus nicht lesbar eingestuft.</w:t>
      </w:r>
    </w:p>
    <w:p w:rsidR="007C6DBB" w:rsidRDefault="007C6DBB" w:rsidP="00730683">
      <w:pPr>
        <w:pStyle w:val="berschrift4"/>
      </w:pPr>
      <w:r>
        <w:t>Prozentuale Lesbarkeit</w:t>
      </w:r>
    </w:p>
    <w:p w:rsidR="00730683" w:rsidRPr="00730683" w:rsidRDefault="00E312BA" w:rsidP="00730683">
      <w:r>
        <w:t xml:space="preserve">Da </w:t>
      </w:r>
      <w:r w:rsidR="00730683">
        <w:t>die Bachelorposter der Landschaftsarchitektur auch bei einer hohen Auflösung schwer lesbar</w:t>
      </w:r>
      <w:r>
        <w:t xml:space="preserve"> sind,</w:t>
      </w:r>
      <w:r w:rsidR="00865EBF">
        <w:t xml:space="preserve"> wurde eruiert, wie viele Poster auf der Video Wall nicht</w:t>
      </w:r>
      <w:r w:rsidR="00F14CBB">
        <w:t xml:space="preserve"> oder nur erschwert</w:t>
      </w:r>
      <w:r w:rsidR="00865EBF">
        <w:t xml:space="preserve"> lesbar sein würden.</w:t>
      </w:r>
      <w:r w:rsidR="00730683">
        <w:t xml:space="preserve"> Für die Auswertung wurde die Annahme getroffen, dass die Arbeiten der Bauing</w:t>
      </w:r>
      <w:r w:rsidR="008D7905">
        <w:t>enieure immer einzeln durchgeführt werden</w:t>
      </w:r>
      <w:r w:rsidR="00730683">
        <w:t>. Für die Informatik und Elektrotechnik wurde eine durchschnittliche Gruppengrösse von zwei Personen angenommen.</w:t>
      </w:r>
      <w:r w:rsidR="003918BC">
        <w:t xml:space="preserve"> Die Arbeiten der restlichen Studiengänge entstehen in Einzelgruppen.</w:t>
      </w:r>
      <w:r w:rsidR="000614F2">
        <w:t xml:space="preserve"> Arbeiten der Erneuerbare Energien und Umwelttechnik Abteilung </w:t>
      </w:r>
      <w:r w:rsidR="006D6719">
        <w:t>stehen</w:t>
      </w:r>
      <w:r w:rsidR="000614F2">
        <w:t xml:space="preserve"> zu diesem Zeitpunkt noch keine zu</w:t>
      </w:r>
      <w:r w:rsidR="001F789C">
        <w:t>r</w:t>
      </w:r>
      <w:r w:rsidR="000614F2">
        <w:t xml:space="preserve"> Verfügung.</w:t>
      </w:r>
      <w:r w:rsidR="00CE2E65">
        <w:t xml:space="preserve"> Für die Auswertung wurden auf der Unterrichtswebsite der HSR die Studenten gezählt, welche sich</w:t>
      </w:r>
      <w:r w:rsidR="00B75458">
        <w:t xml:space="preserve"> zwischen dem Frühlingssemester 2008 und Frühlingssemester 2012</w:t>
      </w:r>
      <w:r w:rsidR="00CE2E65">
        <w:t xml:space="preserve"> für die Bachelorarbeit angemeldet hatten.</w:t>
      </w:r>
      <w:r w:rsidR="00B75458">
        <w:t xml:space="preserve"> Die detaillierte Auswertung kann dem Anhang entnommen werden (TODO: Verlinkung Anhang).</w:t>
      </w:r>
      <w:r w:rsidR="00CC17D9">
        <w:t xml:space="preserve"> Über die 4.5 Jahre ergibt sich folgende Verteilung:</w:t>
      </w:r>
    </w:p>
    <w:p w:rsidR="004D0771" w:rsidRDefault="005C0EAD" w:rsidP="002870D8">
      <w:r>
        <w:rPr>
          <w:noProof/>
          <w:lang w:eastAsia="de-CH"/>
        </w:rPr>
        <w:drawing>
          <wp:inline distT="0" distB="0" distL="0" distR="0" wp14:anchorId="646950A6" wp14:editId="3747D250">
            <wp:extent cx="5486400" cy="3200400"/>
            <wp:effectExtent l="0" t="0" r="19050"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177C1A" w:rsidP="00177C1A">
      <w:pPr>
        <w:pStyle w:val="Beschriftung"/>
      </w:pPr>
      <w:bookmarkStart w:id="38" w:name="_Ref325889863"/>
      <w:r>
        <w:t xml:space="preserve">Abbildung </w:t>
      </w:r>
      <w:r w:rsidR="00515DA0">
        <w:fldChar w:fldCharType="begin"/>
      </w:r>
      <w:r w:rsidR="00515DA0">
        <w:instrText xml:space="preserve"> SEQ Abbildung \* ARABIC </w:instrText>
      </w:r>
      <w:r w:rsidR="00515DA0">
        <w:fldChar w:fldCharType="separate"/>
      </w:r>
      <w:r>
        <w:rPr>
          <w:noProof/>
        </w:rPr>
        <w:t>18</w:t>
      </w:r>
      <w:r w:rsidR="00515DA0">
        <w:rPr>
          <w:noProof/>
        </w:rPr>
        <w:fldChar w:fldCharType="end"/>
      </w:r>
      <w:r>
        <w:t xml:space="preserve"> -  Anzahl der Arbeiten, prozentuale Lesbarkeit</w:t>
      </w:r>
      <w:bookmarkEnd w:id="38"/>
    </w:p>
    <w:p w:rsidR="00177C1A" w:rsidRPr="00177C1A" w:rsidRDefault="00943ECB" w:rsidP="00177C1A">
      <w:r>
        <w:t xml:space="preserve">Wie aus </w:t>
      </w:r>
      <w:r>
        <w:fldChar w:fldCharType="begin"/>
      </w:r>
      <w:r>
        <w:instrText xml:space="preserve"> REF _Ref325889863 \h </w:instrText>
      </w:r>
      <w:r>
        <w:fldChar w:fldCharType="separate"/>
      </w:r>
      <w:r>
        <w:t xml:space="preserve">Abbildung </w:t>
      </w:r>
      <w:r>
        <w:rPr>
          <w:noProof/>
        </w:rPr>
        <w:t>18</w:t>
      </w:r>
      <w:r>
        <w:t xml:space="preserve"> -  Anzahl der Arbeiten, prozentuale Lesbarkeit</w:t>
      </w:r>
      <w:r>
        <w:fldChar w:fldCharType="end"/>
      </w:r>
      <w:r>
        <w:t xml:space="preserve"> ersichtlich ist, </w:t>
      </w:r>
      <w:r w:rsidR="0088027F">
        <w:t>machen die Arbeiten der Landschaftsarchitektur 19% aus. Es wird daher angenommen, dass die restlichen Poster, we</w:t>
      </w:r>
      <w:r w:rsidR="00443B13">
        <w:t>lche 81% ausmachen, lesbar sind.</w:t>
      </w:r>
    </w:p>
    <w:sectPr w:rsidR="00177C1A"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DA0" w:rsidRDefault="00515DA0" w:rsidP="008F2373">
      <w:pPr>
        <w:spacing w:after="0"/>
      </w:pPr>
      <w:r>
        <w:separator/>
      </w:r>
    </w:p>
  </w:endnote>
  <w:endnote w:type="continuationSeparator" w:id="0">
    <w:p w:rsidR="00515DA0" w:rsidRDefault="00515DA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31C" w:rsidRDefault="00CF131C">
    <w:pPr>
      <w:pStyle w:val="Fuzeile"/>
    </w:pPr>
    <w:r w:rsidRPr="00F259A7">
      <w:rPr>
        <w:lang w:val="en-US"/>
      </w:rPr>
      <w:t>Video Wall – Hardware Evaluation und Tests</w:t>
    </w:r>
    <w:r w:rsidRPr="00F259A7">
      <w:rPr>
        <w:lang w:val="en-US"/>
      </w:rPr>
      <w:tab/>
    </w:r>
    <w:r>
      <w:fldChar w:fldCharType="begin"/>
    </w:r>
    <w:r>
      <w:instrText xml:space="preserve"> DATE  \@ "d. MMMM yyyy"  \* MERGEFORMAT </w:instrText>
    </w:r>
    <w:r>
      <w:fldChar w:fldCharType="separate"/>
    </w:r>
    <w:r w:rsidR="00D41144">
      <w:rPr>
        <w:noProof/>
      </w:rPr>
      <w:t>27.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41144" w:rsidRPr="00D41144">
      <w:rPr>
        <w:b/>
        <w:noProof/>
        <w:lang w:val="de-DE"/>
      </w:rPr>
      <w:t>1</w:t>
    </w:r>
    <w:r>
      <w:rPr>
        <w:b/>
      </w:rPr>
      <w:fldChar w:fldCharType="end"/>
    </w:r>
    <w:r>
      <w:rPr>
        <w:lang w:val="de-DE"/>
      </w:rPr>
      <w:t xml:space="preserve"> von </w:t>
    </w:r>
    <w:r w:rsidR="00515DA0">
      <w:fldChar w:fldCharType="begin"/>
    </w:r>
    <w:r w:rsidR="00515DA0">
      <w:instrText>NUMPAGES  \* Arabic  \* MERGEFORMAT</w:instrText>
    </w:r>
    <w:r w:rsidR="00515DA0">
      <w:fldChar w:fldCharType="separate"/>
    </w:r>
    <w:r w:rsidR="00D41144" w:rsidRPr="00D41144">
      <w:rPr>
        <w:b/>
        <w:noProof/>
        <w:lang w:val="de-DE"/>
      </w:rPr>
      <w:t>18</w:t>
    </w:r>
    <w:r w:rsidR="00515DA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DA0" w:rsidRDefault="00515DA0" w:rsidP="008F2373">
      <w:pPr>
        <w:spacing w:after="0"/>
      </w:pPr>
      <w:r>
        <w:separator/>
      </w:r>
    </w:p>
  </w:footnote>
  <w:footnote w:type="continuationSeparator" w:id="0">
    <w:p w:rsidR="00515DA0" w:rsidRDefault="00515DA0"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F131C" w:rsidTr="001B5BC7">
        <w:tc>
          <w:tcPr>
            <w:tcW w:w="1384" w:type="dxa"/>
          </w:tcPr>
          <w:p w:rsidR="00CF131C" w:rsidRPr="00CC782A" w:rsidRDefault="00CF131C" w:rsidP="001B5BC7">
            <w:pPr>
              <w:tabs>
                <w:tab w:val="left" w:pos="1701"/>
              </w:tabs>
              <w:rPr>
                <w:b/>
              </w:rPr>
            </w:pPr>
            <w:r>
              <w:rPr>
                <w:rStyle w:val="Funotenzeichen"/>
              </w:rPr>
              <w:footnoteRef/>
            </w:r>
            <w:r>
              <w:t xml:space="preserve"> [elmer11]</w:t>
            </w:r>
          </w:p>
        </w:tc>
        <w:tc>
          <w:tcPr>
            <w:tcW w:w="7828" w:type="dxa"/>
          </w:tcPr>
          <w:p w:rsidR="00CF131C" w:rsidRDefault="00CF131C" w:rsidP="001B5BC7">
            <w:pPr>
              <w:tabs>
                <w:tab w:val="left" w:pos="1701"/>
              </w:tabs>
            </w:pPr>
            <w:r>
              <w:t>Lukas Elmer, Christina Heidt, Delia Treichler, „</w:t>
            </w:r>
            <w:r w:rsidRPr="00984B23">
              <w:t>Project Flip 2.0</w:t>
            </w:r>
            <w:r>
              <w:t>“,</w:t>
            </w:r>
          </w:p>
          <w:p w:rsidR="00CF131C" w:rsidRDefault="00515DA0" w:rsidP="001B5BC7">
            <w:pPr>
              <w:tabs>
                <w:tab w:val="left" w:pos="1701"/>
              </w:tabs>
            </w:pPr>
            <w:hyperlink r:id="rId1" w:history="1">
              <w:r w:rsidR="00CF131C" w:rsidRPr="004E14DC">
                <w:rPr>
                  <w:rStyle w:val="Hyperlink"/>
                </w:rPr>
                <w:t>http://eprints3.hsr.ch/220/</w:t>
              </w:r>
            </w:hyperlink>
          </w:p>
          <w:p w:rsidR="00CF131C" w:rsidRDefault="00CF131C" w:rsidP="001B5BC7">
            <w:pPr>
              <w:tabs>
                <w:tab w:val="left" w:pos="1701"/>
              </w:tabs>
            </w:pPr>
            <w:r>
              <w:t>letzter Zugriff: 13.04.2012</w:t>
            </w:r>
          </w:p>
        </w:tc>
      </w:tr>
    </w:tbl>
    <w:p w:rsidR="00CF131C" w:rsidRDefault="00CF131C"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31C" w:rsidRDefault="00CF131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9"/>
  </w:num>
  <w:num w:numId="4">
    <w:abstractNumId w:val="6"/>
  </w:num>
  <w:num w:numId="5">
    <w:abstractNumId w:val="1"/>
  </w:num>
  <w:num w:numId="6">
    <w:abstractNumId w:val="8"/>
  </w:num>
  <w:num w:numId="7">
    <w:abstractNumId w:val="0"/>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834EB"/>
    <w:rsid w:val="00087979"/>
    <w:rsid w:val="00090621"/>
    <w:rsid w:val="000917AE"/>
    <w:rsid w:val="00091EE7"/>
    <w:rsid w:val="00094847"/>
    <w:rsid w:val="00097AB6"/>
    <w:rsid w:val="000A2C34"/>
    <w:rsid w:val="000B1504"/>
    <w:rsid w:val="000B658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7589"/>
    <w:rsid w:val="001609C2"/>
    <w:rsid w:val="001679BD"/>
    <w:rsid w:val="00173A19"/>
    <w:rsid w:val="00174BC7"/>
    <w:rsid w:val="00177C1A"/>
    <w:rsid w:val="00181936"/>
    <w:rsid w:val="00181C9E"/>
    <w:rsid w:val="001853BF"/>
    <w:rsid w:val="00187BFB"/>
    <w:rsid w:val="001938B5"/>
    <w:rsid w:val="0019702E"/>
    <w:rsid w:val="001A2F88"/>
    <w:rsid w:val="001B2F20"/>
    <w:rsid w:val="001B3C91"/>
    <w:rsid w:val="001B5BC7"/>
    <w:rsid w:val="001B625B"/>
    <w:rsid w:val="001D17F5"/>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51C55"/>
    <w:rsid w:val="002520DE"/>
    <w:rsid w:val="00253D94"/>
    <w:rsid w:val="00254466"/>
    <w:rsid w:val="00257EB1"/>
    <w:rsid w:val="00262D92"/>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2BA5"/>
    <w:rsid w:val="002D594C"/>
    <w:rsid w:val="002D6338"/>
    <w:rsid w:val="002D76B2"/>
    <w:rsid w:val="002E16A4"/>
    <w:rsid w:val="002E65A6"/>
    <w:rsid w:val="002F0E85"/>
    <w:rsid w:val="002F181C"/>
    <w:rsid w:val="002F28DD"/>
    <w:rsid w:val="002F349D"/>
    <w:rsid w:val="002F5725"/>
    <w:rsid w:val="002F5C3A"/>
    <w:rsid w:val="00304DDD"/>
    <w:rsid w:val="00311FA0"/>
    <w:rsid w:val="0031361F"/>
    <w:rsid w:val="00322609"/>
    <w:rsid w:val="00326318"/>
    <w:rsid w:val="0033600A"/>
    <w:rsid w:val="0033667B"/>
    <w:rsid w:val="00340CBA"/>
    <w:rsid w:val="003416EA"/>
    <w:rsid w:val="0035198B"/>
    <w:rsid w:val="00353578"/>
    <w:rsid w:val="003541C5"/>
    <w:rsid w:val="00356BA1"/>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316C"/>
    <w:rsid w:val="003C3BB7"/>
    <w:rsid w:val="003D2DC3"/>
    <w:rsid w:val="003D30FC"/>
    <w:rsid w:val="003D56DA"/>
    <w:rsid w:val="003D60A1"/>
    <w:rsid w:val="003E1BA4"/>
    <w:rsid w:val="003E3018"/>
    <w:rsid w:val="003E40FB"/>
    <w:rsid w:val="003F11AE"/>
    <w:rsid w:val="003F23C8"/>
    <w:rsid w:val="003F3283"/>
    <w:rsid w:val="004011E5"/>
    <w:rsid w:val="00402E1C"/>
    <w:rsid w:val="00403588"/>
    <w:rsid w:val="00406426"/>
    <w:rsid w:val="00415284"/>
    <w:rsid w:val="00416826"/>
    <w:rsid w:val="00420129"/>
    <w:rsid w:val="004337F3"/>
    <w:rsid w:val="00433D55"/>
    <w:rsid w:val="0043717F"/>
    <w:rsid w:val="004371E8"/>
    <w:rsid w:val="0044010F"/>
    <w:rsid w:val="00443B13"/>
    <w:rsid w:val="00446495"/>
    <w:rsid w:val="00447E9B"/>
    <w:rsid w:val="0045567B"/>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62A3"/>
    <w:rsid w:val="00504C57"/>
    <w:rsid w:val="00514FF0"/>
    <w:rsid w:val="00515DA0"/>
    <w:rsid w:val="00537191"/>
    <w:rsid w:val="00543E51"/>
    <w:rsid w:val="005532E5"/>
    <w:rsid w:val="00557EFF"/>
    <w:rsid w:val="00560405"/>
    <w:rsid w:val="00566F36"/>
    <w:rsid w:val="005720BA"/>
    <w:rsid w:val="005732B8"/>
    <w:rsid w:val="00577A8E"/>
    <w:rsid w:val="00581DEF"/>
    <w:rsid w:val="005824F3"/>
    <w:rsid w:val="00585C0D"/>
    <w:rsid w:val="005862F9"/>
    <w:rsid w:val="005876FE"/>
    <w:rsid w:val="0059202A"/>
    <w:rsid w:val="00597926"/>
    <w:rsid w:val="005A1ED4"/>
    <w:rsid w:val="005A2362"/>
    <w:rsid w:val="005B081C"/>
    <w:rsid w:val="005B132E"/>
    <w:rsid w:val="005C0EAD"/>
    <w:rsid w:val="005C0FCB"/>
    <w:rsid w:val="005D0131"/>
    <w:rsid w:val="005D236A"/>
    <w:rsid w:val="005D2F22"/>
    <w:rsid w:val="005D58CE"/>
    <w:rsid w:val="005E1D61"/>
    <w:rsid w:val="005E2896"/>
    <w:rsid w:val="005E3310"/>
    <w:rsid w:val="005E675B"/>
    <w:rsid w:val="005E6C04"/>
    <w:rsid w:val="005F2C01"/>
    <w:rsid w:val="005F3749"/>
    <w:rsid w:val="005F572D"/>
    <w:rsid w:val="006055CE"/>
    <w:rsid w:val="0061193D"/>
    <w:rsid w:val="006156A4"/>
    <w:rsid w:val="006211F6"/>
    <w:rsid w:val="006214EB"/>
    <w:rsid w:val="00622928"/>
    <w:rsid w:val="00625568"/>
    <w:rsid w:val="00625E5F"/>
    <w:rsid w:val="0063477F"/>
    <w:rsid w:val="00640387"/>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6719"/>
    <w:rsid w:val="006E2A7D"/>
    <w:rsid w:val="006F0BE2"/>
    <w:rsid w:val="006F2255"/>
    <w:rsid w:val="006F483F"/>
    <w:rsid w:val="006F69BC"/>
    <w:rsid w:val="00700A20"/>
    <w:rsid w:val="00706310"/>
    <w:rsid w:val="007074EB"/>
    <w:rsid w:val="00716DBB"/>
    <w:rsid w:val="00730683"/>
    <w:rsid w:val="0075029B"/>
    <w:rsid w:val="007525CB"/>
    <w:rsid w:val="0075265A"/>
    <w:rsid w:val="007537D1"/>
    <w:rsid w:val="00754216"/>
    <w:rsid w:val="007567CB"/>
    <w:rsid w:val="00760725"/>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32B6"/>
    <w:rsid w:val="007C3F51"/>
    <w:rsid w:val="007C6DBB"/>
    <w:rsid w:val="007C76F5"/>
    <w:rsid w:val="007D405F"/>
    <w:rsid w:val="007D55FC"/>
    <w:rsid w:val="007E1257"/>
    <w:rsid w:val="007E5BE3"/>
    <w:rsid w:val="007F2C8E"/>
    <w:rsid w:val="007F4C3F"/>
    <w:rsid w:val="007F5CCB"/>
    <w:rsid w:val="0080436B"/>
    <w:rsid w:val="00811255"/>
    <w:rsid w:val="008207F5"/>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97C"/>
    <w:rsid w:val="00891DCA"/>
    <w:rsid w:val="008964CB"/>
    <w:rsid w:val="008A1713"/>
    <w:rsid w:val="008A28AA"/>
    <w:rsid w:val="008A4E18"/>
    <w:rsid w:val="008A6801"/>
    <w:rsid w:val="008A6A57"/>
    <w:rsid w:val="008B3335"/>
    <w:rsid w:val="008C167F"/>
    <w:rsid w:val="008C2F1A"/>
    <w:rsid w:val="008C54BF"/>
    <w:rsid w:val="008D56EC"/>
    <w:rsid w:val="008D7905"/>
    <w:rsid w:val="008E1C65"/>
    <w:rsid w:val="008E328B"/>
    <w:rsid w:val="008E597D"/>
    <w:rsid w:val="008F2373"/>
    <w:rsid w:val="008F4DD5"/>
    <w:rsid w:val="009030F0"/>
    <w:rsid w:val="00906C97"/>
    <w:rsid w:val="00915B6C"/>
    <w:rsid w:val="00921781"/>
    <w:rsid w:val="00921794"/>
    <w:rsid w:val="009303F0"/>
    <w:rsid w:val="009312AE"/>
    <w:rsid w:val="00943ECB"/>
    <w:rsid w:val="00945C40"/>
    <w:rsid w:val="00950039"/>
    <w:rsid w:val="00952B86"/>
    <w:rsid w:val="00954D75"/>
    <w:rsid w:val="00957D96"/>
    <w:rsid w:val="009631E5"/>
    <w:rsid w:val="0097170B"/>
    <w:rsid w:val="00976450"/>
    <w:rsid w:val="009939A5"/>
    <w:rsid w:val="009962A5"/>
    <w:rsid w:val="0099734F"/>
    <w:rsid w:val="009A1432"/>
    <w:rsid w:val="009A48A3"/>
    <w:rsid w:val="009B5CA7"/>
    <w:rsid w:val="009B5DED"/>
    <w:rsid w:val="009C7E98"/>
    <w:rsid w:val="009D0379"/>
    <w:rsid w:val="009E072F"/>
    <w:rsid w:val="009E1A5E"/>
    <w:rsid w:val="009E4CB1"/>
    <w:rsid w:val="009E4D33"/>
    <w:rsid w:val="00A001DA"/>
    <w:rsid w:val="00A018C9"/>
    <w:rsid w:val="00A027C0"/>
    <w:rsid w:val="00A02A35"/>
    <w:rsid w:val="00A0620E"/>
    <w:rsid w:val="00A06B4F"/>
    <w:rsid w:val="00A12AC8"/>
    <w:rsid w:val="00A26EB6"/>
    <w:rsid w:val="00A31881"/>
    <w:rsid w:val="00A344E2"/>
    <w:rsid w:val="00A50DD4"/>
    <w:rsid w:val="00A53880"/>
    <w:rsid w:val="00A54675"/>
    <w:rsid w:val="00A611DF"/>
    <w:rsid w:val="00A61354"/>
    <w:rsid w:val="00A61384"/>
    <w:rsid w:val="00A63D70"/>
    <w:rsid w:val="00A66500"/>
    <w:rsid w:val="00A751D5"/>
    <w:rsid w:val="00A854F7"/>
    <w:rsid w:val="00A94619"/>
    <w:rsid w:val="00A9530A"/>
    <w:rsid w:val="00A95903"/>
    <w:rsid w:val="00A9616D"/>
    <w:rsid w:val="00AA2135"/>
    <w:rsid w:val="00AA7393"/>
    <w:rsid w:val="00AA753F"/>
    <w:rsid w:val="00AB0290"/>
    <w:rsid w:val="00AB21BC"/>
    <w:rsid w:val="00AB4AC5"/>
    <w:rsid w:val="00AB51D5"/>
    <w:rsid w:val="00AC34EB"/>
    <w:rsid w:val="00AC40CC"/>
    <w:rsid w:val="00AD2E5E"/>
    <w:rsid w:val="00AD5E67"/>
    <w:rsid w:val="00AE018E"/>
    <w:rsid w:val="00AE119D"/>
    <w:rsid w:val="00AE38E4"/>
    <w:rsid w:val="00AE4410"/>
    <w:rsid w:val="00AF0EFF"/>
    <w:rsid w:val="00AF186F"/>
    <w:rsid w:val="00AF1A2A"/>
    <w:rsid w:val="00AF4AE0"/>
    <w:rsid w:val="00AF4B63"/>
    <w:rsid w:val="00AF4E74"/>
    <w:rsid w:val="00AF7DD4"/>
    <w:rsid w:val="00B038C9"/>
    <w:rsid w:val="00B10239"/>
    <w:rsid w:val="00B11DCA"/>
    <w:rsid w:val="00B1324E"/>
    <w:rsid w:val="00B16EC2"/>
    <w:rsid w:val="00B216E9"/>
    <w:rsid w:val="00B30C3E"/>
    <w:rsid w:val="00B35FE5"/>
    <w:rsid w:val="00B373E3"/>
    <w:rsid w:val="00B375EA"/>
    <w:rsid w:val="00B45891"/>
    <w:rsid w:val="00B51C89"/>
    <w:rsid w:val="00B54E54"/>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703F"/>
    <w:rsid w:val="00BE1E7B"/>
    <w:rsid w:val="00BE3C14"/>
    <w:rsid w:val="00BE6DFC"/>
    <w:rsid w:val="00BE714D"/>
    <w:rsid w:val="00BF1750"/>
    <w:rsid w:val="00C00EFD"/>
    <w:rsid w:val="00C03762"/>
    <w:rsid w:val="00C05730"/>
    <w:rsid w:val="00C0649B"/>
    <w:rsid w:val="00C10AFC"/>
    <w:rsid w:val="00C12393"/>
    <w:rsid w:val="00C14F5B"/>
    <w:rsid w:val="00C2136D"/>
    <w:rsid w:val="00C22202"/>
    <w:rsid w:val="00C25D6B"/>
    <w:rsid w:val="00C34E44"/>
    <w:rsid w:val="00C3713F"/>
    <w:rsid w:val="00C44111"/>
    <w:rsid w:val="00C4523C"/>
    <w:rsid w:val="00C47BE9"/>
    <w:rsid w:val="00C60A00"/>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431"/>
    <w:rsid w:val="00D04BD5"/>
    <w:rsid w:val="00D072D8"/>
    <w:rsid w:val="00D1407B"/>
    <w:rsid w:val="00D15006"/>
    <w:rsid w:val="00D15E63"/>
    <w:rsid w:val="00D24812"/>
    <w:rsid w:val="00D25B02"/>
    <w:rsid w:val="00D26DB3"/>
    <w:rsid w:val="00D31D77"/>
    <w:rsid w:val="00D33771"/>
    <w:rsid w:val="00D41144"/>
    <w:rsid w:val="00D531F9"/>
    <w:rsid w:val="00D6570E"/>
    <w:rsid w:val="00D71099"/>
    <w:rsid w:val="00D72154"/>
    <w:rsid w:val="00D74748"/>
    <w:rsid w:val="00D86642"/>
    <w:rsid w:val="00D931CE"/>
    <w:rsid w:val="00DA3FE7"/>
    <w:rsid w:val="00DB03AE"/>
    <w:rsid w:val="00DB0DA6"/>
    <w:rsid w:val="00DB2612"/>
    <w:rsid w:val="00DB585B"/>
    <w:rsid w:val="00DB6158"/>
    <w:rsid w:val="00DB6EDD"/>
    <w:rsid w:val="00DC323F"/>
    <w:rsid w:val="00DC714E"/>
    <w:rsid w:val="00DD03F6"/>
    <w:rsid w:val="00DD64A9"/>
    <w:rsid w:val="00DF53B2"/>
    <w:rsid w:val="00DF5FA8"/>
    <w:rsid w:val="00E03D68"/>
    <w:rsid w:val="00E04EB6"/>
    <w:rsid w:val="00E053B4"/>
    <w:rsid w:val="00E06310"/>
    <w:rsid w:val="00E07227"/>
    <w:rsid w:val="00E13BEF"/>
    <w:rsid w:val="00E15497"/>
    <w:rsid w:val="00E214F2"/>
    <w:rsid w:val="00E22264"/>
    <w:rsid w:val="00E312BA"/>
    <w:rsid w:val="00E31FFC"/>
    <w:rsid w:val="00E330DE"/>
    <w:rsid w:val="00E37393"/>
    <w:rsid w:val="00E4191E"/>
    <w:rsid w:val="00E4361C"/>
    <w:rsid w:val="00E459AB"/>
    <w:rsid w:val="00E52158"/>
    <w:rsid w:val="00E523A9"/>
    <w:rsid w:val="00E54D5A"/>
    <w:rsid w:val="00E56DB5"/>
    <w:rsid w:val="00E711E0"/>
    <w:rsid w:val="00E77194"/>
    <w:rsid w:val="00E80FB3"/>
    <w:rsid w:val="00E860CF"/>
    <w:rsid w:val="00E87169"/>
    <w:rsid w:val="00E87F0B"/>
    <w:rsid w:val="00E94055"/>
    <w:rsid w:val="00E9781F"/>
    <w:rsid w:val="00EA10FA"/>
    <w:rsid w:val="00EA11C4"/>
    <w:rsid w:val="00EA2F23"/>
    <w:rsid w:val="00EB01E0"/>
    <w:rsid w:val="00EB3916"/>
    <w:rsid w:val="00EB4B14"/>
    <w:rsid w:val="00ED04A9"/>
    <w:rsid w:val="00ED168D"/>
    <w:rsid w:val="00ED17B1"/>
    <w:rsid w:val="00EE2AB1"/>
    <w:rsid w:val="00EF427A"/>
    <w:rsid w:val="00EF459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E1239-54E3-4347-BF23-2EACFE0B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4809</Words>
  <Characters>30302</Characters>
  <Application>Microsoft Office Word</Application>
  <DocSecurity>0</DocSecurity>
  <Lines>252</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35041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434</cp:revision>
  <dcterms:created xsi:type="dcterms:W3CDTF">2012-05-04T11:54:00Z</dcterms:created>
  <dcterms:modified xsi:type="dcterms:W3CDTF">2012-05-27T20:31:00Z</dcterms:modified>
</cp:coreProperties>
</file>