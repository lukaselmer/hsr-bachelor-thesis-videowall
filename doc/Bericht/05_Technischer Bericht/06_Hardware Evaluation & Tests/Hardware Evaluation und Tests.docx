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Heading2"/>
      </w:pPr>
      <w:r>
        <w:t>Hardware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620E38">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620E38">
            <w:r>
              <w:t>24.05.2012</w:t>
            </w:r>
          </w:p>
        </w:tc>
        <w:tc>
          <w:tcPr>
            <w:tcW w:w="993" w:type="dxa"/>
          </w:tcPr>
          <w:p w:rsidR="00DB03AE" w:rsidRDefault="00DB03AE" w:rsidP="00620E38">
            <w:r>
              <w:t>1.7</w:t>
            </w:r>
          </w:p>
        </w:tc>
        <w:tc>
          <w:tcPr>
            <w:tcW w:w="4674" w:type="dxa"/>
          </w:tcPr>
          <w:p w:rsidR="00DB03AE" w:rsidRDefault="00DB03AE" w:rsidP="00DB03AE">
            <w:pPr>
              <w:rPr>
                <w:lang w:val="en-US"/>
              </w:rPr>
            </w:pPr>
            <w:r>
              <w:rPr>
                <w:lang w:val="en-US"/>
              </w:rPr>
              <w:t xml:space="preserve">WPF Video Performance Tests </w:t>
            </w:r>
            <w:r>
              <w:rPr>
                <w:lang w:val="en-US"/>
              </w:rPr>
              <w:t>ausgearbeitet</w:t>
            </w:r>
            <w:bookmarkStart w:id="1" w:name="_GoBack"/>
            <w:bookmarkEnd w:id="1"/>
          </w:p>
        </w:tc>
        <w:tc>
          <w:tcPr>
            <w:tcW w:w="2303" w:type="dxa"/>
          </w:tcPr>
          <w:p w:rsidR="00DB03AE" w:rsidRDefault="00DB03AE" w:rsidP="00620E38">
            <w:r>
              <w:t>LE</w:t>
            </w:r>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2870D8" w:rsidRDefault="002870D8" w:rsidP="00C715AF">
      <w:pPr>
        <w:pStyle w:val="Heading3"/>
      </w:pPr>
      <w:r>
        <w:lastRenderedPageBreak/>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3"/>
      <w:bookmarkEnd w:id="4"/>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29779C">
        <w:fldChar w:fldCharType="begin"/>
      </w:r>
      <w:r w:rsidR="0029779C">
        <w:instrText xml:space="preserve"> S</w:instrText>
      </w:r>
      <w:r w:rsidR="0029779C">
        <w:instrText xml:space="preserve">EQ Abbildung \* ARABIC </w:instrText>
      </w:r>
      <w:r w:rsidR="0029779C">
        <w:fldChar w:fldCharType="separate"/>
      </w:r>
      <w:r w:rsidR="001B2F20">
        <w:rPr>
          <w:noProof/>
        </w:rPr>
        <w:t>1</w:t>
      </w:r>
      <w:r w:rsidR="0029779C">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2</w:t>
      </w:r>
      <w:r w:rsidR="0029779C">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3</w:t>
      </w:r>
      <w:r w:rsidR="0029779C">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r w:rsidR="0029779C">
        <w:fldChar w:fldCharType="begin"/>
      </w:r>
      <w:r w:rsidR="0029779C">
        <w:instrText xml:space="preserve"> SEQ Abbildung \* ARABIC </w:instrText>
      </w:r>
      <w:r w:rsidR="0029779C">
        <w:fldChar w:fldCharType="separate"/>
      </w:r>
      <w:r w:rsidR="001B2F20">
        <w:rPr>
          <w:noProof/>
        </w:rPr>
        <w:t>4</w:t>
      </w:r>
      <w:r w:rsidR="0029779C">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5</w:t>
      </w:r>
      <w:r w:rsidR="0029779C">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r w:rsidR="0029779C">
        <w:fldChar w:fldCharType="begin"/>
      </w:r>
      <w:r w:rsidR="0029779C">
        <w:instrText xml:space="preserve"> SEQ Abbildung \* ARABIC </w:instrText>
      </w:r>
      <w:r w:rsidR="0029779C">
        <w:fldChar w:fldCharType="separate"/>
      </w:r>
      <w:r w:rsidR="001B2F20">
        <w:rPr>
          <w:noProof/>
        </w:rPr>
        <w:t>6</w:t>
      </w:r>
      <w:r w:rsidR="0029779C">
        <w:rPr>
          <w:noProof/>
        </w:rPr>
        <w:fldChar w:fldCharType="end"/>
      </w:r>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9" w:name="_Ref325119142"/>
      <w:r>
        <w:t>Variante D</w:t>
      </w:r>
      <w:r w:rsidR="00297D7A">
        <w:t>: 2 x 4 55“ Monitore</w:t>
      </w:r>
      <w:bookmarkEnd w:id="9"/>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7</w:t>
      </w:r>
      <w:r w:rsidR="0029779C">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r w:rsidR="0029779C">
        <w:fldChar w:fldCharType="begin"/>
      </w:r>
      <w:r w:rsidR="0029779C">
        <w:instrText xml:space="preserve"> SEQ Abbildung \* ARABIC </w:instrText>
      </w:r>
      <w:r w:rsidR="0029779C">
        <w:fldChar w:fldCharType="separate"/>
      </w:r>
      <w:r w:rsidR="001B2F20">
        <w:rPr>
          <w:noProof/>
        </w:rPr>
        <w:t>8</w:t>
      </w:r>
      <w:r w:rsidR="0029779C">
        <w:rPr>
          <w:noProof/>
        </w:rPr>
        <w:fldChar w:fldCharType="end"/>
      </w:r>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2" w:name="_Ref320546124"/>
      <w:r>
        <w:t xml:space="preserve">Tabelle </w:t>
      </w:r>
      <w:r w:rsidR="0029779C">
        <w:fldChar w:fldCharType="begin"/>
      </w:r>
      <w:r w:rsidR="0029779C">
        <w:instrText xml:space="preserve"> SEQ Tabelle \* ARABIC </w:instrText>
      </w:r>
      <w:r w:rsidR="0029779C">
        <w:fldChar w:fldCharType="separate"/>
      </w:r>
      <w:r w:rsidR="00EB4B14">
        <w:rPr>
          <w:noProof/>
        </w:rPr>
        <w:t>1</w:t>
      </w:r>
      <w:r w:rsidR="0029779C">
        <w:rPr>
          <w:noProof/>
        </w:rPr>
        <w:fldChar w:fldCharType="end"/>
      </w:r>
      <w:r>
        <w:t xml:space="preserve"> </w:t>
      </w:r>
      <w:r w:rsidRPr="001F7726">
        <w:t>- Nutzwertanalyse: Monitorkonstellation für Video Wall</w:t>
      </w:r>
      <w:bookmarkEnd w:id="12"/>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r>
        <w:t>Grafikkarten</w:t>
      </w:r>
      <w:bookmarkEnd w:id="13"/>
      <w:bookmarkEnd w:id="14"/>
      <w:bookmarkEnd w:id="15"/>
      <w:bookmarkEnd w:id="16"/>
      <w:bookmarkEnd w:id="17"/>
      <w:bookmarkEnd w:id="18"/>
      <w:bookmarkEnd w:id="19"/>
      <w:bookmarkEnd w:id="20"/>
      <w:bookmarkEnd w:id="21"/>
      <w:bookmarkEnd w:id="22"/>
      <w:bookmarkEnd w:id="23"/>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lastRenderedPageBreak/>
        <w:t xml:space="preserve">Abbildung </w:t>
      </w:r>
      <w:r w:rsidR="0029779C">
        <w:fldChar w:fldCharType="begin"/>
      </w:r>
      <w:r w:rsidR="0029779C">
        <w:instrText xml:space="preserve"> SEQ Abbildung \* ARABIC </w:instrText>
      </w:r>
      <w:r w:rsidR="0029779C">
        <w:fldChar w:fldCharType="separate"/>
      </w:r>
      <w:r w:rsidR="001B2F20">
        <w:rPr>
          <w:noProof/>
        </w:rPr>
        <w:t>9</w:t>
      </w:r>
      <w:r w:rsidR="0029779C">
        <w:rPr>
          <w:noProof/>
        </w:rPr>
        <w:fldChar w:fldCharType="end"/>
      </w:r>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10</w:t>
      </w:r>
      <w:r w:rsidR="0029779C">
        <w:rPr>
          <w:noProof/>
        </w:rPr>
        <w:fldChar w:fldCharType="end"/>
      </w:r>
      <w:r>
        <w:t xml:space="preserve"> - Matrox </w:t>
      </w:r>
      <w:r w:rsidRPr="008D539C">
        <w:t>M9128</w:t>
      </w:r>
    </w:p>
    <w:p w:rsidR="0089097C" w:rsidRPr="0089097C" w:rsidRDefault="00D01431" w:rsidP="00C715AF">
      <w:pPr>
        <w:pStyle w:val="Heading4"/>
      </w:pPr>
      <w:bookmarkStart w:id="24" w:name="_Ref325113776"/>
      <w:r>
        <w:t>Testhardware</w:t>
      </w:r>
      <w:bookmarkEnd w:id="24"/>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11</w:t>
      </w:r>
      <w:r w:rsidR="0029779C">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lastRenderedPageBreak/>
        <w:t>Übersicht</w:t>
      </w:r>
    </w:p>
    <w:p w:rsidR="002870D8" w:rsidRDefault="002870D8" w:rsidP="002870D8">
      <w:r>
        <w:t>Um zu testen, wie flüssig verschiedene WPF Applikationen auf der Test Wall laufen, wurde einerseits die Studienarbeit Project Flip 2.0</w:t>
      </w:r>
      <w:bookmarkStart w:id="25" w:name="_Ref322085866"/>
      <w:r>
        <w:rPr>
          <w:rStyle w:val="FootnoteReference"/>
        </w:rPr>
        <w:footnoteReference w:id="1"/>
      </w:r>
      <w:bookmarkEnd w:id="25"/>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6" w:name="_Ref325646573"/>
      <w:r>
        <w:t>WDDM</w:t>
      </w:r>
      <w:bookmarkEnd w:id="26"/>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7" w:name="_Ref325646585"/>
      <w:r>
        <w:t>XDDM</w:t>
      </w:r>
      <w:bookmarkEnd w:id="27"/>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Heading5"/>
      </w:pPr>
      <w:bookmarkStart w:id="28" w:name="_Ref325119794"/>
      <w:r>
        <w:t>Test mit DirectX Applikationen</w:t>
      </w:r>
      <w:bookmarkEnd w:id="28"/>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w:t>
      </w:r>
      <w:r w:rsidR="00126875">
        <w:lastRenderedPageBreak/>
        <w:t xml:space="preserve">(TODO: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r>
        <w:t>Tests mit verkleinertem Video</w:t>
      </w:r>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dargestellt werden kann:</w:t>
      </w:r>
    </w:p>
    <w:p w:rsidR="005F3749" w:rsidRDefault="00EB01E0" w:rsidP="005F3749">
      <w:pPr>
        <w:keepNext/>
      </w:pPr>
      <w:r>
        <w:rPr>
          <w:noProof/>
          <w:lang w:eastAsia="de-CH"/>
        </w:rPr>
        <w:lastRenderedPageBreak/>
        <w:drawing>
          <wp:inline distT="0" distB="0" distL="0" distR="0" wp14:anchorId="1D2B1B7C" wp14:editId="19CA314D">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12</w:t>
      </w:r>
      <w:r w:rsidR="0029779C">
        <w:rPr>
          <w:noProof/>
        </w:rPr>
        <w:fldChar w:fldCharType="end"/>
      </w:r>
      <w:r>
        <w:t xml:space="preserve"> - Variante C 3x3 55" Bildschirme mit einem 1.5-fachem (blau) und 2-fachem (gelb) vergrössertem Video</w:t>
      </w:r>
    </w:p>
    <w:p w:rsidR="00EB01E0" w:rsidRDefault="00EB01E0" w:rsidP="00C7401F">
      <w:r>
        <w:t>Da ein Monitor eine Auflösung von FullHD (1920x1080) besitzt, ist leicht erkennbar, wie gross ein Video in FullHD Grösse wäre. Damit man sich vorstellen kann, wie gross eine 1.5-fache</w:t>
      </w:r>
      <w:r w:rsidR="00A02A35">
        <w:t xml:space="preserve"> (blauer Bereich)</w:t>
      </w:r>
      <w:r>
        <w:t xml:space="preserve"> und eine 2-fache</w:t>
      </w:r>
      <w:r w:rsidR="00A02A35">
        <w:t xml:space="preserve"> (gelber Bereich)</w:t>
      </w:r>
      <w:r>
        <w:t xml:space="preserve"> Vergrösserung des Videos aussehen würde, wu</w:t>
      </w:r>
      <w:r w:rsidR="00A02A35">
        <w:t>r</w:t>
      </w:r>
      <w:r>
        <w:t xml:space="preserve">den </w:t>
      </w:r>
      <w:r w:rsidR="00A02A35">
        <w:t xml:space="preserve">die </w:t>
      </w:r>
      <w:r>
        <w:t xml:space="preserve">zwei Bereiche </w:t>
      </w:r>
      <w:r w:rsidR="00A02A35">
        <w:t>(blau und gelb)</w:t>
      </w:r>
      <w:r>
        <w:t xml:space="preserve"> dargestellt.</w:t>
      </w:r>
    </w:p>
    <w:p w:rsidR="00C7401F" w:rsidRDefault="003868FF" w:rsidP="00C7401F">
      <w:r>
        <w:t>Um die optimale Konfiguration für ein solches FullHD-vergrössertes Video zu finden, wobei beim Abspielen das Bild nicht ruckeln soll, mussten verschiedene Treiber und Modi der Grafikkarte getestet werden.</w:t>
      </w:r>
      <w:r w:rsidR="003541C5">
        <w:t xml:space="preserve"> Nachfolgend eine kurze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Anz. Monitore</w:t>
            </w:r>
          </w:p>
        </w:tc>
        <w:tc>
          <w:tcPr>
            <w:tcW w:w="1469"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Treiber Modell</w:t>
            </w:r>
          </w:p>
        </w:tc>
        <w:tc>
          <w:tcPr>
            <w:tcW w:w="1843"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Monitor Modus</w:t>
            </w:r>
          </w:p>
        </w:tc>
        <w:tc>
          <w:tcPr>
            <w:tcW w:w="1417" w:type="dxa"/>
            <w:hideMark/>
          </w:tcPr>
          <w:p w:rsidR="00031B6E" w:rsidRPr="00FB5870" w:rsidRDefault="00031B6E" w:rsidP="005824F3">
            <w:pPr>
              <w:jc w:val="right"/>
              <w:cnfStyle w:val="100000000000" w:firstRow="1" w:lastRow="0" w:firstColumn="0" w:lastColumn="0" w:oddVBand="0" w:evenVBand="0" w:oddHBand="0" w:evenHBand="0" w:firstRowFirstColumn="0" w:firstRowLastColumn="0" w:lastRowFirstColumn="0" w:lastRowLastColumn="0"/>
            </w:pPr>
            <w:r w:rsidRPr="00FB5870">
              <w:t>Video Grösse</w:t>
            </w:r>
            <w:r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29"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29"/>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8964CB" w:rsidP="008964CB">
      <w:r>
        <w:t>Da eine 4*2 Konfiguration der Monitore auch möglich wäre und 8 Bildschirme auf einer einzigen Grafikkarte betrieben werden könnten, wurden neben 3*3 Monitore auch 4*2 Monitore getestet.</w:t>
      </w:r>
    </w:p>
    <w:p w:rsidR="00EB4B14" w:rsidRDefault="00C0649B" w:rsidP="00C0649B">
      <w:pPr>
        <w:rPr>
          <w:b/>
        </w:rPr>
      </w:pPr>
      <w:r>
        <w:rPr>
          <w:b/>
        </w:rPr>
        <w:t>Treiber Modell</w:t>
      </w:r>
    </w:p>
    <w:p w:rsidR="00C0649B" w:rsidRDefault="00C0649B" w:rsidP="00C0649B">
      <w:r>
        <w:t xml:space="preserve">Weitere Details dazu sind unter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C0649B" w:rsidP="00C0649B">
      <w:pPr>
        <w:rPr>
          <w:b/>
        </w:rPr>
      </w:pPr>
      <w:r w:rsidRPr="00C0649B">
        <w:rPr>
          <w:b/>
        </w:rPr>
        <w:t>Monitor Modus</w:t>
      </w:r>
    </w:p>
    <w:p w:rsidR="007525CB" w:rsidRDefault="00C0649B" w:rsidP="00C0649B">
      <w:r>
        <w:t>Es gibt verschiedene Modi</w:t>
      </w:r>
      <w:r w:rsidR="007525CB">
        <w:t>, um die Monitore zu betreiben.</w:t>
      </w:r>
    </w:p>
    <w:p w:rsidR="007525CB" w:rsidRDefault="00C3713F" w:rsidP="007525CB">
      <w:pPr>
        <w:pStyle w:val="ListParagraph"/>
        <w:numPr>
          <w:ilvl w:val="0"/>
          <w:numId w:val="7"/>
        </w:numPr>
      </w:pPr>
      <w:r>
        <w:t>Independent</w:t>
      </w:r>
      <w:r w:rsidR="007525CB">
        <w:t>:</w:t>
      </w:r>
      <w:r>
        <w:t xml:space="preserve"> Hier sind alle Monitore unabhängig und werden von Window</w:t>
      </w:r>
      <w:r w:rsidR="007525CB">
        <w:t>s als einzelne Monitore erkannt.</w:t>
      </w:r>
    </w:p>
    <w:p w:rsidR="007525CB" w:rsidRDefault="00187BFB" w:rsidP="007525CB">
      <w:pPr>
        <w:pStyle w:val="ListParagraph"/>
        <w:numPr>
          <w:ilvl w:val="0"/>
          <w:numId w:val="7"/>
        </w:numPr>
      </w:pPr>
      <w:r>
        <w:lastRenderedPageBreak/>
        <w:t>Stretched</w:t>
      </w:r>
      <w:r w:rsidR="007525CB">
        <w:t>:</w:t>
      </w:r>
      <w:r>
        <w:t xml:space="preserve"> </w:t>
      </w:r>
      <w:r w:rsidR="00543E51">
        <w:t>B</w:t>
      </w:r>
      <w:r>
        <w:t>edeutet, dass aus verschiedenen einzelnen Bildschirmen ein grosser virtueller Bildschirm erstellt wird</w:t>
      </w:r>
      <w:r w:rsidR="007525CB">
        <w:t>.</w:t>
      </w:r>
    </w:p>
    <w:p w:rsidR="00C0649B" w:rsidRDefault="00543E51" w:rsidP="007525CB">
      <w:pPr>
        <w:pStyle w:val="ListParagraph"/>
        <w:numPr>
          <w:ilvl w:val="0"/>
          <w:numId w:val="7"/>
        </w:numPr>
      </w:pPr>
      <w:r>
        <w:t>Joined: Um einen grossen virtuellen Bildschirm (stretched)</w:t>
      </w:r>
      <w:r w:rsidR="0099734F">
        <w:t xml:space="preserve"> mit dem Treibermodell WDDM</w:t>
      </w:r>
      <w:r>
        <w:t xml:space="preserve"> zu erzeugen, ist es nötig, die GPUs der Grafikkarten zusammenzuschliessen. Dies kann über die Option „Joined“ angegeben werden.</w:t>
      </w:r>
    </w:p>
    <w:p w:rsidR="00543E51" w:rsidRDefault="00543E51" w:rsidP="00543E51">
      <w:pPr>
        <w:pStyle w:val="ListParagraph"/>
        <w:numPr>
          <w:ilvl w:val="0"/>
          <w:numId w:val="7"/>
        </w:numPr>
      </w:pPr>
      <w:r w:rsidRPr="00543E51">
        <w:t>Partial stretched</w:t>
      </w:r>
      <w:r>
        <w:t>: Da die beiden Grafikkarten (</w:t>
      </w:r>
      <w:r w:rsidRPr="00543E51">
        <w:t>M9128</w:t>
      </w:r>
      <w:r>
        <w:t xml:space="preserve"> und M918</w:t>
      </w:r>
      <w:r w:rsidRPr="00543E51">
        <w:t>8</w:t>
      </w:r>
      <w:r>
        <w:t>) im WDDM Modus nicht zusammengeschlossen („Joined“) werden können, beschreibt dieser Modus, dass nur die Bildschirme an der gleichen Grafikkarte zu einem grossen virtuellem Bildschirm zusammengeschlossen werden.</w:t>
      </w:r>
    </w:p>
    <w:p w:rsidR="0019702E" w:rsidRDefault="002D6338" w:rsidP="0019702E">
      <w:r>
        <w:t xml:space="preserve">Um die Modi </w:t>
      </w:r>
      <w:r w:rsidR="00090621">
        <w:t xml:space="preserve">auch in Zusammenarbeit </w:t>
      </w:r>
      <w:r>
        <w:t xml:space="preserve">zu veranschaulichen, sind nachfolgend die </w:t>
      </w:r>
      <w:r w:rsidR="00D72154">
        <w:t>verwendeten</w:t>
      </w:r>
      <w:r>
        <w:t xml:space="preserve"> </w:t>
      </w:r>
      <w:r w:rsidR="000D2CE3">
        <w:t>Konfigurationen</w:t>
      </w:r>
      <w:r w:rsidR="003D56DA">
        <w:t xml:space="preserve"> kurz aufgeführt:</w:t>
      </w:r>
    </w:p>
    <w:p w:rsidR="00514FF0" w:rsidRDefault="001B5BC7" w:rsidP="00514FF0">
      <w:pPr>
        <w:keepNext/>
      </w:pPr>
      <w:r>
        <w:rPr>
          <w:noProof/>
          <w:lang w:eastAsia="de-CH"/>
        </w:rPr>
        <w:drawing>
          <wp:inline distT="0" distB="0" distL="0" distR="0" wp14:anchorId="7D9BC9B0" wp14:editId="5C955A6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13</w:t>
      </w:r>
      <w:r w:rsidR="0029779C">
        <w:rPr>
          <w:noProof/>
        </w:rPr>
        <w:fldChar w:fldCharType="end"/>
      </w:r>
      <w:r>
        <w:t xml:space="preserve"> - Konfiguration "Independent"</w:t>
      </w:r>
      <w:r w:rsidR="00A94619">
        <w:t xml:space="preserve"> (XDDM, WDDM)</w:t>
      </w:r>
    </w:p>
    <w:p w:rsidR="00514FF0" w:rsidRDefault="00514FF0" w:rsidP="00514FF0">
      <w:pPr>
        <w:keepNext/>
      </w:pPr>
      <w:r>
        <w:rPr>
          <w:noProof/>
          <w:lang w:eastAsia="de-CH"/>
        </w:rPr>
        <w:lastRenderedPageBreak/>
        <w:drawing>
          <wp:inline distT="0" distB="0" distL="0" distR="0" wp14:anchorId="68BADA3E" wp14:editId="635363C6">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Default="00514FF0" w:rsidP="00514FF0">
      <w:pPr>
        <w:pStyle w:val="Caption"/>
        <w:rPr>
          <w:lang w:val="en-US"/>
        </w:rPr>
      </w:pPr>
      <w:r w:rsidRPr="001E7B54">
        <w:rPr>
          <w:lang w:val="en-US"/>
        </w:rPr>
        <w:t xml:space="preserve">Abbildung </w:t>
      </w:r>
      <w:r>
        <w:fldChar w:fldCharType="begin"/>
      </w:r>
      <w:r w:rsidRPr="001E7B54">
        <w:rPr>
          <w:lang w:val="en-US"/>
        </w:rPr>
        <w:instrText xml:space="preserve"> SEQ Abbildung \* ARABIC </w:instrText>
      </w:r>
      <w:r>
        <w:fldChar w:fldCharType="separate"/>
      </w:r>
      <w:r w:rsidR="001B2F20">
        <w:rPr>
          <w:noProof/>
          <w:lang w:val="en-US"/>
        </w:rPr>
        <w:t>14</w:t>
      </w:r>
      <w:r>
        <w:fldChar w:fldCharType="end"/>
      </w:r>
      <w:r w:rsidRPr="001E7B54">
        <w:rPr>
          <w:lang w:val="en-US"/>
        </w:rPr>
        <w:t xml:space="preserve"> - Konfiguration "Stretched"</w:t>
      </w:r>
      <w:r w:rsidR="00A94619" w:rsidRPr="001E7B54">
        <w:rPr>
          <w:lang w:val="en-US"/>
        </w:rPr>
        <w:t xml:space="preserve"> (XDDM)</w:t>
      </w:r>
    </w:p>
    <w:p w:rsidR="00E80FB3" w:rsidRDefault="00E80FB3" w:rsidP="00E80FB3">
      <w:pPr>
        <w:keepNext/>
      </w:pPr>
      <w:r>
        <w:rPr>
          <w:noProof/>
          <w:lang w:eastAsia="de-CH"/>
        </w:rPr>
        <w:drawing>
          <wp:inline distT="0" distB="0" distL="0" distR="0" wp14:anchorId="11278850" wp14:editId="34A50F53">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Default="00E80FB3" w:rsidP="00E80FB3">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15</w:t>
      </w:r>
      <w:r w:rsidR="0029779C">
        <w:rPr>
          <w:noProof/>
        </w:rPr>
        <w:fldChar w:fldCharType="end"/>
      </w:r>
      <w:r>
        <w:t xml:space="preserve"> - Konfiguration "Partial stretched" (WDDM)</w:t>
      </w:r>
    </w:p>
    <w:p w:rsidR="00E80FB3" w:rsidRDefault="00E80FB3" w:rsidP="00E80FB3">
      <w:pPr>
        <w:keepNext/>
      </w:pPr>
      <w:r>
        <w:rPr>
          <w:noProof/>
          <w:lang w:eastAsia="de-CH"/>
        </w:rPr>
        <w:lastRenderedPageBreak/>
        <w:drawing>
          <wp:inline distT="0" distB="0" distL="0" distR="0" wp14:anchorId="3B49A7B6" wp14:editId="13B3D2AD">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Caption"/>
      </w:pPr>
      <w:r>
        <w:t xml:space="preserve">Abbildung </w:t>
      </w:r>
      <w:r w:rsidR="0029779C">
        <w:fldChar w:fldCharType="begin"/>
      </w:r>
      <w:r w:rsidR="0029779C">
        <w:instrText xml:space="preserve"> SEQ Abbildung \* ARABIC </w:instrText>
      </w:r>
      <w:r w:rsidR="0029779C">
        <w:fldChar w:fldCharType="separate"/>
      </w:r>
      <w:r w:rsidR="001B2F20">
        <w:rPr>
          <w:noProof/>
        </w:rPr>
        <w:t>16</w:t>
      </w:r>
      <w:r w:rsidR="0029779C">
        <w:rPr>
          <w:noProof/>
        </w:rPr>
        <w:fldChar w:fldCharType="end"/>
      </w:r>
      <w:r>
        <w:t xml:space="preserve"> - Konfiguration "Joined &amp; stretched" (WDDM)</w:t>
      </w:r>
    </w:p>
    <w:p w:rsidR="001B2F20" w:rsidRDefault="001B2F20" w:rsidP="001B2F20">
      <w:pPr>
        <w:keepNext/>
      </w:pPr>
      <w:r>
        <w:rPr>
          <w:noProof/>
          <w:lang w:eastAsia="de-CH"/>
        </w:rPr>
        <w:drawing>
          <wp:inline distT="0" distB="0" distL="0" distR="0" wp14:anchorId="74A5FD5A" wp14:editId="1EF562FA">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DB03AE" w:rsidRDefault="001B2F20" w:rsidP="001B2F20">
      <w:pPr>
        <w:pStyle w:val="Caption"/>
      </w:pPr>
      <w:r>
        <w:t xml:space="preserve">Abbildung </w:t>
      </w:r>
      <w:r w:rsidR="0029779C">
        <w:fldChar w:fldCharType="begin"/>
      </w:r>
      <w:r w:rsidR="0029779C">
        <w:instrText xml:space="preserve"> SEQ Abbildung \* ARABIC </w:instrText>
      </w:r>
      <w:r w:rsidR="0029779C">
        <w:fldChar w:fldCharType="separate"/>
      </w:r>
      <w:r>
        <w:rPr>
          <w:noProof/>
        </w:rPr>
        <w:t>17</w:t>
      </w:r>
      <w:r w:rsidR="0029779C">
        <w:rPr>
          <w:noProof/>
        </w:rPr>
        <w:fldChar w:fldCharType="end"/>
      </w:r>
      <w:r>
        <w:t xml:space="preserve"> - Konfiguration "Joined &amp; partial stretched"</w:t>
      </w:r>
    </w:p>
    <w:p w:rsidR="00094847" w:rsidRPr="00DB03AE" w:rsidRDefault="00094847" w:rsidP="00514FF0">
      <w:pPr>
        <w:rPr>
          <w:b/>
        </w:rPr>
      </w:pPr>
      <w:r w:rsidRPr="00DB03AE">
        <w:rPr>
          <w:b/>
        </w:rPr>
        <w:t>Video Grösse (x * FullHD)</w:t>
      </w:r>
    </w:p>
    <w:p w:rsidR="00094847" w:rsidRDefault="00094847" w:rsidP="00514FF0">
      <w:r w:rsidRPr="00094847">
        <w:t>Die Video Grösse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wurden verschiedene Grössen getestet, um festzustellen, ab welcher Auflösung es nicht mehr funktioniert.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lastRenderedPageBreak/>
        <w:t>G</w:t>
      </w:r>
      <w:r w:rsidR="00EA11C4">
        <w:t>ut bedeutet, dass das Video angenehm abgespielt wird und von Auge kein Ruckeln festgestellt werden kann.</w:t>
      </w:r>
    </w:p>
    <w:p w:rsidR="00EA11C4" w:rsidRDefault="00EA11C4" w:rsidP="00EA11C4">
      <w:pPr>
        <w:pStyle w:val="ListParagraph"/>
        <w:numPr>
          <w:ilvl w:val="0"/>
          <w:numId w:val="7"/>
        </w:numPr>
      </w:pPr>
      <w:r>
        <w:t>Knapp heisst, dass ein Ruckeln klar erkenntlich ist, aber das Video noch immer angesehen werden kann.</w:t>
      </w:r>
      <w:r w:rsidR="00F04EC3">
        <w:t xml:space="preserve"> Im Notfall könnten Videos mit dieser Bewertung für die Video Wall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8E1C65" w:rsidRDefault="005C0FCB" w:rsidP="009E1A5E">
      <w:r>
        <w:t>Die verschiedenen Test</w:t>
      </w:r>
      <w:r w:rsidR="00B879AD">
        <w:t>s</w:t>
      </w:r>
      <w:r>
        <w:t xml:space="preserve"> führten bis zum 24.05.2012</w:t>
      </w:r>
      <w:r w:rsidR="00CE75AA">
        <w:t xml:space="preserve"> zu keiner zufriedenstellenden Lösung.</w:t>
      </w:r>
      <w:r w:rsidR="003F23C8">
        <w:t xml:space="preserve"> Auf der Suche nach weiteren Lösungen wurde schlussendlich befunden, dass das Video auch verkleinert, also nicht über den ganzen Bildschirm gestreckt, abgespielt werden könnte.</w:t>
      </w:r>
      <w:r w:rsidR="00FB3064">
        <w:t xml:space="preserve"> </w:t>
      </w:r>
      <w:r w:rsidR="00DD03F6">
        <w:t>Dieser Test ergab, dass eine Video mit 1.5-facher FullHD Grösse und mit FullHD Auflösung gut abgespielt werden kann</w:t>
      </w:r>
      <w:r w:rsidR="00DA3FE7">
        <w:t>, sodass das Video angenehm anzusehen ist.</w:t>
      </w:r>
    </w:p>
    <w:p w:rsidR="008E1C65" w:rsidRDefault="00E9781F" w:rsidP="009E1A5E">
      <w:r>
        <w:t>Der</w:t>
      </w:r>
      <w:r w:rsidR="004D65A1">
        <w:t xml:space="preserve"> Test #12</w:t>
      </w:r>
      <w:r w:rsidR="006A4412">
        <w:t xml:space="preserve"> (siehe </w:t>
      </w:r>
      <w:r w:rsidR="006A4412">
        <w:fldChar w:fldCharType="begin"/>
      </w:r>
      <w:r w:rsidR="006A4412">
        <w:instrText xml:space="preserve"> REF _Ref325707189 \h </w:instrText>
      </w:r>
      <w:r w:rsidR="006A4412">
        <w:fldChar w:fldCharType="separate"/>
      </w:r>
      <w:r w:rsidR="006A4412" w:rsidRPr="00E9781F">
        <w:t xml:space="preserve">Tabelle </w:t>
      </w:r>
      <w:r w:rsidR="006A4412" w:rsidRPr="00E9781F">
        <w:rPr>
          <w:noProof/>
        </w:rPr>
        <w:t>2</w:t>
      </w:r>
      <w:r w:rsidR="006A4412" w:rsidRPr="00E9781F">
        <w:t xml:space="preserve"> - Video Performance Test Resultate</w:t>
      </w:r>
      <w:r w:rsidR="006A4412">
        <w:fldChar w:fldCharType="end"/>
      </w:r>
      <w:r w:rsidR="006A4412">
        <w:t>)</w:t>
      </w:r>
      <w:r>
        <w:t xml:space="preserve"> liefert die Beste Performance: 1.5-fache FullHD Video Grösse, 9 Bildschirme</w:t>
      </w:r>
      <w:r w:rsidR="008E1C65">
        <w:t>, XDDM, stretched</w:t>
      </w:r>
      <w:r>
        <w:t>.</w:t>
      </w:r>
      <w:r w:rsidR="0033600A">
        <w:t xml:space="preserve"> </w:t>
      </w:r>
      <w:r w:rsidR="008E1C65">
        <w:t>Soll die Video Wall mit WDDM betrieben werden, so ist es nur möglich, 8 Monitore anzuschliessen. Für die Konfiguration dazu, siehe Test #3.</w:t>
      </w:r>
      <w:r w:rsidR="0033600A">
        <w:t xml:space="preserve"> </w:t>
      </w:r>
      <w:r w:rsidR="008E1C65">
        <w:t>Soll das Video mit 2-facher Vergrösserung abgespielt werden, ist die Konfiguration von Test #13 anzuwenden.</w:t>
      </w:r>
    </w:p>
    <w:p w:rsidR="003C316C" w:rsidRPr="009E1A5E" w:rsidRDefault="00446495" w:rsidP="00446495">
      <w:r>
        <w:t>Falls Spiele mit 3D Beschleunigung programmiert werden sollen, so wird eine andere Hardwarekonstellation nötig</w:t>
      </w:r>
      <w:r w:rsidR="00D33771">
        <w:t xml:space="preserve">, </w:t>
      </w:r>
      <w:r w:rsidR="001B3C91">
        <w:t>analog</w:t>
      </w:r>
      <w:r w:rsidR="00D33771">
        <w:t xml:space="preserve"> </w:t>
      </w:r>
      <w:r>
        <w:t xml:space="preserve">zur </w:t>
      </w:r>
      <w:r w:rsidR="00D33771">
        <w:t>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w:t>
      </w:r>
      <w:r w:rsidR="003B0AD6">
        <w:t xml:space="preserve"> dies</w:t>
      </w:r>
      <w:r w:rsidR="00F04654">
        <w:t xml:space="preserve"> für eine gute </w:t>
      </w:r>
      <w:r w:rsidR="00CA1390">
        <w:t>Performan</w:t>
      </w:r>
      <w:r w:rsidR="00C10AFC">
        <w:t>ce</w:t>
      </w:r>
      <w:r w:rsidR="009D0379">
        <w:t xml:space="preserve"> (speziell Spiele)</w:t>
      </w:r>
      <w:r w:rsidR="00CA1390">
        <w:t xml:space="preserve">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ED168D" w:rsidRDefault="00ED168D" w:rsidP="00ED168D">
      <w:bookmarkStart w:id="30" w:name="_Ref324064816"/>
      <w:bookmarkStart w:id="31" w:name="_Ref325193612"/>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 ist aber nicht für Games mit viel Bewegung geeignet.</w:t>
      </w:r>
      <w:r w:rsidR="002D76B2">
        <w:t xml:space="preserve"> Dieser Setup wird empfohlen, da das Bild auf diese Weise sehr scharf ist und die Poster sehr angenehm gelesen werden können.</w:t>
      </w:r>
      <w:r w:rsidR="00A54675">
        <w:t xml:space="preserve"> Und dies wird als wichtiger bewertet als gute Performance bei Spielen.</w:t>
      </w:r>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Heading3"/>
      </w:pPr>
      <w:bookmarkStart w:id="32" w:name="_Ref325441553"/>
      <w:r>
        <w:lastRenderedPageBreak/>
        <w:t>Mitsubishi Video Wall</w:t>
      </w:r>
      <w:bookmarkEnd w:id="30"/>
      <w:bookmarkEnd w:id="31"/>
      <w:bookmarkEnd w:id="32"/>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79C" w:rsidRDefault="0029779C" w:rsidP="008F2373">
      <w:pPr>
        <w:spacing w:after="0"/>
      </w:pPr>
      <w:r>
        <w:separator/>
      </w:r>
    </w:p>
  </w:endnote>
  <w:endnote w:type="continuationSeparator" w:id="0">
    <w:p w:rsidR="0029779C" w:rsidRDefault="0029779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BC7" w:rsidRDefault="001B5BC7">
    <w:pPr>
      <w:pStyle w:val="Footer"/>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sidR="00DB03AE">
      <w:rPr>
        <w:noProof/>
      </w:rPr>
      <w:t>25.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B03AE" w:rsidRPr="00DB03AE">
      <w:rPr>
        <w:b/>
        <w:noProof/>
        <w:lang w:val="de-DE"/>
      </w:rPr>
      <w:t>1</w:t>
    </w:r>
    <w:r>
      <w:rPr>
        <w:b/>
      </w:rPr>
      <w:fldChar w:fldCharType="end"/>
    </w:r>
    <w:r>
      <w:rPr>
        <w:lang w:val="de-DE"/>
      </w:rPr>
      <w:t xml:space="preserve"> von </w:t>
    </w:r>
    <w:r w:rsidR="0029779C">
      <w:fldChar w:fldCharType="begin"/>
    </w:r>
    <w:r w:rsidR="0029779C">
      <w:instrText>NUMPAGES  \* Arabic  \* MERGEFORMAT</w:instrText>
    </w:r>
    <w:r w:rsidR="0029779C">
      <w:fldChar w:fldCharType="separate"/>
    </w:r>
    <w:r w:rsidR="00DB03AE" w:rsidRPr="00DB03AE">
      <w:rPr>
        <w:b/>
        <w:noProof/>
        <w:lang w:val="de-DE"/>
      </w:rPr>
      <w:t>16</w:t>
    </w:r>
    <w:r w:rsidR="0029779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79C" w:rsidRDefault="0029779C" w:rsidP="008F2373">
      <w:pPr>
        <w:spacing w:after="0"/>
      </w:pPr>
      <w:r>
        <w:separator/>
      </w:r>
    </w:p>
  </w:footnote>
  <w:footnote w:type="continuationSeparator" w:id="0">
    <w:p w:rsidR="0029779C" w:rsidRDefault="0029779C"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1B5BC7" w:rsidTr="001B5BC7">
        <w:tc>
          <w:tcPr>
            <w:tcW w:w="1384" w:type="dxa"/>
          </w:tcPr>
          <w:p w:rsidR="001B5BC7" w:rsidRPr="00CC782A" w:rsidRDefault="001B5BC7" w:rsidP="001B5BC7">
            <w:pPr>
              <w:tabs>
                <w:tab w:val="left" w:pos="1701"/>
              </w:tabs>
              <w:rPr>
                <w:b/>
              </w:rPr>
            </w:pPr>
            <w:r>
              <w:rPr>
                <w:rStyle w:val="FootnoteReference"/>
              </w:rPr>
              <w:footnoteRef/>
            </w:r>
            <w:r>
              <w:t xml:space="preserve"> [elmer11]</w:t>
            </w:r>
          </w:p>
        </w:tc>
        <w:tc>
          <w:tcPr>
            <w:tcW w:w="7828" w:type="dxa"/>
          </w:tcPr>
          <w:p w:rsidR="001B5BC7" w:rsidRDefault="001B5BC7" w:rsidP="001B5BC7">
            <w:pPr>
              <w:tabs>
                <w:tab w:val="left" w:pos="1701"/>
              </w:tabs>
            </w:pPr>
            <w:r>
              <w:t>Lukas Elmer, Christina Heidt, Delia Treichler, „</w:t>
            </w:r>
            <w:r w:rsidRPr="00984B23">
              <w:t>Project Flip 2.0</w:t>
            </w:r>
            <w:r>
              <w:t>“,</w:t>
            </w:r>
          </w:p>
          <w:p w:rsidR="001B5BC7" w:rsidRDefault="0029779C" w:rsidP="001B5BC7">
            <w:pPr>
              <w:tabs>
                <w:tab w:val="left" w:pos="1701"/>
              </w:tabs>
            </w:pPr>
            <w:hyperlink r:id="rId1" w:history="1">
              <w:r w:rsidR="001B5BC7" w:rsidRPr="004E14DC">
                <w:rPr>
                  <w:rStyle w:val="Hyperlink"/>
                </w:rPr>
                <w:t>http://eprints3.hsr.ch/220/</w:t>
              </w:r>
            </w:hyperlink>
          </w:p>
          <w:p w:rsidR="001B5BC7" w:rsidRDefault="001B5BC7" w:rsidP="001B5BC7">
            <w:pPr>
              <w:tabs>
                <w:tab w:val="left" w:pos="1701"/>
              </w:tabs>
            </w:pPr>
            <w:r>
              <w:t>letzter Zugriff: 13.04.2012</w:t>
            </w:r>
          </w:p>
        </w:tc>
      </w:tr>
    </w:tbl>
    <w:p w:rsidR="001B5BC7" w:rsidRDefault="001B5BC7"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BC7" w:rsidRDefault="001B5BC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1B6E"/>
    <w:rsid w:val="0003203E"/>
    <w:rsid w:val="00033824"/>
    <w:rsid w:val="0004146D"/>
    <w:rsid w:val="00043D59"/>
    <w:rsid w:val="00053BE0"/>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43E4"/>
    <w:rsid w:val="000E71F7"/>
    <w:rsid w:val="000F4F64"/>
    <w:rsid w:val="001042CB"/>
    <w:rsid w:val="00110F8F"/>
    <w:rsid w:val="0012121B"/>
    <w:rsid w:val="00121BFB"/>
    <w:rsid w:val="00123678"/>
    <w:rsid w:val="00126875"/>
    <w:rsid w:val="001343B1"/>
    <w:rsid w:val="00142729"/>
    <w:rsid w:val="00147706"/>
    <w:rsid w:val="00157589"/>
    <w:rsid w:val="001609C2"/>
    <w:rsid w:val="001679BD"/>
    <w:rsid w:val="00173A19"/>
    <w:rsid w:val="00174BC7"/>
    <w:rsid w:val="00181936"/>
    <w:rsid w:val="001853BF"/>
    <w:rsid w:val="00187BFB"/>
    <w:rsid w:val="001938B5"/>
    <w:rsid w:val="0019702E"/>
    <w:rsid w:val="001B2F20"/>
    <w:rsid w:val="001B3C91"/>
    <w:rsid w:val="001B5BC7"/>
    <w:rsid w:val="001D17F5"/>
    <w:rsid w:val="001D4CA1"/>
    <w:rsid w:val="001D50D2"/>
    <w:rsid w:val="001E53C4"/>
    <w:rsid w:val="001E7B54"/>
    <w:rsid w:val="001F1125"/>
    <w:rsid w:val="001F2A8C"/>
    <w:rsid w:val="001F61F8"/>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62D92"/>
    <w:rsid w:val="0026560F"/>
    <w:rsid w:val="00270614"/>
    <w:rsid w:val="00283C40"/>
    <w:rsid w:val="002840DC"/>
    <w:rsid w:val="002870D8"/>
    <w:rsid w:val="0029779C"/>
    <w:rsid w:val="00297D7A"/>
    <w:rsid w:val="002A2ECE"/>
    <w:rsid w:val="002B21EB"/>
    <w:rsid w:val="002B6D39"/>
    <w:rsid w:val="002C47CF"/>
    <w:rsid w:val="002C64EA"/>
    <w:rsid w:val="002D2BA5"/>
    <w:rsid w:val="002D6338"/>
    <w:rsid w:val="002D76B2"/>
    <w:rsid w:val="002E16A4"/>
    <w:rsid w:val="002E65A6"/>
    <w:rsid w:val="002F0E85"/>
    <w:rsid w:val="002F181C"/>
    <w:rsid w:val="002F28DD"/>
    <w:rsid w:val="002F349D"/>
    <w:rsid w:val="002F5C3A"/>
    <w:rsid w:val="00304DDD"/>
    <w:rsid w:val="0031361F"/>
    <w:rsid w:val="00322609"/>
    <w:rsid w:val="00326318"/>
    <w:rsid w:val="0033600A"/>
    <w:rsid w:val="0033667B"/>
    <w:rsid w:val="00340CBA"/>
    <w:rsid w:val="003416EA"/>
    <w:rsid w:val="00353578"/>
    <w:rsid w:val="003541C5"/>
    <w:rsid w:val="00356BA1"/>
    <w:rsid w:val="0037268E"/>
    <w:rsid w:val="0037428A"/>
    <w:rsid w:val="003768E0"/>
    <w:rsid w:val="00383A3B"/>
    <w:rsid w:val="003868FF"/>
    <w:rsid w:val="003929FC"/>
    <w:rsid w:val="00392A02"/>
    <w:rsid w:val="003A0ADD"/>
    <w:rsid w:val="003A2615"/>
    <w:rsid w:val="003A45F5"/>
    <w:rsid w:val="003A5C55"/>
    <w:rsid w:val="003B0AD6"/>
    <w:rsid w:val="003B436F"/>
    <w:rsid w:val="003C316C"/>
    <w:rsid w:val="003C3BB7"/>
    <w:rsid w:val="003D2DC3"/>
    <w:rsid w:val="003D30FC"/>
    <w:rsid w:val="003D56DA"/>
    <w:rsid w:val="003D60A1"/>
    <w:rsid w:val="003E3018"/>
    <w:rsid w:val="003E40FB"/>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6495"/>
    <w:rsid w:val="0045567B"/>
    <w:rsid w:val="00481A72"/>
    <w:rsid w:val="00481AD8"/>
    <w:rsid w:val="004868FB"/>
    <w:rsid w:val="00496465"/>
    <w:rsid w:val="004A070C"/>
    <w:rsid w:val="004A3BB6"/>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B081C"/>
    <w:rsid w:val="005C0FCB"/>
    <w:rsid w:val="005D0131"/>
    <w:rsid w:val="005D236A"/>
    <w:rsid w:val="005D2F22"/>
    <w:rsid w:val="005D58CE"/>
    <w:rsid w:val="005E1D61"/>
    <w:rsid w:val="005E2896"/>
    <w:rsid w:val="005E3310"/>
    <w:rsid w:val="005E675B"/>
    <w:rsid w:val="005E6C04"/>
    <w:rsid w:val="005F2C01"/>
    <w:rsid w:val="005F3749"/>
    <w:rsid w:val="005F572D"/>
    <w:rsid w:val="006156A4"/>
    <w:rsid w:val="006211F6"/>
    <w:rsid w:val="006214EB"/>
    <w:rsid w:val="00622928"/>
    <w:rsid w:val="00625568"/>
    <w:rsid w:val="00625E5F"/>
    <w:rsid w:val="0063477F"/>
    <w:rsid w:val="00644411"/>
    <w:rsid w:val="00651384"/>
    <w:rsid w:val="00653AFA"/>
    <w:rsid w:val="00664ACC"/>
    <w:rsid w:val="006656F5"/>
    <w:rsid w:val="006843AE"/>
    <w:rsid w:val="0068440F"/>
    <w:rsid w:val="00687113"/>
    <w:rsid w:val="00690DFC"/>
    <w:rsid w:val="006939B6"/>
    <w:rsid w:val="006940FF"/>
    <w:rsid w:val="00695F14"/>
    <w:rsid w:val="006A4412"/>
    <w:rsid w:val="006B143B"/>
    <w:rsid w:val="006C051E"/>
    <w:rsid w:val="006C1A67"/>
    <w:rsid w:val="006C6507"/>
    <w:rsid w:val="006E2A7D"/>
    <w:rsid w:val="006F0BE2"/>
    <w:rsid w:val="006F2255"/>
    <w:rsid w:val="006F69BC"/>
    <w:rsid w:val="00700A20"/>
    <w:rsid w:val="00706310"/>
    <w:rsid w:val="007074EB"/>
    <w:rsid w:val="00716DBB"/>
    <w:rsid w:val="0075029B"/>
    <w:rsid w:val="007525CB"/>
    <w:rsid w:val="0075265A"/>
    <w:rsid w:val="007537D1"/>
    <w:rsid w:val="007567CB"/>
    <w:rsid w:val="00760725"/>
    <w:rsid w:val="007674B1"/>
    <w:rsid w:val="00780442"/>
    <w:rsid w:val="007929C0"/>
    <w:rsid w:val="007A158A"/>
    <w:rsid w:val="007A5110"/>
    <w:rsid w:val="007B0CDD"/>
    <w:rsid w:val="007B442E"/>
    <w:rsid w:val="007B716D"/>
    <w:rsid w:val="007C32B6"/>
    <w:rsid w:val="007C3F51"/>
    <w:rsid w:val="007C76F5"/>
    <w:rsid w:val="007D405F"/>
    <w:rsid w:val="007D55FC"/>
    <w:rsid w:val="007E1257"/>
    <w:rsid w:val="007E5BE3"/>
    <w:rsid w:val="007F2C8E"/>
    <w:rsid w:val="007F4C3F"/>
    <w:rsid w:val="007F5CCB"/>
    <w:rsid w:val="0080436B"/>
    <w:rsid w:val="008233C3"/>
    <w:rsid w:val="00826476"/>
    <w:rsid w:val="00832F8A"/>
    <w:rsid w:val="00834992"/>
    <w:rsid w:val="00841CC2"/>
    <w:rsid w:val="00843E01"/>
    <w:rsid w:val="00844ADD"/>
    <w:rsid w:val="00844BA1"/>
    <w:rsid w:val="00870C31"/>
    <w:rsid w:val="008722E3"/>
    <w:rsid w:val="008731BE"/>
    <w:rsid w:val="00882686"/>
    <w:rsid w:val="008826B5"/>
    <w:rsid w:val="00887085"/>
    <w:rsid w:val="00887A91"/>
    <w:rsid w:val="0089097C"/>
    <w:rsid w:val="008964CB"/>
    <w:rsid w:val="008A1713"/>
    <w:rsid w:val="008A28AA"/>
    <w:rsid w:val="008A4E18"/>
    <w:rsid w:val="008A6801"/>
    <w:rsid w:val="008A6A57"/>
    <w:rsid w:val="008B3335"/>
    <w:rsid w:val="008C2F1A"/>
    <w:rsid w:val="008C54BF"/>
    <w:rsid w:val="008D56EC"/>
    <w:rsid w:val="008E1C65"/>
    <w:rsid w:val="008E328B"/>
    <w:rsid w:val="008E597D"/>
    <w:rsid w:val="008F2373"/>
    <w:rsid w:val="008F4DD5"/>
    <w:rsid w:val="009030F0"/>
    <w:rsid w:val="00906C97"/>
    <w:rsid w:val="00915B6C"/>
    <w:rsid w:val="00921781"/>
    <w:rsid w:val="00921794"/>
    <w:rsid w:val="009303F0"/>
    <w:rsid w:val="00945C40"/>
    <w:rsid w:val="00950039"/>
    <w:rsid w:val="00952B86"/>
    <w:rsid w:val="00954D75"/>
    <w:rsid w:val="00957D96"/>
    <w:rsid w:val="009631E5"/>
    <w:rsid w:val="00976450"/>
    <w:rsid w:val="009939A5"/>
    <w:rsid w:val="009962A5"/>
    <w:rsid w:val="0099734F"/>
    <w:rsid w:val="009A48A3"/>
    <w:rsid w:val="009B5CA7"/>
    <w:rsid w:val="009C7E98"/>
    <w:rsid w:val="009D0379"/>
    <w:rsid w:val="009E072F"/>
    <w:rsid w:val="009E1A5E"/>
    <w:rsid w:val="009E4CB1"/>
    <w:rsid w:val="00A027C0"/>
    <w:rsid w:val="00A02A35"/>
    <w:rsid w:val="00A0620E"/>
    <w:rsid w:val="00A06B4F"/>
    <w:rsid w:val="00A26EB6"/>
    <w:rsid w:val="00A344E2"/>
    <w:rsid w:val="00A50DD4"/>
    <w:rsid w:val="00A53880"/>
    <w:rsid w:val="00A54675"/>
    <w:rsid w:val="00A611DF"/>
    <w:rsid w:val="00A61354"/>
    <w:rsid w:val="00A61384"/>
    <w:rsid w:val="00A63D70"/>
    <w:rsid w:val="00A66500"/>
    <w:rsid w:val="00A751D5"/>
    <w:rsid w:val="00A854F7"/>
    <w:rsid w:val="00A94619"/>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AE0"/>
    <w:rsid w:val="00AF4E74"/>
    <w:rsid w:val="00AF7DD4"/>
    <w:rsid w:val="00B038C9"/>
    <w:rsid w:val="00B10239"/>
    <w:rsid w:val="00B1324E"/>
    <w:rsid w:val="00B16EC2"/>
    <w:rsid w:val="00B216E9"/>
    <w:rsid w:val="00B30C3E"/>
    <w:rsid w:val="00B35FE5"/>
    <w:rsid w:val="00B373E3"/>
    <w:rsid w:val="00B375EA"/>
    <w:rsid w:val="00B51C89"/>
    <w:rsid w:val="00B54E54"/>
    <w:rsid w:val="00B712B5"/>
    <w:rsid w:val="00B724F9"/>
    <w:rsid w:val="00B73F45"/>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5730"/>
    <w:rsid w:val="00C0649B"/>
    <w:rsid w:val="00C10AFC"/>
    <w:rsid w:val="00C12393"/>
    <w:rsid w:val="00C14F5B"/>
    <w:rsid w:val="00C2136D"/>
    <w:rsid w:val="00C22202"/>
    <w:rsid w:val="00C25D6B"/>
    <w:rsid w:val="00C34E44"/>
    <w:rsid w:val="00C3713F"/>
    <w:rsid w:val="00C4523C"/>
    <w:rsid w:val="00C47BE9"/>
    <w:rsid w:val="00C62131"/>
    <w:rsid w:val="00C6552B"/>
    <w:rsid w:val="00C65FB4"/>
    <w:rsid w:val="00C715AF"/>
    <w:rsid w:val="00C71D92"/>
    <w:rsid w:val="00C7401F"/>
    <w:rsid w:val="00C74BF5"/>
    <w:rsid w:val="00C765DF"/>
    <w:rsid w:val="00C802B0"/>
    <w:rsid w:val="00C84601"/>
    <w:rsid w:val="00C858B5"/>
    <w:rsid w:val="00C85D28"/>
    <w:rsid w:val="00C90DFA"/>
    <w:rsid w:val="00C9533A"/>
    <w:rsid w:val="00C97796"/>
    <w:rsid w:val="00CA1390"/>
    <w:rsid w:val="00CA66C5"/>
    <w:rsid w:val="00CB0412"/>
    <w:rsid w:val="00CB498F"/>
    <w:rsid w:val="00CB575B"/>
    <w:rsid w:val="00CB5AA0"/>
    <w:rsid w:val="00CC3FC7"/>
    <w:rsid w:val="00CC4C30"/>
    <w:rsid w:val="00CC4EBE"/>
    <w:rsid w:val="00CD333B"/>
    <w:rsid w:val="00CD42C7"/>
    <w:rsid w:val="00CD5661"/>
    <w:rsid w:val="00CD6B74"/>
    <w:rsid w:val="00CE533D"/>
    <w:rsid w:val="00CE75AA"/>
    <w:rsid w:val="00CF2738"/>
    <w:rsid w:val="00D01431"/>
    <w:rsid w:val="00D04BD5"/>
    <w:rsid w:val="00D072D8"/>
    <w:rsid w:val="00D1407B"/>
    <w:rsid w:val="00D15006"/>
    <w:rsid w:val="00D15E63"/>
    <w:rsid w:val="00D24812"/>
    <w:rsid w:val="00D25B02"/>
    <w:rsid w:val="00D31D77"/>
    <w:rsid w:val="00D33771"/>
    <w:rsid w:val="00D531F9"/>
    <w:rsid w:val="00D6570E"/>
    <w:rsid w:val="00D71099"/>
    <w:rsid w:val="00D72154"/>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FFC"/>
    <w:rsid w:val="00E330DE"/>
    <w:rsid w:val="00E37393"/>
    <w:rsid w:val="00E4191E"/>
    <w:rsid w:val="00E4361C"/>
    <w:rsid w:val="00E459AB"/>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592"/>
    <w:rsid w:val="00F03304"/>
    <w:rsid w:val="00F04654"/>
    <w:rsid w:val="00F04EC3"/>
    <w:rsid w:val="00F064D1"/>
    <w:rsid w:val="00F06DD9"/>
    <w:rsid w:val="00F0777E"/>
    <w:rsid w:val="00F14036"/>
    <w:rsid w:val="00F21003"/>
    <w:rsid w:val="00F218FF"/>
    <w:rsid w:val="00F259A7"/>
    <w:rsid w:val="00F27378"/>
    <w:rsid w:val="00F35643"/>
    <w:rsid w:val="00F37EE6"/>
    <w:rsid w:val="00F42E13"/>
    <w:rsid w:val="00F45F4E"/>
    <w:rsid w:val="00F559D6"/>
    <w:rsid w:val="00F57832"/>
    <w:rsid w:val="00F60FD5"/>
    <w:rsid w:val="00F615AF"/>
    <w:rsid w:val="00F84149"/>
    <w:rsid w:val="00F9181E"/>
    <w:rsid w:val="00F92B41"/>
    <w:rsid w:val="00F9373B"/>
    <w:rsid w:val="00F943AD"/>
    <w:rsid w:val="00F97C4C"/>
    <w:rsid w:val="00FA3D71"/>
    <w:rsid w:val="00FB3064"/>
    <w:rsid w:val="00FB35FE"/>
    <w:rsid w:val="00FB472D"/>
    <w:rsid w:val="00FB5870"/>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71B69-739F-496A-8160-3E95A7808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4175</Words>
  <Characters>26307</Characters>
  <Application>Microsoft Office Word</Application>
  <DocSecurity>0</DocSecurity>
  <Lines>219</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30422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346</cp:revision>
  <dcterms:created xsi:type="dcterms:W3CDTF">2012-05-04T11:54:00Z</dcterms:created>
  <dcterms:modified xsi:type="dcterms:W3CDTF">2012-05-25T09:41:00Z</dcterms:modified>
</cp:coreProperties>
</file>