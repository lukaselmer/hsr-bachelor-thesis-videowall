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berschrift1"/>
      </w:pPr>
      <w:r>
        <w:t>Hardware Evaluation &amp; Tests</w:t>
      </w:r>
    </w:p>
    <w:p w:rsidR="003B436F" w:rsidRPr="003B436F" w:rsidRDefault="007B716D" w:rsidP="003B436F">
      <w:pPr>
        <w:pStyle w:val="berschrift2"/>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F9181E" w:rsidRDefault="00121BFB" w:rsidP="002F0EF6">
            <w:r>
              <w:t>Mitsubishi Video Wall</w:t>
            </w:r>
            <w:r w:rsidR="00EF4592">
              <w:t>, Review</w:t>
            </w:r>
            <w:r w:rsidR="002520DE">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Default="002B21EB" w:rsidP="002F0EF6">
            <w:r>
              <w:t>Review DirectX</w:t>
            </w:r>
          </w:p>
        </w:tc>
        <w:tc>
          <w:tcPr>
            <w:tcW w:w="2303" w:type="dxa"/>
          </w:tcPr>
          <w:p w:rsidR="002B21EB" w:rsidRDefault="002B21EB" w:rsidP="002F0EF6">
            <w:r>
              <w:t>DT</w:t>
            </w:r>
          </w:p>
        </w:tc>
      </w:tr>
    </w:tbl>
    <w:p w:rsidR="002A2ECE" w:rsidRDefault="002A2ECE" w:rsidP="002870D8">
      <w:pPr>
        <w:pStyle w:val="berschrift2"/>
      </w:pPr>
      <w:bookmarkStart w:id="1" w:name="_Toc320601257"/>
    </w:p>
    <w:p w:rsidR="002A2ECE" w:rsidRDefault="002A2ECE" w:rsidP="002A2ECE">
      <w:pPr>
        <w:rPr>
          <w:rFonts w:asciiTheme="majorHAnsi" w:hAnsiTheme="majorHAnsi"/>
          <w:color w:val="FFFFFF" w:themeColor="background1"/>
          <w:spacing w:val="15"/>
          <w:sz w:val="24"/>
          <w:szCs w:val="22"/>
        </w:rPr>
      </w:pPr>
      <w:r>
        <w:br w:type="page"/>
      </w:r>
    </w:p>
    <w:p w:rsidR="002870D8" w:rsidRDefault="002870D8" w:rsidP="002870D8">
      <w:pPr>
        <w:pStyle w:val="berschrift2"/>
      </w:pPr>
      <w:bookmarkStart w:id="2" w:name="_GoBack"/>
      <w:bookmarkEnd w:id="2"/>
      <w:r>
        <w:lastRenderedPageBreak/>
        <w:t xml:space="preserve">Hardware </w:t>
      </w:r>
      <w:bookmarkEnd w:id="1"/>
      <w:r w:rsidR="00F06DD9">
        <w:t>Evaluation</w:t>
      </w:r>
    </w:p>
    <w:p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w:t>
      </w:r>
      <w:r w:rsidR="004F4D95">
        <w:t xml:space="preserve">um </w:t>
      </w:r>
      <w:r w:rsidR="00597926">
        <w:t>mehrere Monitore zusammenzuschliessen und was für eine Auflösung und Performance damit erreicht werden kann.</w:t>
      </w:r>
    </w:p>
    <w:p w:rsidR="002870D8" w:rsidRPr="001B6B7C" w:rsidRDefault="002870D8" w:rsidP="002870D8">
      <w:pPr>
        <w:pStyle w:val="berschrift3"/>
      </w:pPr>
      <w:bookmarkStart w:id="3" w:name="_Ref319065031"/>
      <w:bookmarkStart w:id="4" w:name="_Toc320601258"/>
      <w:r>
        <w:t>Monitore</w:t>
      </w:r>
      <w:bookmarkEnd w:id="3"/>
      <w:bookmarkEnd w:id="4"/>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berschrift4"/>
      </w:pPr>
      <w:bookmarkStart w:id="5" w:name="_Ref319068091"/>
      <w:r>
        <w:t>Variante A: 3 x 3 55“ Monitore</w:t>
      </w:r>
      <w:bookmarkEnd w:id="5"/>
    </w:p>
    <w:p w:rsidR="002870D8" w:rsidRDefault="002870D8" w:rsidP="002870D8">
      <w:r>
        <w:rPr>
          <w:noProof/>
          <w:lang w:eastAsia="de-CH"/>
        </w:rPr>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15</w:t>
      </w:r>
      <w:r w:rsidR="009939A5">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lastRenderedPageBreak/>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16</w:t>
      </w:r>
      <w:r w:rsidR="009939A5">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berschrift4"/>
      </w:pPr>
      <w:bookmarkStart w:id="6" w:name="_Ref319068033"/>
      <w:r>
        <w:t>Variante B: 2 x 2 55“ Monitore</w:t>
      </w:r>
      <w:bookmarkEnd w:id="6"/>
    </w:p>
    <w:p w:rsidR="002870D8" w:rsidRDefault="002870D8" w:rsidP="002870D8">
      <w:r>
        <w:rPr>
          <w:noProof/>
          <w:lang w:eastAsia="de-CH"/>
        </w:rPr>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17</w:t>
      </w:r>
      <w:r w:rsidR="009939A5">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9068177"/>
      <w:r>
        <w:t xml:space="preserve">Abbildung </w:t>
      </w:r>
      <w:r w:rsidR="009939A5">
        <w:fldChar w:fldCharType="begin"/>
      </w:r>
      <w:r w:rsidR="009939A5">
        <w:instrText xml:space="preserve"> SEQ Abbildung \* ARABIC </w:instrText>
      </w:r>
      <w:r w:rsidR="009939A5">
        <w:fldChar w:fldCharType="separate"/>
      </w:r>
      <w:r>
        <w:rPr>
          <w:noProof/>
        </w:rPr>
        <w:t>18</w:t>
      </w:r>
      <w:r w:rsidR="009939A5">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870D8" w:rsidRDefault="002870D8" w:rsidP="002870D8">
      <w:pPr>
        <w:pStyle w:val="berschrift4"/>
      </w:pPr>
      <w:r>
        <w:t>Variante C: 1 x 6 55“ Monitore</w:t>
      </w:r>
    </w:p>
    <w:p w:rsidR="002870D8" w:rsidRDefault="002870D8" w:rsidP="002870D8">
      <w:r>
        <w:rPr>
          <w:noProof/>
          <w:lang w:eastAsia="de-CH"/>
        </w:rPr>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19</w:t>
      </w:r>
      <w:r w:rsidR="009939A5">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8" w:name="_Ref318900849"/>
      <w:r>
        <w:t xml:space="preserve">Abbildung </w:t>
      </w:r>
      <w:r w:rsidR="009939A5">
        <w:fldChar w:fldCharType="begin"/>
      </w:r>
      <w:r w:rsidR="009939A5">
        <w:instrText xml:space="preserve"> SEQ Abbildung \* ARABIC </w:instrText>
      </w:r>
      <w:r w:rsidR="009939A5">
        <w:fldChar w:fldCharType="separate"/>
      </w:r>
      <w:r>
        <w:rPr>
          <w:noProof/>
        </w:rPr>
        <w:t>20</w:t>
      </w:r>
      <w:r w:rsidR="009939A5">
        <w:rPr>
          <w:noProof/>
        </w:rPr>
        <w:fldChar w:fldCharType="end"/>
      </w:r>
      <w:r>
        <w:t xml:space="preserve"> - Variante A: 1 x 6 55" Monitore, Hellraumprojektor Test</w:t>
      </w:r>
      <w:bookmarkEnd w:id="8"/>
    </w:p>
    <w:p w:rsidR="002870D8" w:rsidRPr="005473A2"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870D8" w:rsidRDefault="002870D8" w:rsidP="002870D8">
      <w:pPr>
        <w:pStyle w:val="berschrift4"/>
      </w:pPr>
      <w:r>
        <w:t>Fazit</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lastRenderedPageBreak/>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Beschriftung"/>
      </w:pPr>
      <w:bookmarkStart w:id="9" w:name="_Ref320546124"/>
      <w:r>
        <w:t xml:space="preserve">Tabelle </w:t>
      </w:r>
      <w:r w:rsidR="009939A5">
        <w:fldChar w:fldCharType="begin"/>
      </w:r>
      <w:r w:rsidR="009939A5">
        <w:instrText xml:space="preserve"> SEQ Tabelle \* ARABIC </w:instrText>
      </w:r>
      <w:r w:rsidR="009939A5">
        <w:fldChar w:fldCharType="separate"/>
      </w:r>
      <w:r>
        <w:rPr>
          <w:noProof/>
        </w:rPr>
        <w:t>3</w:t>
      </w:r>
      <w:r w:rsidR="009939A5">
        <w:rPr>
          <w:noProof/>
        </w:rPr>
        <w:fldChar w:fldCharType="end"/>
      </w:r>
      <w:r>
        <w:t xml:space="preserve"> </w:t>
      </w:r>
      <w:r w:rsidRPr="001F7726">
        <w:t>- Nutzwertanalyse: Monitorkonstellation für Video Wall</w:t>
      </w:r>
      <w:bookmarkEnd w:id="9"/>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2870D8" w:rsidRDefault="002870D8" w:rsidP="002870D8"/>
    <w:p w:rsidR="002870D8" w:rsidRDefault="002870D8">
      <w:pPr>
        <w:rPr>
          <w:rFonts w:asciiTheme="majorHAnsi" w:hAnsiTheme="majorHAnsi"/>
          <w:b/>
          <w:color w:val="FFFFFF" w:themeColor="background1"/>
          <w:spacing w:val="15"/>
          <w:sz w:val="24"/>
          <w:szCs w:val="22"/>
        </w:rPr>
      </w:pPr>
      <w:r>
        <w:br w:type="page"/>
      </w:r>
    </w:p>
    <w:p w:rsidR="002870D8" w:rsidRDefault="007C32B6" w:rsidP="00A95903">
      <w:pPr>
        <w:pStyle w:val="berschrift3"/>
      </w:pPr>
      <w:r>
        <w:lastRenderedPageBreak/>
        <w:t>Testhardware</w:t>
      </w:r>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F84149">
        <w:t>1200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4F4D95">
        <w:t xml:space="preserve"> (TODO: was konkret ist diese maximale Auflösung?</w:t>
      </w:r>
      <w:r w:rsidR="00147706">
        <w:t xml:space="preserve">  A la: Wir möchte eine höhere Auflösung als 1xHD erzielen. Konkret 3xHD, weil die Poster dann angenehm lesbar sind, was wir getestet haben.</w:t>
      </w:r>
      <w:r w:rsidR="004F4D95">
        <w:t>)</w:t>
      </w:r>
      <w:r w:rsidR="0063477F">
        <w:t xml:space="preserve">zu erzielen. </w:t>
      </w:r>
      <w:r w:rsidR="00844BA1">
        <w:t xml:space="preserve">Das Team beschloss daher </w:t>
      </w:r>
      <w:r w:rsidR="00F35643">
        <w:t xml:space="preserve">einer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406426">
        <w:t xml:space="preserve"> Nachfolgend sind die ausgewählten Karten beschrieben.</w:t>
      </w:r>
      <w:r w:rsidR="00147706">
        <w:t xml:space="preserve"> (TODO: Was hat dieser ganze Absatz mit der Testhardware zu tun? Hier geht es ja </w:t>
      </w:r>
      <w:r w:rsidR="006940FF">
        <w:t xml:space="preserve">eigentlich </w:t>
      </w:r>
      <w:r w:rsidR="00147706">
        <w:t>um die gewünschte Endhardware.)</w:t>
      </w:r>
    </w:p>
    <w:p w:rsidR="00033824" w:rsidRDefault="00181936" w:rsidP="00033824">
      <w:pPr>
        <w:pStyle w:val="berschrift4"/>
      </w:pPr>
      <w:r>
        <w:t xml:space="preserve"> </w:t>
      </w:r>
      <w:bookmarkStart w:id="10" w:name="_Toc320601259"/>
      <w:bookmarkStart w:id="11" w:name="_Ref324081784"/>
      <w:bookmarkStart w:id="12" w:name="_Ref324081792"/>
      <w:r w:rsidR="00033824">
        <w:t>Grafikkarten</w:t>
      </w:r>
      <w:bookmarkEnd w:id="10"/>
      <w:bookmarkEnd w:id="11"/>
      <w:bookmarkEnd w:id="12"/>
    </w:p>
    <w:p w:rsidR="00033824" w:rsidRDefault="005F2C01" w:rsidP="00033824">
      <w:r>
        <w:t xml:space="preserve">Für eine Grafikkartenlösung </w:t>
      </w:r>
      <w:r w:rsidR="00033824">
        <w:t xml:space="preserve"> wurden Kartenhersteller oder Drittanbieter bezüglich einer Offerte angefragt. Die erhaltenen Offerten können im Anhang (TODO) eingesehen werden.</w:t>
      </w:r>
    </w:p>
    <w:p w:rsidR="00033824" w:rsidRDefault="00033824" w:rsidP="00033824">
      <w:r>
        <w:t xml:space="preserve">Die Offerte der Firma </w:t>
      </w:r>
      <w:proofErr w:type="spellStart"/>
      <w:r>
        <w:t>Matrox</w:t>
      </w:r>
      <w:proofErr w:type="spellEnd"/>
      <w:r>
        <w:t xml:space="preserve"> konnte eine sehr zufriedenstellende Lösung anbieten. Folgende Karten wurden gewählt:</w:t>
      </w:r>
    </w:p>
    <w:p w:rsidR="00033824" w:rsidRDefault="00033824" w:rsidP="00033824">
      <w:pPr>
        <w:pStyle w:val="Listenabsatz"/>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3C24D5B7" wp14:editId="6C27AFEF">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rsidR="009939A5">
        <w:fldChar w:fldCharType="begin"/>
      </w:r>
      <w:r w:rsidR="009939A5">
        <w:instrText xml:space="preserve"> SEQ Abbildung \* ARABIC </w:instrText>
      </w:r>
      <w:r w:rsidR="009939A5">
        <w:fldChar w:fldCharType="separate"/>
      </w:r>
      <w:r>
        <w:rPr>
          <w:noProof/>
        </w:rPr>
        <w:t>21</w:t>
      </w:r>
      <w:r w:rsidR="009939A5">
        <w:rPr>
          <w:noProof/>
        </w:rPr>
        <w:fldChar w:fldCharType="end"/>
      </w:r>
      <w:r>
        <w:t xml:space="preserve"> - </w:t>
      </w:r>
      <w:proofErr w:type="spellStart"/>
      <w:r>
        <w:t>Matrox</w:t>
      </w:r>
      <w:proofErr w:type="spellEnd"/>
      <w:r>
        <w:t xml:space="preserve"> M9188</w:t>
      </w:r>
      <w:r>
        <w:br/>
      </w:r>
    </w:p>
    <w:p w:rsidR="00033824" w:rsidRDefault="00033824" w:rsidP="00033824">
      <w:pPr>
        <w:pStyle w:val="Listenabsatz"/>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49955797" wp14:editId="014E07C3">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rsidR="009939A5">
        <w:fldChar w:fldCharType="begin"/>
      </w:r>
      <w:r w:rsidR="009939A5">
        <w:instrText xml:space="preserve"> SEQ Abbildung \* ARABIC </w:instrText>
      </w:r>
      <w:r w:rsidR="009939A5">
        <w:fldChar w:fldCharType="separate"/>
      </w:r>
      <w:r>
        <w:rPr>
          <w:noProof/>
        </w:rPr>
        <w:t>22</w:t>
      </w:r>
      <w:r w:rsidR="009939A5">
        <w:rPr>
          <w:noProof/>
        </w:rPr>
        <w:fldChar w:fldCharType="end"/>
      </w:r>
      <w:r>
        <w:t xml:space="preserve"> - </w:t>
      </w:r>
      <w:proofErr w:type="spellStart"/>
      <w:r>
        <w:t>Matrox</w:t>
      </w:r>
      <w:proofErr w:type="spellEnd"/>
      <w:r>
        <w:t xml:space="preserve"> </w:t>
      </w:r>
      <w:r w:rsidRPr="008D539C">
        <w:t>M9128</w:t>
      </w:r>
    </w:p>
    <w:p w:rsidR="0089097C" w:rsidRPr="0089097C" w:rsidRDefault="003D30FC" w:rsidP="003D30FC">
      <w:pPr>
        <w:pStyle w:val="berschrift4"/>
      </w:pPr>
      <w:r>
        <w:t>Aufbau</w:t>
      </w:r>
    </w:p>
    <w:p w:rsidR="002870D8" w:rsidRDefault="002870D8" w:rsidP="002870D8">
      <w:r>
        <w:t xml:space="preserve">Am 15.03.2012 wurde die Testhardware aufgebaut. Dabei wurden die im </w:t>
      </w:r>
      <w:r w:rsidR="00D6570E">
        <w:t xml:space="preserve">obenstehenden </w:t>
      </w:r>
      <w:r>
        <w:t xml:space="preserve">Kapitel  beschrieben </w:t>
      </w:r>
      <w:r w:rsidR="005E675B">
        <w:t>Grafikk</w:t>
      </w:r>
      <w:r>
        <w:t>arten in einen Schulcomputer eingebaut. An diesen wurden neun Monitore (</w:t>
      </w:r>
      <w:r w:rsidRPr="00BE6238">
        <w:t>Fujitsu P22W-5 ECO IPS</w:t>
      </w:r>
      <w:r>
        <w:t xml:space="preserve">, 22 </w:t>
      </w:r>
      <w:r>
        <w:lastRenderedPageBreak/>
        <w:t xml:space="preserve">Zoll) angeschlossen mit je einer maximalen Auflösung von 1680 x 1050. Dies entspricht nicht ganz dem vorgesehenen Setup von 3x3 </w:t>
      </w:r>
      <w:proofErr w:type="spellStart"/>
      <w:r>
        <w:t>FullHD</w:t>
      </w:r>
      <w:proofErr w:type="spellEnd"/>
      <w:r>
        <w:t xml:space="preserve"> Monitoren, ist aber für ein Testsetup ausreichend.</w:t>
      </w:r>
    </w:p>
    <w:p w:rsidR="002870D8" w:rsidRDefault="002870D8" w:rsidP="002870D8">
      <w:r>
        <w:rPr>
          <w:noProof/>
          <w:lang w:eastAsia="de-CH"/>
        </w:rPr>
        <w:drawing>
          <wp:inline distT="0" distB="0" distL="0" distR="0" wp14:anchorId="298C7764" wp14:editId="0CCD0FF9">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9939A5">
        <w:fldChar w:fldCharType="begin"/>
      </w:r>
      <w:r w:rsidR="009939A5">
        <w:instrText xml:space="preserve"> SEQ Abbildung \* ARABIC </w:instrText>
      </w:r>
      <w:r w:rsidR="009939A5">
        <w:fldChar w:fldCharType="separate"/>
      </w:r>
      <w:r>
        <w:rPr>
          <w:noProof/>
        </w:rPr>
        <w:t>3</w:t>
      </w:r>
      <w:r w:rsidR="009939A5">
        <w:rPr>
          <w:noProof/>
        </w:rPr>
        <w:fldChar w:fldCharType="end"/>
      </w:r>
      <w:r>
        <w:t xml:space="preserve"> - Testhardware</w:t>
      </w:r>
    </w:p>
    <w:p w:rsidR="002870D8" w:rsidRDefault="002870D8" w:rsidP="00FF0156">
      <w:pPr>
        <w:pStyle w:val="berschrift4"/>
      </w:pPr>
      <w:r>
        <w:t>Performance Tests mit WPF Applikationen</w:t>
      </w:r>
    </w:p>
    <w:p w:rsidR="002870D8" w:rsidRDefault="002870D8" w:rsidP="00FF0156">
      <w:pPr>
        <w:pStyle w:val="berschrift5"/>
      </w:pPr>
      <w:r>
        <w:t>Übersicht</w:t>
      </w:r>
    </w:p>
    <w:p w:rsidR="002870D8" w:rsidRDefault="002870D8" w:rsidP="002870D8">
      <w:r>
        <w:t>Um zu testen, wie flüssig verschiedene WPF Applikationen auf der Test Wall laufen, wurde einerseits die Studienarbeit Project Flip 2.0</w:t>
      </w:r>
      <w:bookmarkStart w:id="13" w:name="_Ref322085866"/>
      <w:r>
        <w:rPr>
          <w:rStyle w:val="Funotenzeichen"/>
        </w:rPr>
        <w:footnoteReference w:id="1"/>
      </w:r>
      <w:bookmarkEnd w:id="13"/>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 (WDDM</w:t>
      </w:r>
      <w:r>
        <w:rPr>
          <w:rStyle w:val="Funotenzeichen"/>
        </w:rPr>
        <w:footnoteReference w:id="2"/>
      </w:r>
      <w:r>
        <w:t>, neu seit Windows Vista) und der andere auf dem Windows 2000 Display Driver Model (XDDM</w:t>
      </w:r>
      <w:r>
        <w:rPr>
          <w:rStyle w:val="Funotenzeichen"/>
        </w:rPr>
        <w:footnoteReference w:id="3"/>
      </w:r>
      <w:r>
        <w:t>).</w:t>
      </w:r>
    </w:p>
    <w:p w:rsidR="002870D8" w:rsidRDefault="002870D8" w:rsidP="00FF0156">
      <w:pPr>
        <w:pStyle w:val="berschrift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hatten starke Probleme. Die Applikation war sehr langsam und die Bildschirme waren nicht immer synchron. Bei einer tieferen Auflösung (1280 x 800 - </w:t>
      </w:r>
      <w:r>
        <w:lastRenderedPageBreak/>
        <w:t>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berschrift5"/>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fldChar w:fldCharType="begin"/>
      </w:r>
      <w:r>
        <w:instrText xml:space="preserve"> NOTEREF _Ref322085866 \f \h </w:instrText>
      </w:r>
      <w:r>
        <w:fldChar w:fldCharType="separate"/>
      </w:r>
      <w:r w:rsidRPr="00B33315">
        <w:rPr>
          <w:rStyle w:val="Funotenzeichen"/>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berschrift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berschrift4"/>
      </w:pPr>
      <w:r>
        <w:t>Test mit DirectX Applikationen</w:t>
      </w:r>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w:t>
      </w:r>
      <w:r w:rsidR="00DB6EDD">
        <w:t>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Pr="00BC3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w:t>
      </w:r>
      <w:r w:rsidR="002870D8">
        <w:lastRenderedPageBreak/>
        <w:t>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2B21EB" w:rsidRDefault="002B21EB">
      <w:pPr>
        <w:rPr>
          <w:rFonts w:asciiTheme="majorHAnsi" w:hAnsiTheme="majorHAnsi"/>
          <w:b/>
          <w:color w:val="FFFFFF" w:themeColor="background1"/>
          <w:spacing w:val="15"/>
          <w:sz w:val="24"/>
          <w:szCs w:val="22"/>
        </w:rPr>
      </w:pPr>
      <w:bookmarkStart w:id="14" w:name="_Ref324064816"/>
      <w:r>
        <w:br w:type="page"/>
      </w:r>
    </w:p>
    <w:p w:rsidR="00504C57" w:rsidRDefault="00504C57" w:rsidP="00625568">
      <w:pPr>
        <w:pStyle w:val="berschrift2"/>
      </w:pPr>
      <w:r>
        <w:lastRenderedPageBreak/>
        <w:t>Mitsubishi Video Wall</w:t>
      </w:r>
      <w:bookmarkEnd w:id="14"/>
    </w:p>
    <w:p w:rsidR="00504C57" w:rsidRDefault="00504C57" w:rsidP="00504C57">
      <w:r>
        <w:t>Zu Beginn des Projekts erhielt die HSR eine Offert</w:t>
      </w:r>
      <w:r w:rsidR="001D4CA1">
        <w:t>e</w:t>
      </w:r>
      <w:r>
        <w:t xml:space="preserve"> für die geplante Video Wall. Diese verfügt über ein Daisy Chain Board, welche es ermöglicht</w:t>
      </w:r>
      <w:r w:rsidR="001D4CA1">
        <w:t xml:space="preserve"> </w:t>
      </w:r>
      <w:r w:rsidR="00383A3B">
        <w:t>über einen Anschluss das Signal auf 9 Monitore zu verteilen.</w:t>
      </w:r>
      <w:r w:rsidR="003416EA">
        <w:t xml:space="preserve"> Diese bietet aber eine maximale Auflösung von 1920 x 1200</w:t>
      </w:r>
      <w:r w:rsidR="00716DBB">
        <w:t>.</w:t>
      </w:r>
      <w:r w:rsidR="00CC4C30">
        <w:t xml:space="preserve"> </w:t>
      </w:r>
      <w:proofErr w:type="gramStart"/>
      <w:r w:rsidR="00622928">
        <w:t>Eine ausgestellte</w:t>
      </w:r>
      <w:proofErr w:type="gramEnd"/>
      <w:r w:rsidR="00622928">
        <w:t xml:space="preserve"> Video Wall</w:t>
      </w:r>
      <w:r w:rsidR="00CC4C30">
        <w:t xml:space="preserve"> konnte </w:t>
      </w:r>
      <w:r w:rsidR="008F4DD5">
        <w:t xml:space="preserve">von </w:t>
      </w:r>
      <w:r w:rsidR="00CC4C30">
        <w:t>Markus Stolze</w:t>
      </w:r>
      <w:r w:rsidR="008F4DD5">
        <w:t xml:space="preserve"> und dem Team</w:t>
      </w:r>
      <w:r w:rsidR="00CC4C30">
        <w:t xml:space="preserve"> am 02. April</w:t>
      </w:r>
      <w:r w:rsidR="008233C3">
        <w:t xml:space="preserve"> bei Mitsubishi</w:t>
      </w:r>
      <w:r w:rsidR="00CC4C30">
        <w:t xml:space="preserve"> besichtigt werden.</w:t>
      </w:r>
    </w:p>
    <w:p w:rsidR="00A751D5" w:rsidRDefault="00A751D5" w:rsidP="00504C57">
      <w:r>
        <w:t>Die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F97C4C">
        <w:t xml:space="preserve">Das Team testete auf </w:t>
      </w:r>
      <w:proofErr w:type="gramStart"/>
      <w:r w:rsidR="00F97C4C">
        <w:t>der Wall</w:t>
      </w:r>
      <w:proofErr w:type="gramEnd"/>
      <w:r w:rsidR="00F97C4C">
        <w:t xml:space="preserve"> ob die Rahmen das Erscheinungsbild eines Posters beinträchtigen würde.</w:t>
      </w:r>
      <w:r w:rsidR="00340CBA">
        <w:t xml:space="preserve"> Der feine Rahmen </w:t>
      </w:r>
      <w:r w:rsidR="007B0CDD">
        <w:t>wurde</w:t>
      </w:r>
      <w:r w:rsidR="00340CBA">
        <w:t xml:space="preserve"> </w:t>
      </w:r>
      <w:r w:rsidR="004F62A3">
        <w:t>vom</w:t>
      </w:r>
      <w:r w:rsidR="00340CBA">
        <w:t xml:space="preserve"> Auge aber schnell nicht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06714B">
        <w:br/>
      </w:r>
      <w:r w:rsidR="004E6A5A">
        <w:t xml:space="preserve">Bei mehreren Monitoren ergibt sich das Problem, dass die Bildfläche am Rand der </w:t>
      </w:r>
      <w:r w:rsidR="00EB3916">
        <w:t xml:space="preserve">einzelnen </w:t>
      </w:r>
      <w:r w:rsidR="004E6A5A">
        <w:t>Bildschirme dunkler erscheint.</w:t>
      </w:r>
      <w:r w:rsidR="00EB3916">
        <w:t xml:space="preserve"> </w:t>
      </w:r>
      <w:r w:rsidR="003D2DC3">
        <w:t xml:space="preserve">Dies wurde bei </w:t>
      </w:r>
      <w:proofErr w:type="gramStart"/>
      <w:r w:rsidR="003D2DC3">
        <w:t>der</w:t>
      </w:r>
      <w:proofErr w:type="gramEnd"/>
      <w:r w:rsidR="003D2DC3">
        <w:t xml:space="preserve"> Mitsubishi Wall mit einer digitalen Gradationskontrolle gelöst.</w:t>
      </w:r>
      <w:r w:rsidR="00AF1A2A">
        <w:t xml:space="preserve"> Auch verfügt die Wall über eine Farbraum-Anpassung und einer dynamischen Helligkeitsanapassung.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2870D8" w:rsidRPr="002870D8" w:rsidRDefault="005D58CE" w:rsidP="002870D8">
      <w:pPr>
        <w:rPr>
          <w:rFonts w:asciiTheme="majorHAnsi" w:hAnsiTheme="majorHAnsi"/>
          <w:b/>
          <w:color w:val="FFFFFF" w:themeColor="background1"/>
          <w:spacing w:val="15"/>
          <w:sz w:val="24"/>
          <w:szCs w:val="22"/>
        </w:rPr>
      </w:pPr>
      <w:r>
        <w:t xml:space="preserve">Das Team wollte mit dem Besuch auch sicherstellen, dass Poster auf </w:t>
      </w:r>
      <w:proofErr w:type="gramStart"/>
      <w:r>
        <w:t>der Wall</w:t>
      </w:r>
      <w:proofErr w:type="gramEnd"/>
      <w:r>
        <w:t xml:space="preserve"> gelesen werden </w:t>
      </w:r>
      <w:r w:rsidR="00123678">
        <w:t>können</w:t>
      </w:r>
      <w:r>
        <w:t>. Hierfür benutzten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173A19">
        <w:t xml:space="preserve"> Ist bei </w:t>
      </w:r>
      <w:proofErr w:type="gramStart"/>
      <w:r w:rsidR="00173A19">
        <w:t>der Wall</w:t>
      </w:r>
      <w:proofErr w:type="gramEnd"/>
      <w:r w:rsidR="00173A19">
        <w:t xml:space="preserve"> keine höhere Auflösung als 1920 x 1200 möglich, muss eine andere Möglichkeit gesucht werden, um die sehr detaillierten Poster trotzdem lesbar zu machen. </w:t>
      </w:r>
      <w:r w:rsidR="0044010F">
        <w:t xml:space="preserve">Hierfür könnte das Poster auf einen </w:t>
      </w:r>
      <w:r w:rsidR="006843AE">
        <w:t xml:space="preserve">bestimmten </w:t>
      </w:r>
      <w:r w:rsidR="0044010F">
        <w:t>Bereich vergrössert werden, von diesem aus würde eine moderierte Navigation über das Poster beginnen.</w:t>
      </w:r>
    </w:p>
    <w:sectPr w:rsidR="002870D8" w:rsidRPr="002870D8"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39A5" w:rsidRDefault="009939A5" w:rsidP="008F2373">
      <w:pPr>
        <w:spacing w:after="0"/>
      </w:pPr>
      <w:r>
        <w:separator/>
      </w:r>
    </w:p>
  </w:endnote>
  <w:endnote w:type="continuationSeparator" w:id="0">
    <w:p w:rsidR="009939A5" w:rsidRDefault="009939A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4F4D95">
      <w:rPr>
        <w:noProof/>
      </w:rPr>
      <w:t>6.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2A2ECE" w:rsidRPr="002A2ECE">
      <w:rPr>
        <w:b/>
        <w:noProof/>
        <w:lang w:val="de-DE"/>
      </w:rPr>
      <w:t>10</w:t>
    </w:r>
    <w:r w:rsidR="00AF4AE0">
      <w:rPr>
        <w:b/>
      </w:rPr>
      <w:fldChar w:fldCharType="end"/>
    </w:r>
    <w:r w:rsidR="008F2373">
      <w:rPr>
        <w:lang w:val="de-DE"/>
      </w:rPr>
      <w:t xml:space="preserve"> von </w:t>
    </w:r>
    <w:fldSimple w:instr="NUMPAGES  \* Arabic  \* MERGEFORMAT">
      <w:r w:rsidR="002A2ECE" w:rsidRPr="002A2ECE">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39A5" w:rsidRDefault="009939A5" w:rsidP="008F2373">
      <w:pPr>
        <w:spacing w:after="0"/>
      </w:pPr>
      <w:r>
        <w:separator/>
      </w:r>
    </w:p>
  </w:footnote>
  <w:footnote w:type="continuationSeparator" w:id="0">
    <w:p w:rsidR="009939A5" w:rsidRDefault="009939A5"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unotenzeichen"/>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9939A5"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unotentext"/>
      </w:pPr>
    </w:p>
  </w:footnote>
  <w:footnote w:id="2">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rsidR="002870D8" w:rsidRPr="00E8099F" w:rsidRDefault="002870D8" w:rsidP="002870D8">
      <w:pPr>
        <w:pStyle w:val="Funotentext"/>
        <w:rPr>
          <w:lang w:val="en-US"/>
        </w:rPr>
      </w:pPr>
      <w:r>
        <w:rPr>
          <w:rStyle w:val="Funotenzeichen"/>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23EC1"/>
    <w:rsid w:val="0003203E"/>
    <w:rsid w:val="00033824"/>
    <w:rsid w:val="0004146D"/>
    <w:rsid w:val="00053BE0"/>
    <w:rsid w:val="00062023"/>
    <w:rsid w:val="00067138"/>
    <w:rsid w:val="0006714B"/>
    <w:rsid w:val="000834EB"/>
    <w:rsid w:val="00087979"/>
    <w:rsid w:val="000917AE"/>
    <w:rsid w:val="00097AB6"/>
    <w:rsid w:val="000A2C34"/>
    <w:rsid w:val="000B1504"/>
    <w:rsid w:val="000B658F"/>
    <w:rsid w:val="000E43E4"/>
    <w:rsid w:val="000E71F7"/>
    <w:rsid w:val="00110F8F"/>
    <w:rsid w:val="00121BFB"/>
    <w:rsid w:val="00123678"/>
    <w:rsid w:val="00126875"/>
    <w:rsid w:val="00147706"/>
    <w:rsid w:val="00157589"/>
    <w:rsid w:val="001609C2"/>
    <w:rsid w:val="00173A19"/>
    <w:rsid w:val="00174BC7"/>
    <w:rsid w:val="00181936"/>
    <w:rsid w:val="001D17F5"/>
    <w:rsid w:val="001D4CA1"/>
    <w:rsid w:val="001E53C4"/>
    <w:rsid w:val="001F1125"/>
    <w:rsid w:val="001F2A8C"/>
    <w:rsid w:val="001F61F8"/>
    <w:rsid w:val="00214F45"/>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A2ECE"/>
    <w:rsid w:val="002B21EB"/>
    <w:rsid w:val="002B6D39"/>
    <w:rsid w:val="002E16A4"/>
    <w:rsid w:val="002E65A6"/>
    <w:rsid w:val="002F28DD"/>
    <w:rsid w:val="0033667B"/>
    <w:rsid w:val="00340CBA"/>
    <w:rsid w:val="003416EA"/>
    <w:rsid w:val="00353578"/>
    <w:rsid w:val="0037428A"/>
    <w:rsid w:val="00383A3B"/>
    <w:rsid w:val="003A0ADD"/>
    <w:rsid w:val="003A5C55"/>
    <w:rsid w:val="003B436F"/>
    <w:rsid w:val="003C3BB7"/>
    <w:rsid w:val="003D2DC3"/>
    <w:rsid w:val="003D30FC"/>
    <w:rsid w:val="003E40FB"/>
    <w:rsid w:val="003F11AE"/>
    <w:rsid w:val="003F3283"/>
    <w:rsid w:val="004011E5"/>
    <w:rsid w:val="00402E1C"/>
    <w:rsid w:val="00406426"/>
    <w:rsid w:val="00420129"/>
    <w:rsid w:val="004337F3"/>
    <w:rsid w:val="00433D55"/>
    <w:rsid w:val="0043717F"/>
    <w:rsid w:val="004371E8"/>
    <w:rsid w:val="0044010F"/>
    <w:rsid w:val="00481A72"/>
    <w:rsid w:val="00481AD8"/>
    <w:rsid w:val="00496465"/>
    <w:rsid w:val="004A070C"/>
    <w:rsid w:val="004C0AFC"/>
    <w:rsid w:val="004D7AC5"/>
    <w:rsid w:val="004E6A5A"/>
    <w:rsid w:val="004F4D95"/>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843AE"/>
    <w:rsid w:val="0068440F"/>
    <w:rsid w:val="00687113"/>
    <w:rsid w:val="00690DFC"/>
    <w:rsid w:val="006939B6"/>
    <w:rsid w:val="006940FF"/>
    <w:rsid w:val="00695F14"/>
    <w:rsid w:val="006B143B"/>
    <w:rsid w:val="006C6507"/>
    <w:rsid w:val="006F0BE2"/>
    <w:rsid w:val="006F2255"/>
    <w:rsid w:val="007074EB"/>
    <w:rsid w:val="00716DBB"/>
    <w:rsid w:val="0075029B"/>
    <w:rsid w:val="0075265A"/>
    <w:rsid w:val="007537D1"/>
    <w:rsid w:val="00760725"/>
    <w:rsid w:val="007A158A"/>
    <w:rsid w:val="007A5110"/>
    <w:rsid w:val="007B0CDD"/>
    <w:rsid w:val="007B442E"/>
    <w:rsid w:val="007B716D"/>
    <w:rsid w:val="007C32B6"/>
    <w:rsid w:val="007C76F5"/>
    <w:rsid w:val="007D405F"/>
    <w:rsid w:val="007E1257"/>
    <w:rsid w:val="007F2C8E"/>
    <w:rsid w:val="007F5CCB"/>
    <w:rsid w:val="008233C3"/>
    <w:rsid w:val="00832F8A"/>
    <w:rsid w:val="00843E01"/>
    <w:rsid w:val="00844ADD"/>
    <w:rsid w:val="00844BA1"/>
    <w:rsid w:val="00870C31"/>
    <w:rsid w:val="008722E3"/>
    <w:rsid w:val="00887085"/>
    <w:rsid w:val="0089097C"/>
    <w:rsid w:val="008A4E18"/>
    <w:rsid w:val="008C54BF"/>
    <w:rsid w:val="008E328B"/>
    <w:rsid w:val="008F2373"/>
    <w:rsid w:val="008F4DD5"/>
    <w:rsid w:val="009030F0"/>
    <w:rsid w:val="00921794"/>
    <w:rsid w:val="009303F0"/>
    <w:rsid w:val="00950039"/>
    <w:rsid w:val="00952B86"/>
    <w:rsid w:val="00954D75"/>
    <w:rsid w:val="00976450"/>
    <w:rsid w:val="009939A5"/>
    <w:rsid w:val="009962A5"/>
    <w:rsid w:val="009A48A3"/>
    <w:rsid w:val="009E072F"/>
    <w:rsid w:val="00A06B4F"/>
    <w:rsid w:val="00A53880"/>
    <w:rsid w:val="00A611DF"/>
    <w:rsid w:val="00A61384"/>
    <w:rsid w:val="00A63D70"/>
    <w:rsid w:val="00A66500"/>
    <w:rsid w:val="00A751D5"/>
    <w:rsid w:val="00A95903"/>
    <w:rsid w:val="00AB0290"/>
    <w:rsid w:val="00AB21BC"/>
    <w:rsid w:val="00AB51D5"/>
    <w:rsid w:val="00AC40CC"/>
    <w:rsid w:val="00AE018E"/>
    <w:rsid w:val="00AE119D"/>
    <w:rsid w:val="00AF0EFF"/>
    <w:rsid w:val="00AF1A2A"/>
    <w:rsid w:val="00AF4AE0"/>
    <w:rsid w:val="00AF4E74"/>
    <w:rsid w:val="00AF7DD4"/>
    <w:rsid w:val="00B038C9"/>
    <w:rsid w:val="00B10239"/>
    <w:rsid w:val="00B1324E"/>
    <w:rsid w:val="00B54E54"/>
    <w:rsid w:val="00B712B5"/>
    <w:rsid w:val="00B724F9"/>
    <w:rsid w:val="00BB1425"/>
    <w:rsid w:val="00BB60F9"/>
    <w:rsid w:val="00BE6DFC"/>
    <w:rsid w:val="00BF1750"/>
    <w:rsid w:val="00C05730"/>
    <w:rsid w:val="00C12393"/>
    <w:rsid w:val="00C14F5B"/>
    <w:rsid w:val="00C22202"/>
    <w:rsid w:val="00C47BE9"/>
    <w:rsid w:val="00C62131"/>
    <w:rsid w:val="00C65FB4"/>
    <w:rsid w:val="00C71D92"/>
    <w:rsid w:val="00C74BF5"/>
    <w:rsid w:val="00C765DF"/>
    <w:rsid w:val="00C858B5"/>
    <w:rsid w:val="00C85D28"/>
    <w:rsid w:val="00C90DFA"/>
    <w:rsid w:val="00C9533A"/>
    <w:rsid w:val="00CB0412"/>
    <w:rsid w:val="00CB5AA0"/>
    <w:rsid w:val="00CC4C30"/>
    <w:rsid w:val="00CC4EBE"/>
    <w:rsid w:val="00CD42C7"/>
    <w:rsid w:val="00CE533D"/>
    <w:rsid w:val="00D04BD5"/>
    <w:rsid w:val="00D072D8"/>
    <w:rsid w:val="00D1407B"/>
    <w:rsid w:val="00D15006"/>
    <w:rsid w:val="00D25B02"/>
    <w:rsid w:val="00D6570E"/>
    <w:rsid w:val="00D86642"/>
    <w:rsid w:val="00D931CE"/>
    <w:rsid w:val="00DB6EDD"/>
    <w:rsid w:val="00DD64A9"/>
    <w:rsid w:val="00DF53B2"/>
    <w:rsid w:val="00E13BEF"/>
    <w:rsid w:val="00E15497"/>
    <w:rsid w:val="00E22264"/>
    <w:rsid w:val="00E31FFC"/>
    <w:rsid w:val="00E330DE"/>
    <w:rsid w:val="00E37393"/>
    <w:rsid w:val="00E4361C"/>
    <w:rsid w:val="00E56DB5"/>
    <w:rsid w:val="00E711E0"/>
    <w:rsid w:val="00E77194"/>
    <w:rsid w:val="00E860CF"/>
    <w:rsid w:val="00E87169"/>
    <w:rsid w:val="00EA10FA"/>
    <w:rsid w:val="00EA2F23"/>
    <w:rsid w:val="00EB3916"/>
    <w:rsid w:val="00ED04A9"/>
    <w:rsid w:val="00EE2AB1"/>
    <w:rsid w:val="00EF4592"/>
    <w:rsid w:val="00F064D1"/>
    <w:rsid w:val="00F06DD9"/>
    <w:rsid w:val="00F14036"/>
    <w:rsid w:val="00F21003"/>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564C"/>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windows/hardware/ff570584(v=vs.85).aspx" TargetMode="External"/><Relationship Id="rId2" Type="http://schemas.openxmlformats.org/officeDocument/2006/relationships/hyperlink" Target="http://msdn.microsoft.com/en-US/library/aa480220.aspx"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D633C-A1E5-43CE-8867-12BBF38DD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2369</Words>
  <Characters>14928</Characters>
  <Application>Microsoft Office Word</Application>
  <DocSecurity>0</DocSecurity>
  <Lines>124</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17263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124</cp:revision>
  <dcterms:created xsi:type="dcterms:W3CDTF">2012-05-04T11:54:00Z</dcterms:created>
  <dcterms:modified xsi:type="dcterms:W3CDTF">2012-05-06T14:52:00Z</dcterms:modified>
</cp:coreProperties>
</file>