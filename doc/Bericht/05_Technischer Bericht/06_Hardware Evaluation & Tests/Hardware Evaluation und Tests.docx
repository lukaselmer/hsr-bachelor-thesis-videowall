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w:t>
      </w:r>
      <w:r w:rsidR="004F4D95">
        <w:t xml:space="preserve">um </w:t>
      </w:r>
      <w:r w:rsidR="00597926">
        <w:t>mehrere Monitore zusammenzuschliessen und was für eine Auflösung und Performance damit erreicht werden kann.</w:t>
      </w:r>
    </w:p>
    <w:p w:rsidR="002870D8" w:rsidRPr="001B6B7C" w:rsidRDefault="002870D8" w:rsidP="002870D8">
      <w:pPr>
        <w:pStyle w:val="Heading3"/>
      </w:pPr>
      <w:bookmarkStart w:id="2" w:name="_Ref319065031"/>
      <w:bookmarkStart w:id="3" w:name="_Toc320601258"/>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bookmarkStart w:id="4" w:name="_Ref319068091"/>
      <w:r>
        <w:t>Variante A: 3 x 3 55“ Monitore</w:t>
      </w:r>
      <w:bookmarkEnd w:id="4"/>
    </w:p>
    <w:p w:rsidR="002870D8" w:rsidRDefault="002870D8" w:rsidP="002870D8">
      <w:r>
        <w:rPr>
          <w:noProof/>
          <w:lang w:eastAsia="de-CH"/>
        </w:rPr>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15831">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r>
        <w:rPr>
          <w:noProof/>
          <w:lang w:eastAsia="de-CH"/>
        </w:rPr>
        <w:lastRenderedPageBreak/>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sidR="00215831">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sidR="00215831">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297D7A">
      <w:pPr>
        <w:pStyle w:val="Heading4"/>
      </w:pPr>
      <w:r>
        <w:t>Variante D</w:t>
      </w:r>
      <w:r w:rsidR="00297D7A">
        <w:t>: 2 x 4 55“ Monitore</w:t>
      </w:r>
    </w:p>
    <w:p w:rsidR="00297D7A" w:rsidRDefault="00297D7A" w:rsidP="002870D8">
      <w:r>
        <w:rPr>
          <w:noProof/>
          <w:lang w:eastAsia="de-CH"/>
        </w:rPr>
        <w:drawing>
          <wp:inline distT="0" distB="0" distL="0" distR="0" wp14:anchorId="219E8BF5" wp14:editId="5A6C0700">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15831">
          <w:rPr>
            <w:noProof/>
          </w:rPr>
          <w:t>7</w:t>
        </w:r>
      </w:fldSimple>
      <w:r>
        <w:t xml:space="preserve"> - Variante D: 2 x 4 55“ Monitore, Ansicht</w:t>
      </w:r>
    </w:p>
    <w:p w:rsidR="004C33F8" w:rsidRDefault="004C33F8" w:rsidP="002870D8">
      <w:r>
        <w:t xml:space="preserve">Im Text XY(TODO: Verlinkung) wurde getestet, ob die Performance Probleme durch die 2. Grafikkarte hervorgerufen wurde. </w:t>
      </w:r>
      <w:r w:rsidR="007E5BE3">
        <w:t xml:space="preserve">Aber würde </w:t>
      </w:r>
      <w:r w:rsidR="00E214F2">
        <w:t xml:space="preserve">sich </w:t>
      </w:r>
      <w:r w:rsidR="007E5BE3">
        <w:t xml:space="preserve">eine </w:t>
      </w:r>
      <w:r w:rsidR="00E214F2">
        <w:t>geeignete Konstellation mit 8 Monitoren finden lassen?</w:t>
      </w:r>
      <w:r w:rsidR="0031361F">
        <w:t xml:space="preserve"> </w:t>
      </w:r>
      <w:r w:rsidR="00CB575B">
        <w:t>Um diese Frage zu beantworte</w:t>
      </w:r>
      <w:r w:rsidR="00780442">
        <w:t>n</w:t>
      </w:r>
      <w:r w:rsidR="00CB575B">
        <w:t>,</w:t>
      </w:r>
      <w:r w:rsidR="0031361F">
        <w:t xml:space="preserve"> entschied sich das Team am 15.05.2012 dazu, eine 2 x 4 55“ Monitor Variante zu prüfen.</w:t>
      </w:r>
    </w:p>
    <w:p w:rsidR="00C2136D" w:rsidRDefault="00C2136D" w:rsidP="002870D8">
      <w:r>
        <w:rPr>
          <w:noProof/>
          <w:lang w:eastAsia="de-CH"/>
        </w:rPr>
        <w:lastRenderedPageBreak/>
        <w:drawing>
          <wp:inline distT="0" distB="0" distL="0" distR="0">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8" w:name="_Ref324861946"/>
      <w:r>
        <w:t xml:space="preserve">Abbildung </w:t>
      </w:r>
      <w:fldSimple w:instr=" SEQ Abbildung \* ARABIC ">
        <w:r>
          <w:rPr>
            <w:noProof/>
          </w:rPr>
          <w:t>8</w:t>
        </w:r>
      </w:fldSimple>
      <w:r>
        <w:t xml:space="preserve"> - Variante D: 2 x 4 55" Monitore, Hellraumprojektor Test</w:t>
      </w:r>
      <w:bookmarkEnd w:id="8"/>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nitorkonstellation gut im Raum P</w:t>
      </w:r>
      <w:r>
        <w:t xml:space="preserve">latz. </w:t>
      </w:r>
      <w:r w:rsidR="008D56EC">
        <w:t xml:space="preserve"> Jedoch ist diese oben und unten wesentlich knapper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Das Poster kann bi dieser Variante gut platziert werden. Diese Variante hat den Vorteil, dass </w:t>
      </w:r>
      <w:r w:rsidR="00F03304">
        <w:t>in</w:t>
      </w:r>
      <w:r w:rsidR="00834992">
        <w:t xml:space="preserve"> d</w:t>
      </w:r>
      <w:r w:rsidR="00F03304">
        <w:t>er</w:t>
      </w:r>
      <w:r w:rsidR="00834992">
        <w:t xml:space="preserve"> Applikation mehr Platz für das Skelett, welches unten platziert werden soll und das Menu, welches oben Platz findet, bietet.</w:t>
      </w:r>
    </w:p>
    <w:p w:rsidR="002870D8" w:rsidRDefault="002870D8" w:rsidP="002870D8">
      <w:pPr>
        <w:pStyle w:val="Heading4"/>
      </w:pPr>
      <w:r>
        <w:t>Fazit</w:t>
      </w:r>
    </w:p>
    <w:p w:rsidR="00AD2E5E" w:rsidRPr="00AD2E5E" w:rsidRDefault="00AD2E5E" w:rsidP="00AD2E5E">
      <w:r>
        <w:t xml:space="preserve">Die verschiedenen Kriterien wie die </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lastRenderedPageBreak/>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Caption"/>
      </w:pPr>
      <w:bookmarkStart w:id="9" w:name="_Ref320546124"/>
      <w:r>
        <w:t xml:space="preserve">Tabelle </w:t>
      </w:r>
      <w:fldSimple w:instr=" SEQ Tabelle \* ARABIC ">
        <w:r>
          <w:rPr>
            <w:noProof/>
          </w:rPr>
          <w:t>3</w:t>
        </w:r>
      </w:fldSimple>
      <w:r>
        <w:t xml:space="preserve"> </w:t>
      </w:r>
      <w:r w:rsidRPr="001F7726">
        <w:t>- Nutzwertanalyse: Monitorkonstellation für Video Wall</w:t>
      </w:r>
      <w:bookmarkEnd w:id="9"/>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B73F45" w:rsidRDefault="00B73F45" w:rsidP="00B73F45">
      <w:pPr>
        <w:pStyle w:val="Heading3"/>
      </w:pPr>
      <w:bookmarkStart w:id="10" w:name="_Toc320601259"/>
      <w:bookmarkStart w:id="11" w:name="_Ref324081784"/>
      <w:bookmarkStart w:id="12" w:name="_Ref324081792"/>
      <w:bookmarkStart w:id="13" w:name="_Ref324938005"/>
      <w:bookmarkStart w:id="14" w:name="_Ref324938012"/>
      <w:r>
        <w:t>Grafikkarten</w:t>
      </w:r>
      <w:bookmarkEnd w:id="10"/>
      <w:bookmarkEnd w:id="11"/>
      <w:bookmarkEnd w:id="12"/>
      <w:bookmarkEnd w:id="13"/>
      <w:bookmarkEnd w:id="14"/>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07088B">
        <w:t xml:space="preserve"> von 3xHD</w:t>
      </w:r>
      <w:r w:rsidR="0037268E">
        <w:t xml:space="preserve"> (5760 x 3240)</w:t>
      </w:r>
      <w:bookmarkStart w:id="15" w:name="_GoBack"/>
      <w:bookmarkEnd w:id="15"/>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F35643">
        <w:t xml:space="preserve">einer Grafikkartenlösung </w:t>
      </w:r>
      <w:r w:rsidR="00D25B02">
        <w:t>zu suchen, mit welcher neun Bildschirme angesteuert werden können</w:t>
      </w:r>
      <w:r w:rsidR="00844BA1">
        <w:t>.</w:t>
      </w:r>
      <w:r w:rsidR="008731BE">
        <w:t xml:space="preserve"> </w:t>
      </w:r>
      <w:r w:rsidR="008731BE">
        <w:t xml:space="preserve">Für </w:t>
      </w:r>
      <w:r w:rsidR="008731BE">
        <w:t>die</w:t>
      </w:r>
      <w:r w:rsidR="008731BE">
        <w:t xml:space="preserve"> </w:t>
      </w:r>
      <w:r w:rsidR="008731BE">
        <w:t>gewünschte Lösung</w:t>
      </w:r>
      <w:r w:rsidR="008731BE">
        <w:t xml:space="preserve">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105AC2AC" wp14:editId="04EAFF1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15831">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4648D2D6" wp14:editId="72CD23C8">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15831">
          <w:rPr>
            <w:noProof/>
          </w:rPr>
          <w:t>10</w:t>
        </w:r>
      </w:fldSimple>
      <w:r>
        <w:t xml:space="preserve"> - Matrox </w:t>
      </w:r>
      <w:r w:rsidRPr="008D539C">
        <w:t>M9128</w:t>
      </w:r>
    </w:p>
    <w:p w:rsidR="0089097C" w:rsidRPr="0089097C" w:rsidRDefault="00D01431" w:rsidP="00D01431">
      <w:pPr>
        <w:pStyle w:val="Heading3"/>
      </w:pPr>
      <w:r>
        <w:t>Testhardware</w:t>
      </w:r>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lastRenderedPageBreak/>
        <w:t xml:space="preserve">beschrieben </w:t>
      </w:r>
      <w:r w:rsidR="002F0E85">
        <w:t>K</w:t>
      </w:r>
      <w:r>
        <w:t>arten in einen Schulcomputer eingebaut. An diesen wurden neun Monitore (</w:t>
      </w:r>
      <w:r w:rsidRPr="00BE6238">
        <w:t>Fujitsu P22W-5 ECO IPS</w:t>
      </w:r>
      <w:r>
        <w:t>, 22 Zoll) angeschlossen mit je einer maximalen Auflösung von 1680 x 1050. Dies entspricht nicht gan</w:t>
      </w:r>
      <w:r w:rsidR="008A6A57">
        <w:t xml:space="preserve">z dem vorgesehenen Setup von 3x3 </w:t>
      </w:r>
      <w:r w:rsidR="00841CC2">
        <w:t>HD-</w:t>
      </w:r>
      <w:r>
        <w:t>Monitoren, ist aber für ein Testsetup ausreichend.</w:t>
      </w:r>
    </w:p>
    <w:p w:rsidR="002870D8" w:rsidRDefault="002870D8" w:rsidP="002870D8">
      <w:r>
        <w:rPr>
          <w:noProof/>
          <w:lang w:eastAsia="de-CH"/>
        </w:rPr>
        <w:drawing>
          <wp:inline distT="0" distB="0" distL="0" distR="0" wp14:anchorId="298C7764" wp14:editId="0CCD0FF9">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11</w:t>
        </w:r>
      </w:fldSimple>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t>Um zu testen, wie flüssig verschiedene WPF Applikationen auf der Test Wall laufen, wurde einerseits die Studienarbeit Project Flip 2.0</w:t>
      </w:r>
      <w:bookmarkStart w:id="16" w:name="_Ref322085866"/>
      <w:r>
        <w:rPr>
          <w:rStyle w:val="FootnoteReference"/>
        </w:rPr>
        <w:footnoteReference w:id="1"/>
      </w:r>
      <w:bookmarkEnd w:id="16"/>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9E4CB1">
        <w:t>,</w:t>
      </w:r>
      <w:r w:rsidR="00BE3C14">
        <w:rPr>
          <w:rStyle w:val="FootnoteReference"/>
        </w:rPr>
        <w:t xml:space="preserve"> </w:t>
      </w:r>
      <w:r>
        <w:t>neu seit Windows Vista) und der andere auf dem Windows 2000 Display Driver Model</w:t>
      </w:r>
      <w:r w:rsidR="001042CB">
        <w:t xml:space="preserve"> </w:t>
      </w:r>
      <w:r w:rsidR="001042CB">
        <w:t>[microsoft12]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hatten starke Probleme. Die Applikation war sehr langsam und die Bildschirme waren nicht immer synchron. Bei einer tieferen Auflösung (1280 x 800 - 640 x 480 pro Bildschirm) liefen die Monitore wieder ohne Probleme synchron, aber auch mit diesen </w:t>
      </w:r>
      <w:r>
        <w:lastRenderedPageBreak/>
        <w:t>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Daraufhin wurde der XDDM Treiber installiert, in der Hoffnung, dass dieser performanter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r>
        <w:t>Test mit DirectX Applikationen</w:t>
      </w:r>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Pr="00BC3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Matro</w:t>
      </w:r>
      <w:r w:rsidR="002B21EB">
        <w:t>x Grafikkarten fehlten, müssen das</w:t>
      </w:r>
      <w:r w:rsidR="002870D8">
        <w:t xml:space="preserve"> </w:t>
      </w:r>
      <w:r w:rsidR="002B21EB">
        <w:t>konkrete</w:t>
      </w:r>
      <w:r w:rsidR="002870D8">
        <w:t xml:space="preserve"> Setup sowie die Performance mit </w:t>
      </w:r>
      <w:r w:rsidR="002870D8">
        <w:lastRenderedPageBreak/>
        <w:t>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2B21EB" w:rsidRDefault="002B21EB">
      <w:pPr>
        <w:rPr>
          <w:rFonts w:asciiTheme="majorHAnsi" w:hAnsiTheme="majorHAnsi"/>
          <w:b/>
          <w:color w:val="FFFFFF" w:themeColor="background1"/>
          <w:spacing w:val="15"/>
          <w:sz w:val="24"/>
          <w:szCs w:val="22"/>
        </w:rPr>
      </w:pPr>
      <w:bookmarkStart w:id="17" w:name="_Ref324064816"/>
      <w:r>
        <w:br w:type="page"/>
      </w:r>
    </w:p>
    <w:p w:rsidR="00504C57" w:rsidRDefault="00504C57" w:rsidP="00625568">
      <w:pPr>
        <w:pStyle w:val="Heading2"/>
      </w:pPr>
      <w:r>
        <w:lastRenderedPageBreak/>
        <w:t>Mitsubishi Video Wall</w:t>
      </w:r>
      <w:bookmarkEnd w:id="17"/>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1343B1">
        <w:br/>
      </w:r>
      <w:r w:rsidR="004E6A5A">
        <w:t xml:space="preserve">Bei </w:t>
      </w:r>
      <w:r w:rsidR="001343B1">
        <w:t xml:space="preserve">eine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8FF" w:rsidRDefault="00F218FF" w:rsidP="008F2373">
      <w:pPr>
        <w:spacing w:after="0"/>
      </w:pPr>
      <w:r>
        <w:separator/>
      </w:r>
    </w:p>
  </w:endnote>
  <w:endnote w:type="continuationSeparator" w:id="0">
    <w:p w:rsidR="00F218FF" w:rsidRDefault="00F218F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FC1A20">
      <w:rPr>
        <w:noProof/>
      </w:rPr>
      <w:t>16.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37268E" w:rsidRPr="0037268E">
      <w:rPr>
        <w:b/>
        <w:noProof/>
        <w:lang w:val="de-DE"/>
      </w:rPr>
      <w:t>7</w:t>
    </w:r>
    <w:r w:rsidR="00AF4AE0">
      <w:rPr>
        <w:b/>
      </w:rPr>
      <w:fldChar w:fldCharType="end"/>
    </w:r>
    <w:r w:rsidR="008F2373">
      <w:rPr>
        <w:lang w:val="de-DE"/>
      </w:rPr>
      <w:t xml:space="preserve"> von </w:t>
    </w:r>
    <w:fldSimple w:instr="NUMPAGES  \* Arabic  \* MERGEFORMAT">
      <w:r w:rsidR="0037268E" w:rsidRPr="0037268E">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8FF" w:rsidRDefault="00F218FF" w:rsidP="008F2373">
      <w:pPr>
        <w:spacing w:after="0"/>
      </w:pPr>
      <w:r>
        <w:separator/>
      </w:r>
    </w:p>
  </w:footnote>
  <w:footnote w:type="continuationSeparator" w:id="0">
    <w:p w:rsidR="00F218FF" w:rsidRDefault="00F218FF"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F218FF"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E16A4"/>
    <w:rsid w:val="002E65A6"/>
    <w:rsid w:val="002F0E85"/>
    <w:rsid w:val="002F28DD"/>
    <w:rsid w:val="002F349D"/>
    <w:rsid w:val="002F5C3A"/>
    <w:rsid w:val="00304DDD"/>
    <w:rsid w:val="0031361F"/>
    <w:rsid w:val="0033667B"/>
    <w:rsid w:val="00340CBA"/>
    <w:rsid w:val="003416EA"/>
    <w:rsid w:val="00353578"/>
    <w:rsid w:val="0037268E"/>
    <w:rsid w:val="0037428A"/>
    <w:rsid w:val="00383A3B"/>
    <w:rsid w:val="003A0ADD"/>
    <w:rsid w:val="003A5C55"/>
    <w:rsid w:val="003B436F"/>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81A72"/>
    <w:rsid w:val="00481AD8"/>
    <w:rsid w:val="00496465"/>
    <w:rsid w:val="004A070C"/>
    <w:rsid w:val="004C0AFC"/>
    <w:rsid w:val="004C33F8"/>
    <w:rsid w:val="004D0771"/>
    <w:rsid w:val="004D7AC5"/>
    <w:rsid w:val="004E6A5A"/>
    <w:rsid w:val="004F4D95"/>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233C3"/>
    <w:rsid w:val="00832F8A"/>
    <w:rsid w:val="00834992"/>
    <w:rsid w:val="00841CC2"/>
    <w:rsid w:val="00843E01"/>
    <w:rsid w:val="00844ADD"/>
    <w:rsid w:val="00844BA1"/>
    <w:rsid w:val="00870C31"/>
    <w:rsid w:val="008722E3"/>
    <w:rsid w:val="008731BE"/>
    <w:rsid w:val="00887085"/>
    <w:rsid w:val="0089097C"/>
    <w:rsid w:val="008A4E18"/>
    <w:rsid w:val="008A6A57"/>
    <w:rsid w:val="008B3335"/>
    <w:rsid w:val="008C2F1A"/>
    <w:rsid w:val="008C54BF"/>
    <w:rsid w:val="008D56EC"/>
    <w:rsid w:val="008E328B"/>
    <w:rsid w:val="008F2373"/>
    <w:rsid w:val="008F4DD5"/>
    <w:rsid w:val="009030F0"/>
    <w:rsid w:val="00921794"/>
    <w:rsid w:val="009303F0"/>
    <w:rsid w:val="00950039"/>
    <w:rsid w:val="00952B86"/>
    <w:rsid w:val="00954D75"/>
    <w:rsid w:val="00976450"/>
    <w:rsid w:val="009939A5"/>
    <w:rsid w:val="009962A5"/>
    <w:rsid w:val="009A48A3"/>
    <w:rsid w:val="009E072F"/>
    <w:rsid w:val="009E4CB1"/>
    <w:rsid w:val="00A027C0"/>
    <w:rsid w:val="00A0620E"/>
    <w:rsid w:val="00A06B4F"/>
    <w:rsid w:val="00A53880"/>
    <w:rsid w:val="00A611DF"/>
    <w:rsid w:val="00A61384"/>
    <w:rsid w:val="00A63D70"/>
    <w:rsid w:val="00A66500"/>
    <w:rsid w:val="00A751D5"/>
    <w:rsid w:val="00A854F7"/>
    <w:rsid w:val="00A95903"/>
    <w:rsid w:val="00AB0290"/>
    <w:rsid w:val="00AB21BC"/>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216E9"/>
    <w:rsid w:val="00B54E54"/>
    <w:rsid w:val="00B712B5"/>
    <w:rsid w:val="00B724F9"/>
    <w:rsid w:val="00B73F45"/>
    <w:rsid w:val="00BB1425"/>
    <w:rsid w:val="00BB60F9"/>
    <w:rsid w:val="00BE3C14"/>
    <w:rsid w:val="00BE6DFC"/>
    <w:rsid w:val="00BF1750"/>
    <w:rsid w:val="00C05730"/>
    <w:rsid w:val="00C12393"/>
    <w:rsid w:val="00C14F5B"/>
    <w:rsid w:val="00C2136D"/>
    <w:rsid w:val="00C22202"/>
    <w:rsid w:val="00C25D6B"/>
    <w:rsid w:val="00C34E44"/>
    <w:rsid w:val="00C47BE9"/>
    <w:rsid w:val="00C62131"/>
    <w:rsid w:val="00C65FB4"/>
    <w:rsid w:val="00C71D92"/>
    <w:rsid w:val="00C74BF5"/>
    <w:rsid w:val="00C765DF"/>
    <w:rsid w:val="00C84601"/>
    <w:rsid w:val="00C858B5"/>
    <w:rsid w:val="00C85D28"/>
    <w:rsid w:val="00C90DFA"/>
    <w:rsid w:val="00C9533A"/>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25B02"/>
    <w:rsid w:val="00D6570E"/>
    <w:rsid w:val="00D86642"/>
    <w:rsid w:val="00D931CE"/>
    <w:rsid w:val="00DB6EDD"/>
    <w:rsid w:val="00DC323F"/>
    <w:rsid w:val="00DD64A9"/>
    <w:rsid w:val="00DF53B2"/>
    <w:rsid w:val="00E13BEF"/>
    <w:rsid w:val="00E15497"/>
    <w:rsid w:val="00E214F2"/>
    <w:rsid w:val="00E22264"/>
    <w:rsid w:val="00E31FFC"/>
    <w:rsid w:val="00E330DE"/>
    <w:rsid w:val="00E37393"/>
    <w:rsid w:val="00E4361C"/>
    <w:rsid w:val="00E459AB"/>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E3387-2C04-4CE9-BF4A-2F90D472B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2544</Words>
  <Characters>16029</Characters>
  <Application>Microsoft Office Word</Application>
  <DocSecurity>0</DocSecurity>
  <Lines>133</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18536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178</cp:revision>
  <dcterms:created xsi:type="dcterms:W3CDTF">2012-05-04T11:54:00Z</dcterms:created>
  <dcterms:modified xsi:type="dcterms:W3CDTF">2012-05-16T11:27:00Z</dcterms:modified>
</cp:coreProperties>
</file>