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berschrift1"/>
      </w:pPr>
      <w:r>
        <w:t>Hardware Evaluation &amp; Tests</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bookmarkStart w:id="1" w:name="_GoBack"/>
            <w:bookmarkEnd w:id="1"/>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F9181E" w:rsidRDefault="00121BFB" w:rsidP="002F0EF6">
            <w:r>
              <w:t>Mitsubishi Video Wall</w:t>
            </w:r>
          </w:p>
        </w:tc>
        <w:tc>
          <w:tcPr>
            <w:tcW w:w="2303" w:type="dxa"/>
          </w:tcPr>
          <w:p w:rsidR="00121BFB" w:rsidRDefault="00121BFB" w:rsidP="002F0EF6">
            <w:r>
              <w:t>CH</w:t>
            </w:r>
          </w:p>
        </w:tc>
      </w:tr>
    </w:tbl>
    <w:p w:rsidR="002870D8" w:rsidRDefault="002870D8" w:rsidP="002870D8">
      <w:pPr>
        <w:pStyle w:val="berschrift2"/>
      </w:pPr>
      <w:bookmarkStart w:id="2" w:name="_Toc320601257"/>
      <w:r>
        <w:t xml:space="preserve">Hardware </w:t>
      </w:r>
      <w:bookmarkEnd w:id="2"/>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mehrere Monitore zusammenzuschliessen und was für eine Auflösung und Performance damit erreicht werden kann.</w:t>
      </w:r>
    </w:p>
    <w:p w:rsidR="002870D8" w:rsidRPr="001B6B7C" w:rsidRDefault="002870D8" w:rsidP="002870D8">
      <w:pPr>
        <w:pStyle w:val="berschrift3"/>
      </w:pPr>
      <w:bookmarkStart w:id="3" w:name="_Ref319065031"/>
      <w:bookmarkStart w:id="4" w:name="_Toc320601258"/>
      <w:r>
        <w:t>Monitore</w:t>
      </w:r>
      <w:bookmarkEnd w:id="3"/>
      <w:bookmarkEnd w:id="4"/>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berschrift4"/>
      </w:pPr>
      <w:bookmarkStart w:id="5" w:name="_Ref319068091"/>
      <w:r>
        <w:t>Variante A: 3 x 3 55“ Monitore</w:t>
      </w:r>
      <w:bookmarkEnd w:id="5"/>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FA2E99">
        <w:fldChar w:fldCharType="begin"/>
      </w:r>
      <w:r w:rsidR="00FA2E99">
        <w:instrText xml:space="preserve"> </w:instrText>
      </w:r>
      <w:r w:rsidR="00FA2E99">
        <w:instrText xml:space="preserve">SEQ Abbildung \* ARABIC </w:instrText>
      </w:r>
      <w:r w:rsidR="00FA2E99">
        <w:fldChar w:fldCharType="separate"/>
      </w:r>
      <w:r>
        <w:rPr>
          <w:noProof/>
        </w:rPr>
        <w:t>15</w:t>
      </w:r>
      <w:r w:rsidR="00FA2E99">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FA2E99">
        <w:fldChar w:fldCharType="begin"/>
      </w:r>
      <w:r w:rsidR="00FA2E99">
        <w:instrText xml:space="preserve"> SEQ Abbildung \* ARABIC </w:instrText>
      </w:r>
      <w:r w:rsidR="00FA2E99">
        <w:fldChar w:fldCharType="separate"/>
      </w:r>
      <w:r>
        <w:rPr>
          <w:noProof/>
        </w:rPr>
        <w:t>16</w:t>
      </w:r>
      <w:r w:rsidR="00FA2E99">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der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berschrift4"/>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A2E99">
        <w:fldChar w:fldCharType="begin"/>
      </w:r>
      <w:r w:rsidR="00FA2E99">
        <w:instrText xml:space="preserve"> SEQ Abbildung \* ARABIC </w:instrText>
      </w:r>
      <w:r w:rsidR="00FA2E99">
        <w:fldChar w:fldCharType="separate"/>
      </w:r>
      <w:r>
        <w:rPr>
          <w:noProof/>
        </w:rPr>
        <w:t>17</w:t>
      </w:r>
      <w:r w:rsidR="00FA2E99">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r w:rsidR="00FA2E99">
        <w:fldChar w:fldCharType="begin"/>
      </w:r>
      <w:r w:rsidR="00FA2E99">
        <w:instrText xml:space="preserve"> SEQ Abbildung \* ARABIC </w:instrText>
      </w:r>
      <w:r w:rsidR="00FA2E99">
        <w:fldChar w:fldCharType="separate"/>
      </w:r>
      <w:r>
        <w:rPr>
          <w:noProof/>
        </w:rPr>
        <w:t>18</w:t>
      </w:r>
      <w:r w:rsidR="00FA2E99">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berschrift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A2E99">
        <w:fldChar w:fldCharType="begin"/>
      </w:r>
      <w:r w:rsidR="00FA2E99">
        <w:instrText xml:space="preserve"> SEQ Abbildung \* ARABIC </w:instrText>
      </w:r>
      <w:r w:rsidR="00FA2E99">
        <w:fldChar w:fldCharType="separate"/>
      </w:r>
      <w:r>
        <w:rPr>
          <w:noProof/>
        </w:rPr>
        <w:t>19</w:t>
      </w:r>
      <w:r w:rsidR="00FA2E99">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r w:rsidR="00FA2E99">
        <w:fldChar w:fldCharType="begin"/>
      </w:r>
      <w:r w:rsidR="00FA2E99">
        <w:instrText xml:space="preserve"> SEQ Abbildung \* ARABIC </w:instrText>
      </w:r>
      <w:r w:rsidR="00FA2E99">
        <w:fldChar w:fldCharType="separate"/>
      </w:r>
      <w:r>
        <w:rPr>
          <w:noProof/>
        </w:rPr>
        <w:t>20</w:t>
      </w:r>
      <w:r w:rsidR="00FA2E99">
        <w:rPr>
          <w:noProof/>
        </w:rPr>
        <w:fldChar w:fldCharType="end"/>
      </w:r>
      <w:r>
        <w:t xml:space="preserve"> - Variante A: 1 x 6 55" Monitore, Hellraumprojektor Test</w:t>
      </w:r>
      <w:bookmarkEnd w:id="8"/>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870D8" w:rsidRDefault="002870D8" w:rsidP="002870D8">
      <w:pPr>
        <w:pStyle w:val="berschrift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Beschriftung"/>
      </w:pPr>
      <w:bookmarkStart w:id="9" w:name="_Ref320546124"/>
      <w:r>
        <w:t xml:space="preserve">Tabelle </w:t>
      </w:r>
      <w:r w:rsidR="00FA2E99">
        <w:fldChar w:fldCharType="begin"/>
      </w:r>
      <w:r w:rsidR="00FA2E99">
        <w:instrText xml:space="preserve"> SEQ Tabelle \* ARABIC </w:instrText>
      </w:r>
      <w:r w:rsidR="00FA2E99">
        <w:fldChar w:fldCharType="separate"/>
      </w:r>
      <w:r>
        <w:rPr>
          <w:noProof/>
        </w:rPr>
        <w:t>3</w:t>
      </w:r>
      <w:r w:rsidR="00FA2E99">
        <w:rPr>
          <w:noProof/>
        </w:rPr>
        <w:fldChar w:fldCharType="end"/>
      </w:r>
      <w:r>
        <w:t xml:space="preserve"> </w:t>
      </w:r>
      <w:r w:rsidRPr="001F7726">
        <w:t>- Nutzwertanalyse: Monitorkonstellation für Video Wall</w:t>
      </w:r>
      <w:bookmarkEnd w:id="9"/>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10" w:name="_Ref319065040"/>
      <w:r>
        <w:br w:type="page"/>
      </w:r>
    </w:p>
    <w:bookmarkEnd w:id="10"/>
    <w:p w:rsidR="002870D8" w:rsidRDefault="002870D8">
      <w:pPr>
        <w:rPr>
          <w:rFonts w:asciiTheme="majorHAnsi" w:hAnsiTheme="majorHAnsi"/>
          <w:b/>
          <w:color w:val="FFFFFF" w:themeColor="background1"/>
          <w:spacing w:val="15"/>
          <w:sz w:val="24"/>
          <w:szCs w:val="22"/>
        </w:rPr>
      </w:pPr>
      <w:r>
        <w:lastRenderedPageBreak/>
        <w:br w:type="page"/>
      </w:r>
    </w:p>
    <w:p w:rsidR="002870D8" w:rsidRDefault="007C32B6" w:rsidP="00A95903">
      <w:pPr>
        <w:pStyle w:val="berschrift3"/>
      </w:pPr>
      <w:r>
        <w:lastRenderedPageBreak/>
        <w:t>Testhardware</w:t>
      </w:r>
    </w:p>
    <w:p w:rsidR="00033824" w:rsidRDefault="0089097C" w:rsidP="0089097C">
      <w:r>
        <w:t>Zu Beginn lag der HSR eine Offerte für eine Video Wall zu Verfügung, welche die Bildschirme Mithilfe eines Daisy Chain Boards zusammenschloss</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 zu erzielen. </w:t>
      </w:r>
      <w:r w:rsidR="00844BA1">
        <w:t xml:space="preserve">Das Team beschloss daher </w:t>
      </w:r>
      <w:r w:rsidR="00F35643">
        <w:t xml:space="preserve">einer Grafikkartenlösung </w:t>
      </w:r>
      <w:r w:rsidR="00D25B02">
        <w:t>zu suchen, mit welcher neun Bildschirme angesteuert werden können</w:t>
      </w:r>
      <w:r w:rsidR="00844BA1">
        <w:t>.</w:t>
      </w:r>
      <w:r w:rsidR="00406426">
        <w:t xml:space="preserve"> Nachfolgend sind die ausgewählten Karten beschrieben.</w:t>
      </w:r>
    </w:p>
    <w:p w:rsidR="00033824" w:rsidRDefault="00181936" w:rsidP="00033824">
      <w:pPr>
        <w:pStyle w:val="berschrift4"/>
      </w:pPr>
      <w:r>
        <w:t xml:space="preserve"> </w:t>
      </w:r>
      <w:bookmarkStart w:id="11" w:name="_Toc320601259"/>
      <w:r w:rsidR="00033824">
        <w:t>Grafikkarten</w:t>
      </w:r>
      <w:bookmarkEnd w:id="11"/>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3BF201EB" wp14:editId="4E4064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175E0FFA" wp14:editId="0E97976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Matrox </w:t>
      </w:r>
      <w:r w:rsidRPr="008D539C">
        <w:t>M9128</w:t>
      </w:r>
    </w:p>
    <w:p w:rsidR="0089097C" w:rsidRPr="0089097C" w:rsidRDefault="003D30FC" w:rsidP="003D30FC">
      <w:pPr>
        <w:pStyle w:val="berschrift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22 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lastRenderedPageBreak/>
        <w:drawing>
          <wp:inline distT="0" distB="0" distL="0" distR="0" wp14:anchorId="6897287F" wp14:editId="09F97C3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FA2E99">
        <w:fldChar w:fldCharType="begin"/>
      </w:r>
      <w:r w:rsidR="00FA2E99">
        <w:instrText xml:space="preserve"> SEQ Abbildung \* ARABIC </w:instrText>
      </w:r>
      <w:r w:rsidR="00FA2E99">
        <w:fldChar w:fldCharType="separate"/>
      </w:r>
      <w:r>
        <w:rPr>
          <w:noProof/>
        </w:rPr>
        <w:t>3</w:t>
      </w:r>
      <w:r w:rsidR="00FA2E99">
        <w:rPr>
          <w:noProof/>
        </w:rPr>
        <w:fldChar w:fldCharType="end"/>
      </w:r>
      <w:r>
        <w:t xml:space="preserve"> - Testhardware</w:t>
      </w:r>
    </w:p>
    <w:p w:rsidR="002870D8" w:rsidRDefault="002870D8" w:rsidP="00FF0156">
      <w:pPr>
        <w:pStyle w:val="berschrift4"/>
      </w:pPr>
      <w:r>
        <w:t>Performance Tests mit WPF Applikationen</w:t>
      </w:r>
    </w:p>
    <w:p w:rsidR="002870D8" w:rsidRDefault="002870D8" w:rsidP="00FF0156">
      <w:pPr>
        <w:pStyle w:val="berschrift5"/>
      </w:pPr>
      <w:r>
        <w:t>Übersicht</w:t>
      </w:r>
    </w:p>
    <w:p w:rsidR="002870D8" w:rsidRDefault="002870D8" w:rsidP="002870D8">
      <w:r>
        <w:t>Um zu testen, wie flüssig verschiedene WPF Applikationen auf der Test Wall laufen, wurde einerseits die Studienarbeit Project Flip 2.0</w:t>
      </w:r>
      <w:bookmarkStart w:id="12" w:name="_Ref322085866"/>
      <w:r>
        <w:rPr>
          <w:rStyle w:val="Funotenzeichen"/>
        </w:rPr>
        <w:footnoteReference w:id="1"/>
      </w:r>
      <w:bookmarkEnd w:id="1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unotenzeichen"/>
        </w:rPr>
        <w:footnoteReference w:id="2"/>
      </w:r>
      <w:r>
        <w:t>, neu seit Windows Vista) und der andere auf dem Windows 2000 Display Driver Model (XDDM</w:t>
      </w:r>
      <w:r>
        <w:rPr>
          <w:rStyle w:val="Funotenzeichen"/>
        </w:rPr>
        <w:footnoteReference w:id="3"/>
      </w:r>
      <w:r>
        <w:t>).</w:t>
      </w:r>
    </w:p>
    <w:p w:rsidR="002870D8" w:rsidRDefault="002870D8" w:rsidP="00FF0156">
      <w:pPr>
        <w:pStyle w:val="berschrift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w:t>
      </w:r>
      <w:r>
        <w:lastRenderedPageBreak/>
        <w:t>langsam. Die Poster wurden der Applikation zum Testzeitpunkt als XPS-Dokumente zur Verfügung gestellt. Der Wechsel vom einen zum nächsten Poster brauchte spürbar Zeit.</w:t>
      </w:r>
    </w:p>
    <w:p w:rsidR="002870D8" w:rsidRDefault="002870D8" w:rsidP="00FF0156">
      <w:pPr>
        <w:pStyle w:val="berschrift5"/>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berschrift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berschrift4"/>
      </w:pPr>
      <w:r>
        <w:t>Test mit DirectX Applikationen</w:t>
      </w:r>
    </w:p>
    <w:p w:rsidR="002870D8" w:rsidRDefault="002870D8" w:rsidP="002870D8">
      <w:r>
        <w:t>Das Hardware Setup mit den zwei Matox Grafikkarten ist bezüglich Performance suboptimal. So kann zum Beispiel beim Abspielen eines Videos oder einer einfachen Animation ein leichtes "Ruckeln" festgestellt werden. Da in der HSR Video Wall Applikation Animationen, später vielleicht auch Videos, eingesetzt werden sollen, stellt dieser Fakt nachhaltig ein grösseres Problem dar. Diese Problematik wird weiter verstärkt, da die Applikation eine neue Technologie demonstrieren soll und sofort einen positiven Eindruck auf den Benutzer hinterlassen soll.</w:t>
      </w:r>
    </w:p>
    <w:p w:rsidR="002870D8" w:rsidRDefault="002870D8" w:rsidP="002870D8">
      <w:r>
        <w:t>Aus diesem Grund wurde bei dem Meeting vom 12.04.2012 mit Markus Flückiger von der Zühlke Engineering AG die Problematik bezüglich Grafikkarten besprochen. Seine erste Idee war, dass das Problem mit WPF zusammenhänge, da diese Technologie nicht auf Performance ausgelegt ist. Nach Absprache mit Spezialisten der der Zühlke Engineering AG in einem Mail vom 16.04.2012 (TODO: Referenz, Anhang?) wurde vorgeschlagen, dass der GUI Layer der Applikation mit DirectX entwickelt werden soll, um bessere Performance zu erhalten.</w:t>
      </w:r>
    </w:p>
    <w:p w:rsidR="002870D8" w:rsidRDefault="002870D8" w:rsidP="002870D8">
      <w:r>
        <w:t>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Tests mit den Games fehlschlugen, wurden weiter Tests mit zwei Video Playern (VLC, Windows Media Player und selbst programmierte WPF Applikation ...XXXXXXXXXXXX) durchgeführt. Es wurde mit dem Windows 7 Beispiel Video (C:\Users\Public\Videos\Sample Videos\Wildlife.wmv) getestet. Dabei wurde folgendes festgestellt:</w:t>
      </w:r>
    </w:p>
    <w:p w:rsidR="002870D8" w:rsidRDefault="002870D8" w:rsidP="002870D8">
      <w:pPr>
        <w:pStyle w:val="Listenabsatz"/>
        <w:numPr>
          <w:ilvl w:val="0"/>
          <w:numId w:val="7"/>
        </w:numPr>
      </w:pPr>
      <w:r>
        <w:t>VLC: Videos laufen flüssig mit DirectX oder mit Direct2D, evt. einzelne Frames übersprungen. Mit allen anderen Einstellungen funktioniert die Ausgabe nicht. Hervorzuhaben ist speziell, dass Direct3D nicht unterstützt wird.</w:t>
      </w:r>
    </w:p>
    <w:p w:rsidR="002870D8" w:rsidRDefault="002870D8" w:rsidP="002870D8">
      <w:pPr>
        <w:pStyle w:val="Listenabsatz"/>
        <w:numPr>
          <w:ilvl w:val="0"/>
          <w:numId w:val="7"/>
        </w:numPr>
      </w:pPr>
      <w:r>
        <w:t>Windows Media Player: Videos laufen verlangsamt (ca. 0.6 Mal so schnell wie normal) ab bis etwa 20 Sekunden, danach wir an das Ende des Videos vorgespult.</w:t>
      </w:r>
    </w:p>
    <w:p w:rsidR="002870D8" w:rsidRDefault="002870D8" w:rsidP="002870D8">
      <w:pPr>
        <w:pStyle w:val="Listenabsatz"/>
        <w:numPr>
          <w:ilvl w:val="0"/>
          <w:numId w:val="7"/>
        </w:numPr>
      </w:pPr>
      <w:r>
        <w:t>WPF Applikation: Video ruckelt spürbar, kann aber trotzdem angesehen werden und es tritt kein Fehler auf.</w:t>
      </w:r>
    </w:p>
    <w:p w:rsidR="002870D8" w:rsidRPr="00BC30D8" w:rsidRDefault="002870D8" w:rsidP="002870D8">
      <w:r>
        <w:t>Tendenziell kann festgestellt werden, dass die Tests bei tieferer Auflösung schneller funktionieren als bei einer höheren Auflösung. Da nicht beliebig viel Zeit zur Verfügung stand und Experten für den Setup mit neun Monitoren und zwei Matrox Grafikkarten fehlten, muss der genaue Setup sowie die Performance mit DirectX nochmals genauer abgeklärt werden, wenn tatsächlich mit DirectX gearbeitet wird. Die Applikation wurde wie geplant weiter mit WPF entwickelt.</w:t>
      </w:r>
    </w:p>
    <w:p w:rsidR="00504C57" w:rsidRDefault="00504C57" w:rsidP="00625568">
      <w:pPr>
        <w:pStyle w:val="berschrift2"/>
      </w:pPr>
      <w:bookmarkStart w:id="13" w:name="_Ref324064816"/>
      <w:r>
        <w:lastRenderedPageBreak/>
        <w:t>Mitsubishi Video Wall</w:t>
      </w:r>
      <w:bookmarkEnd w:id="13"/>
    </w:p>
    <w:p w:rsidR="00504C57" w:rsidRDefault="00504C57" w:rsidP="00504C57">
      <w:r>
        <w:t>Zu Beginn des Projekts erhielt die HSR eine Offert</w:t>
      </w:r>
      <w:r w:rsidR="001D4CA1">
        <w:t>e</w:t>
      </w:r>
      <w:r>
        <w:t xml:space="preserve"> für die geplante Video Wall. Diese verfügt über ein Daisy Chain Board, welche es ermöglicht</w:t>
      </w:r>
      <w:r w:rsidR="001D4CA1">
        <w:t xml:space="preserve"> </w:t>
      </w:r>
      <w:r w:rsidR="00383A3B">
        <w:t>über einen Anschluss das Signal auf 9 Monitore zu verteilen.</w:t>
      </w:r>
      <w:r w:rsidR="003416EA">
        <w:t xml:space="preserve"> Diese bietet aber eine maximale Auflösung von 1920 x 1200</w:t>
      </w:r>
      <w:r w:rsidR="00716DBB">
        <w:t>.</w:t>
      </w:r>
      <w:r w:rsidR="00CC4C30">
        <w:t xml:space="preserve"> </w:t>
      </w:r>
      <w:r w:rsidR="00622928">
        <w:t>Eine ausgestellte Video Wall</w:t>
      </w:r>
      <w:r w:rsidR="00CC4C30">
        <w:t xml:space="preserve"> konnte </w:t>
      </w:r>
      <w:r w:rsidR="008F4DD5">
        <w:t xml:space="preserve">von </w:t>
      </w:r>
      <w:r w:rsidR="00CC4C30">
        <w:t>Markus Stolze</w:t>
      </w:r>
      <w:r w:rsidR="008F4DD5">
        <w:t xml:space="preserve"> und dem Team</w:t>
      </w:r>
      <w:r w:rsidR="00CC4C30">
        <w:t xml:space="preserve"> am 02. April</w:t>
      </w:r>
      <w:r w:rsidR="008233C3">
        <w:t xml:space="preserve"> bei Mitsubishi</w:t>
      </w:r>
      <w:r w:rsidR="00CC4C30">
        <w:t xml:space="preserve"> besichtigt werden.</w:t>
      </w:r>
    </w:p>
    <w:p w:rsidR="00A751D5" w:rsidRDefault="00A751D5" w:rsidP="00504C57">
      <w:r>
        <w:t>Die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F97C4C">
        <w:t>Das Team testete auf der Wall ob die Rahmen das Erscheinungsbild eines Posters beinträchtigen würde.</w:t>
      </w:r>
      <w:r w:rsidR="00340CBA">
        <w:t xml:space="preserve"> Der feine Rahmen </w:t>
      </w:r>
      <w:r w:rsidR="007B0CDD">
        <w:t>wurde</w:t>
      </w:r>
      <w:r w:rsidR="00340CBA">
        <w:t xml:space="preserve"> </w:t>
      </w:r>
      <w:r w:rsidR="004F62A3">
        <w:t>vom</w:t>
      </w:r>
      <w:r w:rsidR="00340CBA">
        <w:t xml:space="preserve"> Auge aber schnell nicht mehr wahrgenommen.</w:t>
      </w:r>
      <w:r w:rsidR="00023EC1">
        <w:t xml:space="preserve"> Die Wall </w:t>
      </w:r>
      <w:r w:rsidR="0075265A">
        <w:t>wirkte</w:t>
      </w:r>
      <w:r w:rsidR="00D86642">
        <w:t xml:space="preserve"> zudem</w:t>
      </w:r>
      <w:r w:rsidR="00023EC1">
        <w:t xml:space="preserve"> vor allem bei der Visualisierung von Bildern extrem eindrücklich.</w:t>
      </w:r>
      <w:r w:rsidR="0006714B">
        <w:br/>
      </w:r>
      <w:r w:rsidR="004E6A5A">
        <w:t xml:space="preserve">Bei mehreren Monitoren ergibt sich das Problem, dass die Bildfläche am Rand der </w:t>
      </w:r>
      <w:r w:rsidR="00EB3916">
        <w:t xml:space="preserve">einzelnen </w:t>
      </w:r>
      <w:r w:rsidR="004E6A5A">
        <w:t>Bildschirme dunkler erscheint.</w:t>
      </w:r>
      <w:r w:rsidR="00EB3916">
        <w:t xml:space="preserve"> </w:t>
      </w:r>
      <w:r w:rsidR="003D2DC3">
        <w:t>Dies wurde bei der Mitsubishi Wall mit einer digitalen Gradationskontrolle gelöst.</w:t>
      </w:r>
      <w:r w:rsidR="00AF1A2A">
        <w:t xml:space="preserve"> Auch verfügt die Wall über eine Farbraum-Anpassung und einer dynamischen Helligkeitsanapassung.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2870D8" w:rsidRPr="002870D8" w:rsidRDefault="005D58CE" w:rsidP="002870D8">
      <w:pPr>
        <w:rPr>
          <w:rFonts w:asciiTheme="majorHAnsi" w:hAnsiTheme="majorHAnsi"/>
          <w:b/>
          <w:color w:val="FFFFFF" w:themeColor="background1"/>
          <w:spacing w:val="15"/>
          <w:sz w:val="24"/>
          <w:szCs w:val="22"/>
        </w:rPr>
      </w:pPr>
      <w:r>
        <w:t xml:space="preserve">Das Team wollte mit dem Besuch auch sicherstellen, dass Poster auf der Wall gelesen werden </w:t>
      </w:r>
      <w:r w:rsidR="00123678">
        <w:t>können</w:t>
      </w:r>
      <w:r>
        <w:t>. Hierfür benutzten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173A19">
        <w:t xml:space="preserve"> Ist bei der Wall keine höhere Auflösung als 1920 x 1200 möglich, muss eine andere Möglichkeit gesucht werden, um die sehr detaillierten Poster trotzdem lesbar zu machen. </w:t>
      </w:r>
      <w:r w:rsidR="0044010F">
        <w:t xml:space="preserve">Hierfür könnte das Poster auf einen </w:t>
      </w:r>
      <w:r w:rsidR="006843AE">
        <w:t xml:space="preserve">bestimmten </w:t>
      </w:r>
      <w:r w:rsidR="0044010F">
        <w:t>Bereich vergrössert werden, von diesem aus würde eine moderierte Navigation über das Poster beginnen.</w:t>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E99" w:rsidRDefault="00FA2E99" w:rsidP="008F2373">
      <w:pPr>
        <w:spacing w:after="0"/>
      </w:pPr>
      <w:r>
        <w:separator/>
      </w:r>
    </w:p>
  </w:endnote>
  <w:endnote w:type="continuationSeparator" w:id="0">
    <w:p w:rsidR="00FA2E99" w:rsidRDefault="00FA2E9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181936">
      <w:rPr>
        <w:noProof/>
      </w:rPr>
      <w:t>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62D92" w:rsidRPr="00262D92">
      <w:rPr>
        <w:b/>
        <w:noProof/>
        <w:lang w:val="de-DE"/>
      </w:rPr>
      <w:t>1</w:t>
    </w:r>
    <w:r w:rsidR="00AF4AE0">
      <w:rPr>
        <w:b/>
      </w:rPr>
      <w:fldChar w:fldCharType="end"/>
    </w:r>
    <w:r w:rsidR="008F2373">
      <w:rPr>
        <w:lang w:val="de-DE"/>
      </w:rPr>
      <w:t xml:space="preserve"> von </w:t>
    </w:r>
    <w:fldSimple w:instr="NUMPAGES  \* Arabic  \* MERGEFORMAT">
      <w:r w:rsidR="00262D92" w:rsidRPr="00262D92">
        <w:rPr>
          <w:b/>
          <w:noProof/>
          <w:lang w:val="de-DE"/>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E99" w:rsidRDefault="00FA2E99" w:rsidP="008F2373">
      <w:pPr>
        <w:spacing w:after="0"/>
      </w:pPr>
      <w:r>
        <w:separator/>
      </w:r>
    </w:p>
  </w:footnote>
  <w:footnote w:type="continuationSeparator" w:id="0">
    <w:p w:rsidR="00FA2E99" w:rsidRDefault="00FA2E99"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FA2E99"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 w:id="2">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23EC1"/>
    <w:rsid w:val="0003203E"/>
    <w:rsid w:val="00033824"/>
    <w:rsid w:val="0004146D"/>
    <w:rsid w:val="00053BE0"/>
    <w:rsid w:val="00067138"/>
    <w:rsid w:val="0006714B"/>
    <w:rsid w:val="000834EB"/>
    <w:rsid w:val="00087979"/>
    <w:rsid w:val="000917AE"/>
    <w:rsid w:val="00097AB6"/>
    <w:rsid w:val="000A2C34"/>
    <w:rsid w:val="000B1504"/>
    <w:rsid w:val="000B658F"/>
    <w:rsid w:val="000E43E4"/>
    <w:rsid w:val="000E71F7"/>
    <w:rsid w:val="00121BFB"/>
    <w:rsid w:val="00123678"/>
    <w:rsid w:val="00157589"/>
    <w:rsid w:val="001609C2"/>
    <w:rsid w:val="00173A19"/>
    <w:rsid w:val="00181936"/>
    <w:rsid w:val="001D17F5"/>
    <w:rsid w:val="001D4CA1"/>
    <w:rsid w:val="001E53C4"/>
    <w:rsid w:val="001F1125"/>
    <w:rsid w:val="001F2A8C"/>
    <w:rsid w:val="001F61F8"/>
    <w:rsid w:val="00214F45"/>
    <w:rsid w:val="00215ACC"/>
    <w:rsid w:val="00223137"/>
    <w:rsid w:val="00225791"/>
    <w:rsid w:val="00241093"/>
    <w:rsid w:val="00242B31"/>
    <w:rsid w:val="002433A7"/>
    <w:rsid w:val="00251C55"/>
    <w:rsid w:val="00262D92"/>
    <w:rsid w:val="0026560F"/>
    <w:rsid w:val="00283C40"/>
    <w:rsid w:val="002840DC"/>
    <w:rsid w:val="002870D8"/>
    <w:rsid w:val="002B6D39"/>
    <w:rsid w:val="002E16A4"/>
    <w:rsid w:val="002E65A6"/>
    <w:rsid w:val="002F28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4010F"/>
    <w:rsid w:val="00481A72"/>
    <w:rsid w:val="00481AD8"/>
    <w:rsid w:val="00496465"/>
    <w:rsid w:val="004A070C"/>
    <w:rsid w:val="004C0AFC"/>
    <w:rsid w:val="004D7AC5"/>
    <w:rsid w:val="004E6A5A"/>
    <w:rsid w:val="004F62A3"/>
    <w:rsid w:val="00504C57"/>
    <w:rsid w:val="005532E5"/>
    <w:rsid w:val="00557EFF"/>
    <w:rsid w:val="00560405"/>
    <w:rsid w:val="00566F36"/>
    <w:rsid w:val="005720BA"/>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5F14"/>
    <w:rsid w:val="006C6507"/>
    <w:rsid w:val="006F0BE2"/>
    <w:rsid w:val="006F2255"/>
    <w:rsid w:val="00716DBB"/>
    <w:rsid w:val="0075029B"/>
    <w:rsid w:val="0075265A"/>
    <w:rsid w:val="007537D1"/>
    <w:rsid w:val="00760725"/>
    <w:rsid w:val="007A158A"/>
    <w:rsid w:val="007B0CDD"/>
    <w:rsid w:val="007B442E"/>
    <w:rsid w:val="007B716D"/>
    <w:rsid w:val="007C32B6"/>
    <w:rsid w:val="007C76F5"/>
    <w:rsid w:val="007D405F"/>
    <w:rsid w:val="007E1257"/>
    <w:rsid w:val="007F5CCB"/>
    <w:rsid w:val="008233C3"/>
    <w:rsid w:val="00844ADD"/>
    <w:rsid w:val="00844BA1"/>
    <w:rsid w:val="00870C31"/>
    <w:rsid w:val="008722E3"/>
    <w:rsid w:val="00887085"/>
    <w:rsid w:val="0089097C"/>
    <w:rsid w:val="008A4E18"/>
    <w:rsid w:val="008C54BF"/>
    <w:rsid w:val="008E328B"/>
    <w:rsid w:val="008F2373"/>
    <w:rsid w:val="008F4DD5"/>
    <w:rsid w:val="009030F0"/>
    <w:rsid w:val="00921794"/>
    <w:rsid w:val="009303F0"/>
    <w:rsid w:val="00950039"/>
    <w:rsid w:val="00952B86"/>
    <w:rsid w:val="00954D75"/>
    <w:rsid w:val="00976450"/>
    <w:rsid w:val="009962A5"/>
    <w:rsid w:val="009A48A3"/>
    <w:rsid w:val="009E072F"/>
    <w:rsid w:val="00A06B4F"/>
    <w:rsid w:val="00A53880"/>
    <w:rsid w:val="00A611DF"/>
    <w:rsid w:val="00A751D5"/>
    <w:rsid w:val="00A95903"/>
    <w:rsid w:val="00AB0290"/>
    <w:rsid w:val="00AB21BC"/>
    <w:rsid w:val="00AB51D5"/>
    <w:rsid w:val="00AC40CC"/>
    <w:rsid w:val="00AE119D"/>
    <w:rsid w:val="00AF1A2A"/>
    <w:rsid w:val="00AF4AE0"/>
    <w:rsid w:val="00AF4E74"/>
    <w:rsid w:val="00AF7DD4"/>
    <w:rsid w:val="00B038C9"/>
    <w:rsid w:val="00B10239"/>
    <w:rsid w:val="00B1324E"/>
    <w:rsid w:val="00B712B5"/>
    <w:rsid w:val="00B724F9"/>
    <w:rsid w:val="00BB1425"/>
    <w:rsid w:val="00BB60F9"/>
    <w:rsid w:val="00BE6DFC"/>
    <w:rsid w:val="00BF1750"/>
    <w:rsid w:val="00C05730"/>
    <w:rsid w:val="00C12393"/>
    <w:rsid w:val="00C14F5B"/>
    <w:rsid w:val="00C22202"/>
    <w:rsid w:val="00C47BE9"/>
    <w:rsid w:val="00C62131"/>
    <w:rsid w:val="00C65FB4"/>
    <w:rsid w:val="00C74BF5"/>
    <w:rsid w:val="00C765DF"/>
    <w:rsid w:val="00C858B5"/>
    <w:rsid w:val="00C85D28"/>
    <w:rsid w:val="00C90DFA"/>
    <w:rsid w:val="00C9533A"/>
    <w:rsid w:val="00CB0412"/>
    <w:rsid w:val="00CB5AA0"/>
    <w:rsid w:val="00CC4C30"/>
    <w:rsid w:val="00CD42C7"/>
    <w:rsid w:val="00CE533D"/>
    <w:rsid w:val="00D072D8"/>
    <w:rsid w:val="00D1407B"/>
    <w:rsid w:val="00D15006"/>
    <w:rsid w:val="00D25B02"/>
    <w:rsid w:val="00D6570E"/>
    <w:rsid w:val="00D86642"/>
    <w:rsid w:val="00D931CE"/>
    <w:rsid w:val="00DF53B2"/>
    <w:rsid w:val="00E13BEF"/>
    <w:rsid w:val="00E22264"/>
    <w:rsid w:val="00E31FFC"/>
    <w:rsid w:val="00E330DE"/>
    <w:rsid w:val="00E56DB5"/>
    <w:rsid w:val="00E711E0"/>
    <w:rsid w:val="00E77194"/>
    <w:rsid w:val="00E860CF"/>
    <w:rsid w:val="00E87169"/>
    <w:rsid w:val="00EA10FA"/>
    <w:rsid w:val="00EA2F23"/>
    <w:rsid w:val="00EB3916"/>
    <w:rsid w:val="00ED04A9"/>
    <w:rsid w:val="00EE2AB1"/>
    <w:rsid w:val="00F06DD9"/>
    <w:rsid w:val="00F14036"/>
    <w:rsid w:val="00F21003"/>
    <w:rsid w:val="00F259A7"/>
    <w:rsid w:val="00F27378"/>
    <w:rsid w:val="00F35643"/>
    <w:rsid w:val="00F37EE6"/>
    <w:rsid w:val="00F42E13"/>
    <w:rsid w:val="00F559D6"/>
    <w:rsid w:val="00F57832"/>
    <w:rsid w:val="00F615AF"/>
    <w:rsid w:val="00F84149"/>
    <w:rsid w:val="00F9181E"/>
    <w:rsid w:val="00F97C4C"/>
    <w:rsid w:val="00FA2E99"/>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3A969-346D-4A0A-8A87-6D06E25B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2273</Words>
  <Characters>14322</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16562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89</cp:revision>
  <dcterms:created xsi:type="dcterms:W3CDTF">2012-05-04T11:54:00Z</dcterms:created>
  <dcterms:modified xsi:type="dcterms:W3CDTF">2012-05-06T10:21:00Z</dcterms:modified>
</cp:coreProperties>
</file>