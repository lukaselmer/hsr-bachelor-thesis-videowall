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fldSimple w:instr=" SEQ Abbildung \* ARABIC ">
        <w:r w:rsidR="0089050A">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fldSimple w:instr=" SEQ Abbildung \* ARABIC ">
        <w:r w:rsidR="0089050A">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fldSimple w:instr=" SEQ Tabelle \* ARABIC ">
        <w:r w:rsidR="00EB4B14">
          <w:rPr>
            <w:noProof/>
          </w:rPr>
          <w:t>1</w:t>
        </w:r>
      </w:fldSimple>
      <w:r>
        <w:t xml:space="preserve"> </w:t>
      </w:r>
      <w:r w:rsidRPr="001F7726">
        <w:t>- Nutzwertanalyse: Monitorkonstellation für Video Wall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r>
        <w:t>Grafikkarten</w:t>
      </w:r>
      <w:bookmarkEnd w:id="12"/>
      <w:bookmarkEnd w:id="13"/>
      <w:bookmarkEnd w:id="14"/>
      <w:bookmarkEnd w:id="15"/>
      <w:bookmarkEnd w:id="16"/>
      <w:bookmarkEnd w:id="17"/>
      <w:bookmarkEnd w:id="18"/>
      <w:bookmarkEnd w:id="19"/>
      <w:bookmarkEnd w:id="20"/>
      <w:bookmarkEnd w:id="21"/>
      <w:bookmarkEnd w:id="22"/>
      <w:bookmarkEnd w:id="23"/>
      <w:bookmarkEnd w:id="24"/>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5" w:name="_Ref325113776"/>
      <w:r>
        <w:t>Testhardware</w:t>
      </w:r>
      <w:bookmarkEnd w:id="25"/>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89050A">
          <w:rPr>
            <w:noProof/>
          </w:rPr>
          <w:t>11</w:t>
        </w:r>
      </w:fldSimple>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6" w:name="_Ref322085866"/>
      <w:r>
        <w:rPr>
          <w:rStyle w:val="Funotenzeichen"/>
        </w:rPr>
        <w:footnoteReference w:id="1"/>
      </w:r>
      <w:bookmarkEnd w:id="2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7" w:name="_Ref325646573"/>
      <w:r>
        <w:t>WDDM</w:t>
      </w:r>
      <w:bookmarkEnd w:id="27"/>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8" w:name="_Ref325646585"/>
      <w:r>
        <w:lastRenderedPageBreak/>
        <w:t>XDDM</w:t>
      </w:r>
      <w:bookmarkEnd w:id="28"/>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9" w:name="_Ref325119794"/>
      <w:r>
        <w:t>Test mit DirectX Applikationen</w:t>
      </w:r>
      <w:bookmarkEnd w:id="29"/>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0" w:name="_Ref325920025"/>
      <w:r>
        <w:t>Tests mit verkleinertem Video</w:t>
      </w:r>
      <w:bookmarkEnd w:id="30"/>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1"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1"/>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2"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2"/>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 xml:space="preserve">Sollte die Video Wall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proofErr w:type="spellStart"/>
      <w:r w:rsidR="009312AE" w:rsidRPr="00031B6E">
        <w:rPr>
          <w:lang w:val="en-US"/>
        </w:rPr>
        <w:t>Tabelle</w:t>
      </w:r>
      <w:proofErr w:type="spellEnd"/>
      <w:r w:rsidR="009312AE" w:rsidRPr="00031B6E">
        <w:rPr>
          <w:lang w:val="en-US"/>
        </w:rPr>
        <w:t xml:space="preserve"> </w:t>
      </w:r>
      <w:r w:rsidR="009312AE" w:rsidRPr="00031B6E">
        <w:rPr>
          <w:noProof/>
          <w:lang w:val="en-US"/>
        </w:rPr>
        <w:t>2</w:t>
      </w:r>
      <w:r w:rsidR="009312AE" w:rsidRPr="00031B6E">
        <w:rPr>
          <w:lang w:val="en-US"/>
        </w:rPr>
        <w:t xml:space="preserve"> - Video Performance Test </w:t>
      </w:r>
      <w:proofErr w:type="spellStart"/>
      <w:r w:rsidR="009312AE" w:rsidRPr="00031B6E">
        <w:rPr>
          <w:lang w:val="en-US"/>
        </w:rPr>
        <w:t>Resultate</w:t>
      </w:r>
      <w:proofErr w:type="spellEnd"/>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 xml:space="preserve">Partial </w:t>
            </w:r>
            <w:proofErr w:type="spellStart"/>
            <w:r>
              <w:t>stre</w:t>
            </w:r>
            <w:r w:rsidR="00C03762">
              <w:t>t</w:t>
            </w:r>
            <w:r>
              <w:t>ched</w:t>
            </w:r>
            <w:proofErr w:type="spellEnd"/>
          </w:p>
          <w:p w:rsidR="000E2FE6" w:rsidRDefault="000E2FE6" w:rsidP="00C0649B">
            <w:pPr>
              <w:pStyle w:val="Listenabsatz"/>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Default="000E2FE6" w:rsidP="00C0649B">
            <w:pPr>
              <w:pStyle w:val="Listenabsatz"/>
              <w:numPr>
                <w:ilvl w:val="0"/>
                <w:numId w:val="10"/>
              </w:numPr>
            </w:pPr>
            <w:proofErr w:type="spellStart"/>
            <w:r>
              <w:t>Joined</w:t>
            </w:r>
            <w:proofErr w:type="spellEnd"/>
            <w:r w:rsidR="002A7797">
              <w:t xml:space="preserve"> </w:t>
            </w:r>
            <w:r>
              <w:t>&amp;</w:t>
            </w:r>
            <w:r w:rsidR="002A7797">
              <w:t xml:space="preserve"> </w:t>
            </w:r>
            <w:r>
              <w:t xml:space="preserve">partial </w:t>
            </w:r>
            <w:proofErr w:type="spellStart"/>
            <w:r>
              <w:t>stre</w:t>
            </w:r>
            <w:r w:rsidR="00C03762">
              <w:t>t</w:t>
            </w:r>
            <w:r>
              <w:t>ched</w:t>
            </w:r>
            <w:proofErr w:type="spellEnd"/>
            <w:r>
              <w:t xml:space="preserve"> (</w:t>
            </w:r>
            <w:r w:rsidR="008C167F">
              <w:t xml:space="preserve">für </w:t>
            </w:r>
            <w:r>
              <w:t>9</w:t>
            </w:r>
            <w:r w:rsidR="008C167F">
              <w:t xml:space="preserve"> Monitore</w:t>
            </w:r>
            <w: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Beschriftung"/>
        <w:rPr>
          <w:lang w:val="en-US"/>
        </w:rPr>
      </w:pPr>
      <w:proofErr w:type="spellStart"/>
      <w:r w:rsidRPr="001E7B54">
        <w:rPr>
          <w:lang w:val="en-US"/>
        </w:rPr>
        <w:t>Abbildung</w:t>
      </w:r>
      <w:proofErr w:type="spellEnd"/>
      <w:r w:rsidRPr="001E7B54">
        <w:rPr>
          <w:lang w:val="en-US"/>
        </w:rPr>
        <w:t xml:space="preserve"> </w:t>
      </w:r>
      <w:r>
        <w:fldChar w:fldCharType="begin"/>
      </w:r>
      <w:r w:rsidRPr="001E7B54">
        <w:rPr>
          <w:lang w:val="en-US"/>
        </w:rPr>
        <w:instrText xml:space="preserve"> SEQ Abbildung \* ARABIC </w:instrText>
      </w:r>
      <w:r>
        <w:fldChar w:fldCharType="separate"/>
      </w:r>
      <w:r w:rsidR="0089050A">
        <w:rPr>
          <w:noProof/>
          <w:lang w:val="en-US"/>
        </w:rPr>
        <w:t>14</w:t>
      </w:r>
      <w:r>
        <w:fldChar w:fldCharType="end"/>
      </w:r>
      <w:r w:rsidRPr="001E7B54">
        <w:rPr>
          <w:lang w:val="en-US"/>
        </w:rPr>
        <w:t xml:space="preserve"> - </w:t>
      </w:r>
      <w:proofErr w:type="spellStart"/>
      <w:r w:rsidRPr="001E7B54">
        <w:rPr>
          <w:lang w:val="en-US"/>
        </w:rPr>
        <w:t>Konfiguration</w:t>
      </w:r>
      <w:proofErr w:type="spellEnd"/>
      <w:r w:rsidRPr="001E7B54">
        <w:rPr>
          <w:lang w:val="en-US"/>
        </w:rPr>
        <w:t xml:space="preserve"> "Stretched"</w:t>
      </w:r>
      <w:r w:rsidR="00A94619" w:rsidRPr="001E7B54">
        <w:rPr>
          <w:lang w:val="en-US"/>
        </w:rPr>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Beschriftung"/>
      </w:pPr>
      <w:r>
        <w:t xml:space="preserve">Abbildung </w:t>
      </w:r>
      <w:fldSimple w:instr=" SEQ Abbildung \* ARABIC ">
        <w:r w:rsidR="0089050A">
          <w:rPr>
            <w:noProof/>
          </w:rPr>
          <w:t>15</w:t>
        </w:r>
      </w:fldSimple>
      <w:r>
        <w:t xml:space="preserve"> - Konfiguration "Partial </w:t>
      </w:r>
      <w:proofErr w:type="spellStart"/>
      <w:r>
        <w:t>stretched</w:t>
      </w:r>
      <w:proofErr w:type="spellEnd"/>
      <w:r>
        <w:t>" (WDDM)</w:t>
      </w:r>
    </w:p>
    <w:p w:rsidR="008C167F" w:rsidRDefault="008C167F" w:rsidP="00AA2135">
      <w:pPr>
        <w:rPr>
          <w:i/>
        </w:rPr>
      </w:pPr>
      <w:proofErr w:type="spellStart"/>
      <w:r w:rsidRPr="008810C9">
        <w:rPr>
          <w:i/>
        </w:rPr>
        <w:t>Joined</w:t>
      </w:r>
      <w:proofErr w:type="spellEnd"/>
      <w:r w:rsidRPr="008810C9">
        <w:rPr>
          <w:i/>
        </w:rPr>
        <w:t xml:space="preserve"> &amp; </w:t>
      </w:r>
      <w:proofErr w:type="spellStart"/>
      <w:r w:rsidRPr="008810C9">
        <w:rPr>
          <w:i/>
        </w:rPr>
        <w:t>stretched</w:t>
      </w:r>
      <w:proofErr w:type="spellEnd"/>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Beschriftung"/>
      </w:pPr>
      <w:r>
        <w:t xml:space="preserve">Abbildung </w:t>
      </w:r>
      <w:fldSimple w:instr=" SEQ Abbildung \* ARABIC ">
        <w:r w:rsidR="0089050A">
          <w:rPr>
            <w:noProof/>
          </w:rPr>
          <w:t>16</w:t>
        </w:r>
      </w:fldSimple>
      <w:r>
        <w:t xml:space="preserve"> - Konfiguration "</w:t>
      </w:r>
      <w:proofErr w:type="spellStart"/>
      <w:r>
        <w:t>Joined</w:t>
      </w:r>
      <w:proofErr w:type="spellEnd"/>
      <w:r>
        <w:t xml:space="preserve"> &amp; </w:t>
      </w:r>
      <w:proofErr w:type="spellStart"/>
      <w:r>
        <w:t>stretched</w:t>
      </w:r>
      <w:proofErr w:type="spellEnd"/>
      <w:r>
        <w:t>" (WDDM)</w:t>
      </w:r>
    </w:p>
    <w:p w:rsidR="001B625B" w:rsidRDefault="001B625B" w:rsidP="001B625B">
      <w:pPr>
        <w:rPr>
          <w:i/>
        </w:rPr>
      </w:pPr>
      <w:proofErr w:type="spellStart"/>
      <w:r w:rsidRPr="008810C9">
        <w:rPr>
          <w:i/>
        </w:rPr>
        <w:t>Joined</w:t>
      </w:r>
      <w:proofErr w:type="spellEnd"/>
      <w:r w:rsidRPr="008810C9">
        <w:rPr>
          <w:i/>
        </w:rPr>
        <w:t xml:space="preserve"> &amp; </w:t>
      </w:r>
      <w:r>
        <w:rPr>
          <w:i/>
        </w:rPr>
        <w:t xml:space="preserve">partial </w:t>
      </w:r>
      <w:proofErr w:type="spellStart"/>
      <w:r w:rsidRPr="008810C9">
        <w:rPr>
          <w:i/>
        </w:rPr>
        <w:t>stretched</w:t>
      </w:r>
      <w:proofErr w:type="spellEnd"/>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Beschriftung"/>
      </w:pPr>
      <w:r>
        <w:t xml:space="preserve">Abbildung </w:t>
      </w:r>
      <w:fldSimple w:instr=" SEQ Abbildung \* ARABIC ">
        <w:r w:rsidR="0089050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 Wall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t>Mitsubishi Video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3" w:name="_Ref324064816"/>
      <w:bookmarkStart w:id="34" w:name="_Ref325193612"/>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berschrift3"/>
      </w:pPr>
      <w:bookmarkStart w:id="35" w:name="_Ref325441553"/>
      <w:r>
        <w:lastRenderedPageBreak/>
        <w:t>Mitsubishi Video Wall</w:t>
      </w:r>
      <w:bookmarkEnd w:id="33"/>
      <w:bookmarkEnd w:id="34"/>
      <w:bookmarkEnd w:id="35"/>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berschrift3"/>
      </w:pPr>
      <w:bookmarkStart w:id="36" w:name="_Ref325921078"/>
      <w:r>
        <w:lastRenderedPageBreak/>
        <w:t>Lesbarkeit Poster</w:t>
      </w:r>
      <w:bookmarkEnd w:id="36"/>
    </w:p>
    <w:p w:rsidR="005C0EA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r w:rsidR="00C83B89">
        <w:b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w:t>
      </w:r>
      <w:r w:rsidR="00AF42F1">
        <w:t>m eine Auflösung von 1xHD zu simulieren</w:t>
      </w:r>
      <w:r w:rsidR="00AF42F1">
        <w:t>,</w:t>
      </w:r>
      <w:r w:rsidR="00A62A79">
        <w:t xml:space="preserve"> wurde wiederum ein weisser Hintergrund mit dem Format 16:9 verwendet.</w:t>
      </w:r>
      <w:r w:rsidR="00AF42F1">
        <w:t xml:space="preserve"> Dieses Mal</w:t>
      </w:r>
      <w:r w:rsidR="00A62A79">
        <w:t xml:space="preserve"> wurde das ganze </w:t>
      </w:r>
      <w:r w:rsidR="00A62A79">
        <w:t>Landschaftsarchitektur</w:t>
      </w:r>
      <w:r w:rsidR="00A62A79">
        <w:t xml:space="preserve">-Poster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 Wall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 xml:space="preserve">Benutzer der Video Wall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w:t>
      </w:r>
      <w:r w:rsidR="005A4DEA">
        <w:t>die nicht oder nur erschwert lesbar sind</w:t>
      </w:r>
      <w:r w:rsidR="005A4DEA">
        <w:t xml:space="preserve">, </w:t>
      </w:r>
      <w:r w:rsidR="00865EBF">
        <w:t>auf der Video Wall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Die Bachelorarbeiten der Studiengänge</w:t>
      </w:r>
      <w:r>
        <w:t xml:space="preserve"> Informatik und Elektrotechnik </w:t>
      </w:r>
      <w:r>
        <w:t xml:space="preserve">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Beschriftung"/>
      </w:pPr>
      <w:bookmarkStart w:id="37" w:name="_Ref325984078"/>
      <w:r>
        <w:t xml:space="preserve">Abbildung </w:t>
      </w:r>
      <w:fldSimple w:instr=" SEQ Abbildung \* ARABIC ">
        <w:r>
          <w:rPr>
            <w:noProof/>
          </w:rPr>
          <w:t>18</w:t>
        </w:r>
      </w:fldSimple>
      <w:r>
        <w:t xml:space="preserve"> - Anzahl der Arbeiten pro Abteilung, Angaben in Prozent</w:t>
      </w:r>
      <w:bookmarkEnd w:id="37"/>
    </w:p>
    <w:p w:rsidR="00177C1A" w:rsidRP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fldSimple w:instr=" REF _Ref325984044 \h "/>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w:t>
      </w:r>
      <w:bookmarkStart w:id="38" w:name="_GoBack"/>
      <w:bookmarkEnd w:id="38"/>
      <w:r w:rsidR="00443B13">
        <w:t>en,</w:t>
      </w:r>
      <w:r w:rsidR="00C22812">
        <w:t xml:space="preserve"> mit beiden Auflösungen von 1xHD und 3xHD</w:t>
      </w:r>
      <w:r w:rsidR="00443B13">
        <w:t xml:space="preserve">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C98" w:rsidRDefault="00B55C98" w:rsidP="008F2373">
      <w:pPr>
        <w:spacing w:after="0"/>
      </w:pPr>
      <w:r>
        <w:separator/>
      </w:r>
    </w:p>
  </w:endnote>
  <w:endnote w:type="continuationSeparator" w:id="0">
    <w:p w:rsidR="00B55C98" w:rsidRDefault="00B55C9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Fuzeile"/>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B6065" w:rsidRPr="009B6065">
      <w:rPr>
        <w:b/>
        <w:noProof/>
        <w:lang w:val="de-DE"/>
      </w:rPr>
      <w:t>19</w:t>
    </w:r>
    <w:r>
      <w:rPr>
        <w:b/>
      </w:rPr>
      <w:fldChar w:fldCharType="end"/>
    </w:r>
    <w:r>
      <w:rPr>
        <w:lang w:val="de-DE"/>
      </w:rPr>
      <w:t xml:space="preserve"> von </w:t>
    </w:r>
    <w:fldSimple w:instr="NUMPAGES  \* Arabic  \* MERGEFORMAT">
      <w:r w:rsidR="009B6065" w:rsidRPr="009B6065">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C98" w:rsidRDefault="00B55C98" w:rsidP="008F2373">
      <w:pPr>
        <w:spacing w:after="0"/>
      </w:pPr>
      <w:r>
        <w:separator/>
      </w:r>
    </w:p>
  </w:footnote>
  <w:footnote w:type="continuationSeparator" w:id="0">
    <w:p w:rsidR="00B55C98" w:rsidRDefault="00B55C98"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unotenzeichen"/>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C83B89" w:rsidP="001B5BC7">
            <w:pPr>
              <w:tabs>
                <w:tab w:val="left" w:pos="1701"/>
              </w:tabs>
            </w:pPr>
            <w:hyperlink r:id="rId1" w:history="1">
              <w:r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15DA0"/>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6719"/>
    <w:rsid w:val="006E2A7D"/>
    <w:rsid w:val="006F0BE2"/>
    <w:rsid w:val="006F2255"/>
    <w:rsid w:val="006F483F"/>
    <w:rsid w:val="006F69BC"/>
    <w:rsid w:val="00700A20"/>
    <w:rsid w:val="00706310"/>
    <w:rsid w:val="007074EB"/>
    <w:rsid w:val="00716DBB"/>
    <w:rsid w:val="0073068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32B6"/>
    <w:rsid w:val="007C3F51"/>
    <w:rsid w:val="007C6DBB"/>
    <w:rsid w:val="007C76F5"/>
    <w:rsid w:val="007D405F"/>
    <w:rsid w:val="007D55FC"/>
    <w:rsid w:val="007E1257"/>
    <w:rsid w:val="007E5BE3"/>
    <w:rsid w:val="007F2C8E"/>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ACCA9-D361-4CA9-A6EE-F850A8E1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4916</Words>
  <Characters>30971</Characters>
  <Application>Microsoft Office Word</Application>
  <DocSecurity>0</DocSecurity>
  <Lines>258</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35816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443</cp:revision>
  <dcterms:created xsi:type="dcterms:W3CDTF">2012-05-04T11:54:00Z</dcterms:created>
  <dcterms:modified xsi:type="dcterms:W3CDTF">2012-05-28T14:01:00Z</dcterms:modified>
</cp:coreProperties>
</file>