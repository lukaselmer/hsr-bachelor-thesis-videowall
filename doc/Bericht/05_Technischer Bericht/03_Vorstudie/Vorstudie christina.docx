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2F0EF6">
            <w:pPr>
              <w:rPr>
                <w:b/>
              </w:rPr>
            </w:pPr>
            <w:r>
              <w:t>24.02.2012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AF111F" w:rsidP="002F0EF6">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2F0EF6">
            <w:r>
              <w:t>28.02.2012</w:t>
            </w:r>
          </w:p>
        </w:tc>
        <w:tc>
          <w:tcPr>
            <w:tcW w:w="993" w:type="dxa"/>
          </w:tcPr>
          <w:p w:rsidR="00DF675E" w:rsidRPr="00F9181E" w:rsidRDefault="00DF675E" w:rsidP="002F0EF6">
            <w:r>
              <w:t>1.1</w:t>
            </w:r>
          </w:p>
        </w:tc>
        <w:tc>
          <w:tcPr>
            <w:tcW w:w="4674" w:type="dxa"/>
          </w:tcPr>
          <w:p w:rsidR="00DF675E" w:rsidRPr="00F9181E" w:rsidRDefault="00DF675E" w:rsidP="002F0EF6">
            <w:r>
              <w:t>Fragebogen, Passanten Analyse</w:t>
            </w:r>
          </w:p>
        </w:tc>
        <w:tc>
          <w:tcPr>
            <w:tcW w:w="2303" w:type="dxa"/>
          </w:tcPr>
          <w:p w:rsidR="00DF675E" w:rsidRDefault="00DF675E" w:rsidP="002F0EF6">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2F0EF6">
            <w:r>
              <w:t>02.03.2012</w:t>
            </w:r>
          </w:p>
        </w:tc>
        <w:tc>
          <w:tcPr>
            <w:tcW w:w="993" w:type="dxa"/>
          </w:tcPr>
          <w:p w:rsidR="00621221" w:rsidRDefault="00621221" w:rsidP="002F0EF6">
            <w:r>
              <w:t>1.2</w:t>
            </w:r>
          </w:p>
        </w:tc>
        <w:tc>
          <w:tcPr>
            <w:tcW w:w="4674" w:type="dxa"/>
          </w:tcPr>
          <w:p w:rsidR="00621221" w:rsidRDefault="00621221" w:rsidP="002F0EF6">
            <w:r>
              <w:t>Passanten Analyse</w:t>
            </w:r>
          </w:p>
        </w:tc>
        <w:tc>
          <w:tcPr>
            <w:tcW w:w="2303" w:type="dxa"/>
          </w:tcPr>
          <w:p w:rsidR="00621221" w:rsidRDefault="00621221" w:rsidP="002F0EF6">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6D760F">
            <w:r>
              <w:t>08.03.2012</w:t>
            </w:r>
          </w:p>
        </w:tc>
        <w:tc>
          <w:tcPr>
            <w:tcW w:w="993" w:type="dxa"/>
          </w:tcPr>
          <w:p w:rsidR="006A77EE" w:rsidRDefault="006A77EE" w:rsidP="006D760F">
            <w:r>
              <w:t>1.3</w:t>
            </w:r>
          </w:p>
        </w:tc>
        <w:tc>
          <w:tcPr>
            <w:tcW w:w="4674" w:type="dxa"/>
          </w:tcPr>
          <w:p w:rsidR="006A77EE" w:rsidRDefault="006A77EE" w:rsidP="006D760F">
            <w:r>
              <w:t>Vision</w:t>
            </w:r>
          </w:p>
        </w:tc>
        <w:tc>
          <w:tcPr>
            <w:tcW w:w="2303" w:type="dxa"/>
          </w:tcPr>
          <w:p w:rsidR="006A77EE" w:rsidRDefault="006A77EE" w:rsidP="006D760F">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2F0EF6">
            <w:r>
              <w:t>08.03.2012</w:t>
            </w:r>
          </w:p>
        </w:tc>
        <w:tc>
          <w:tcPr>
            <w:tcW w:w="993" w:type="dxa"/>
          </w:tcPr>
          <w:p w:rsidR="00F13D56" w:rsidRDefault="006A77EE" w:rsidP="002F0EF6">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2F0EF6">
            <w:r>
              <w:t>DT</w:t>
            </w:r>
          </w:p>
        </w:tc>
      </w:tr>
      <w:tr w:rsidR="0097119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971195" w:rsidRDefault="00971195" w:rsidP="002F0EF6">
            <w:r>
              <w:t>09.03.2012</w:t>
            </w:r>
          </w:p>
        </w:tc>
        <w:tc>
          <w:tcPr>
            <w:tcW w:w="993" w:type="dxa"/>
          </w:tcPr>
          <w:p w:rsidR="00971195" w:rsidRDefault="00971195" w:rsidP="002F0EF6">
            <w:r>
              <w:t>1.5</w:t>
            </w:r>
          </w:p>
        </w:tc>
        <w:tc>
          <w:tcPr>
            <w:tcW w:w="4674" w:type="dxa"/>
          </w:tcPr>
          <w:p w:rsidR="00971195" w:rsidRPr="00EC3063" w:rsidRDefault="00EC3063" w:rsidP="002F0EF6">
            <w:pPr>
              <w:rPr>
                <w:lang w:val="en-US"/>
              </w:rPr>
            </w:pPr>
            <w:r>
              <w:rPr>
                <w:lang w:val="en-US"/>
              </w:rPr>
              <w:t>V</w:t>
            </w:r>
            <w:r w:rsidR="00971195" w:rsidRPr="00EC3063">
              <w:rPr>
                <w:lang w:val="en-US"/>
              </w:rPr>
              <w:t>ision, Hardware-Setup</w:t>
            </w:r>
            <w:r>
              <w:rPr>
                <w:lang w:val="en-US"/>
              </w:rPr>
              <w:t xml:space="preserve">, </w:t>
            </w:r>
            <w:r w:rsidRPr="00EC3063">
              <w:rPr>
                <w:lang w:val="en-US"/>
              </w:rPr>
              <w:t>Review Befragung</w:t>
            </w:r>
          </w:p>
        </w:tc>
        <w:tc>
          <w:tcPr>
            <w:tcW w:w="2303" w:type="dxa"/>
          </w:tcPr>
          <w:p w:rsidR="00971195" w:rsidRDefault="003A4B5B" w:rsidP="002F0EF6">
            <w:r>
              <w:t>CH</w:t>
            </w:r>
          </w:p>
        </w:tc>
      </w:tr>
    </w:tbl>
    <w:p w:rsidR="00402E1C" w:rsidRDefault="00AF111F" w:rsidP="00402E1C">
      <w:pPr>
        <w:pStyle w:val="Heading2"/>
      </w:pPr>
      <w:r>
        <w:t>Vision</w:t>
      </w:r>
    </w:p>
    <w:p w:rsidR="0062375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Die Ausstellung verteilt sich über mehrere Gebäude, welche nicht alle gleich oft oder von allen Studiengängen besucht werden. So werden beispielsweise die Poster des Studienganges Informatik im Gebäude 6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ausgestellt, welches aber sehr selten für den Unterricht eines Faches dieses Studienganges genutzt wird. So ist davon auszugehen, dass einige Arbeiten keine allzu grosse Aufmerksamkeit erlangen.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 xml:space="preserve">Um diese Aufgabe zu bewältigen hat sich die HSR dazu entschieden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aufzustellen. Das Gebäude 4 ist ein attraktiver Standort, da sich dort die Kantine, der Empfang und die Aula befinden. Daher entsteht dort ein konstanter Fluss an Personen die das Gebäude betreten oder wieder verlassen. Um die erwähnten Orte zu erreichen müssen alle Personen den Eingangsbereich, welcher ein länglicher Gang ist, passieren. Dieser Gang stellt daher den idealen Ort dar, um die Video Wall aufzustellen.</w:t>
      </w:r>
    </w:p>
    <w:p w:rsidR="00623750" w:rsidRDefault="00623750" w:rsidP="00623750">
      <w:r>
        <w:t>Die imposante Grösse der Video Wall soll diese für die Nutzer unübersehbar machen und Neugier erwecken. Der Nutzer kann über Kinect mit der Video Wall interagieren. Dadurch entfallen Steuerelemente wie Tastatur oder Maus komplett. Über die Wand können die Bachelor- und Masterposter gelesen werden, die damit keiner zeitlich begrenzten Ausstellungsdauer mehr unterliegen. Die Video Wall soll zudem das Lesen der Poster interaktiver und spielerischer gestalten und dadurch das Interesse für die Arbeiten fördern. Wichtig ist hierbei die Nutzer dazu zu motivieren, die Wand nachhaltig benutzen zu wollen. Daher sollen neben den Postern  auch andere, für die Besucher relevante, Informationen angezeigt werden. Diese könnten beispielsweise Informationen zu Veranstaltungen, das Tagesmenu oder die Wetterlage sein. Zusätzlich soll mit einem Spass Element die Attraktivität gesteigert werden, hierbei sind verschiedenste Minispiele denkbar.</w:t>
      </w:r>
    </w:p>
    <w:p w:rsidR="002761ED" w:rsidRDefault="00623750" w:rsidP="00C3308E">
      <w:r>
        <w:t>Eine zusätzliche Anforderung ist, dass jedes Semester die neuen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1" w:name="_Ref318973523"/>
      <w:r>
        <w:br w:type="page"/>
      </w:r>
    </w:p>
    <w:p w:rsidR="00D400BD" w:rsidRDefault="008A36ED" w:rsidP="00D400BD">
      <w:pPr>
        <w:pStyle w:val="Heading2"/>
      </w:pPr>
      <w:r>
        <w:lastRenderedPageBreak/>
        <w:t>Gebäude der HSR</w:t>
      </w:r>
      <w:bookmarkEnd w:id="1"/>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8E29C6">
        <w:fldChar w:fldCharType="begin"/>
      </w:r>
      <w:r w:rsidR="008E29C6">
        <w:instrText xml:space="preserve"> SEQ Abbildung \* ARABIC </w:instrText>
      </w:r>
      <w:r w:rsidR="008E29C6">
        <w:fldChar w:fldCharType="separate"/>
      </w:r>
      <w:r w:rsidR="00191C04">
        <w:rPr>
          <w:noProof/>
        </w:rPr>
        <w:t>1</w:t>
      </w:r>
      <w:r w:rsidR="008E29C6">
        <w:rPr>
          <w:noProof/>
        </w:rPr>
        <w:fldChar w:fldCharType="end"/>
      </w:r>
      <w:r>
        <w:t xml:space="preserve"> - Gebäude der HSR</w:t>
      </w:r>
      <w:r w:rsidR="00C02122">
        <w:t xml:space="preserve">, </w:t>
      </w:r>
      <w:r w:rsidR="00E22D50">
        <w:t>Bildq</w:t>
      </w:r>
      <w:r w:rsidR="00C02122">
        <w:t>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 xml:space="preserve">mit welchem Abstand zur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8E29C6">
        <w:fldChar w:fldCharType="begin"/>
      </w:r>
      <w:r w:rsidR="008E29C6">
        <w:instrText xml:space="preserve"> SEQ Tabelle \* ARABIC </w:instrText>
      </w:r>
      <w:r w:rsidR="008E29C6">
        <w:fldChar w:fldCharType="separate"/>
      </w:r>
      <w:r>
        <w:rPr>
          <w:noProof/>
        </w:rPr>
        <w:t>1</w:t>
      </w:r>
      <w:r w:rsidR="008E29C6">
        <w:rPr>
          <w:noProof/>
        </w:rPr>
        <w:fldChar w:fldCharType="end"/>
      </w:r>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r w:rsidR="008E29C6">
        <w:fldChar w:fldCharType="begin"/>
      </w:r>
      <w:r w:rsidR="008E29C6">
        <w:instrText xml:space="preserve"> SEQ Abbildung \* ARABIC </w:instrText>
      </w:r>
      <w:r w:rsidR="008E29C6">
        <w:fldChar w:fldCharType="separate"/>
      </w:r>
      <w:r w:rsidR="00191C04">
        <w:rPr>
          <w:noProof/>
        </w:rPr>
        <w:t>2</w:t>
      </w:r>
      <w:r w:rsidR="008E29C6">
        <w:rPr>
          <w:noProof/>
        </w:rPr>
        <w:fldChar w:fldCharType="end"/>
      </w:r>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8E29C6">
        <w:fldChar w:fldCharType="begin"/>
      </w:r>
      <w:r w:rsidR="008E29C6">
        <w:instrText xml:space="preserve"> SEQ Abbildung \* ARABIC </w:instrText>
      </w:r>
      <w:r w:rsidR="008E29C6">
        <w:fldChar w:fldCharType="separate"/>
      </w:r>
      <w:r w:rsidR="00191C04">
        <w:rPr>
          <w:noProof/>
        </w:rPr>
        <w:t>3</w:t>
      </w:r>
      <w:r w:rsidR="008E29C6">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2" w:name="_Ref318987794"/>
      <w:r>
        <w:t xml:space="preserve">Abbildung </w:t>
      </w:r>
      <w:r w:rsidR="008E29C6">
        <w:fldChar w:fldCharType="begin"/>
      </w:r>
      <w:r w:rsidR="008E29C6">
        <w:instrText xml:space="preserve"> SEQ Abbildung \* ARABIC </w:instrText>
      </w:r>
      <w:r w:rsidR="008E29C6">
        <w:fldChar w:fldCharType="separate"/>
      </w:r>
      <w:r w:rsidR="00191C04">
        <w:rPr>
          <w:noProof/>
        </w:rPr>
        <w:t>4</w:t>
      </w:r>
      <w:r w:rsidR="008E29C6">
        <w:rPr>
          <w:noProof/>
        </w:rPr>
        <w:fldChar w:fldCharType="end"/>
      </w:r>
      <w:r>
        <w:t xml:space="preserve"> - Auslastung der Abstandszonen</w:t>
      </w:r>
      <w:r>
        <w:rPr>
          <w:noProof/>
        </w:rPr>
        <w:t>, Grundriss Gebäude 4</w:t>
      </w:r>
      <w:bookmarkEnd w:id="2"/>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3D2D5A" w:rsidRPr="0073417C" w:rsidRDefault="003D2D5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3D2D5A" w:rsidRPr="0073417C" w:rsidRDefault="003D2D5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8E29C6">
        <w:fldChar w:fldCharType="begin"/>
      </w:r>
      <w:r w:rsidR="008E29C6">
        <w:instrText xml:space="preserve"> SEQ Abbildung \* ARABIC </w:instrText>
      </w:r>
      <w:r w:rsidR="008E29C6">
        <w:fldChar w:fldCharType="separate"/>
      </w:r>
      <w:r w:rsidR="00191C04">
        <w:rPr>
          <w:noProof/>
        </w:rPr>
        <w:t>5</w:t>
      </w:r>
      <w:r w:rsidR="008E29C6">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7276C" w:rsidRPr="0077276C" w:rsidRDefault="00191C04" w:rsidP="00191C04">
      <w:pPr>
        <w:pStyle w:val="Caption"/>
      </w:pPr>
      <w:r>
        <w:t xml:space="preserve">Abbildung </w:t>
      </w:r>
      <w:r w:rsidR="008E29C6">
        <w:fldChar w:fldCharType="begin"/>
      </w:r>
      <w:r w:rsidR="008E29C6">
        <w:instrText xml:space="preserve"> SEQ Abbildung \* ARABIC </w:instrText>
      </w:r>
      <w:r w:rsidR="008E29C6">
        <w:fldChar w:fldCharType="separate"/>
      </w:r>
      <w:r>
        <w:rPr>
          <w:noProof/>
        </w:rPr>
        <w:t>6</w:t>
      </w:r>
      <w:r w:rsidR="008E29C6">
        <w:rPr>
          <w:noProof/>
        </w:rPr>
        <w:fldChar w:fldCharType="end"/>
      </w:r>
      <w:r>
        <w:t xml:space="preserve"> -</w:t>
      </w:r>
      <w:r w:rsidRPr="00170BA1">
        <w:t>Aufteilung Einzelpersonen zu Gruppen</w:t>
      </w:r>
    </w:p>
    <w:p w:rsidR="00607536" w:rsidRDefault="00607536">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3" w:name="_Ref319322370"/>
      <w:r>
        <w:lastRenderedPageBreak/>
        <w:t>Befragung</w:t>
      </w:r>
      <w:bookmarkEnd w:id="3"/>
    </w:p>
    <w:p w:rsidR="00623750" w:rsidRDefault="00623750" w:rsidP="00623750">
      <w:bookmarkStart w:id="4"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Ein Video vermittelt dem Zuseher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Um ein repräsentatives Umfrageergebnis zu erhalten wurde dabei beachtet, dass pro Abteilung ein Minimum von 20 Meinungen eingeholt wird.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312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3126D1">
            <w:r>
              <w:t>Abteilung</w:t>
            </w:r>
          </w:p>
        </w:tc>
        <w:tc>
          <w:tcPr>
            <w:tcW w:w="3292" w:type="dxa"/>
          </w:tcPr>
          <w:p w:rsidR="00623750" w:rsidRDefault="00623750" w:rsidP="003126D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25</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29</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20</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37</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23</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48</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 w:name="_Ref318971871"/>
      <w:r>
        <w:t xml:space="preserve">Tabelle </w:t>
      </w:r>
      <w:r w:rsidR="008E29C6">
        <w:fldChar w:fldCharType="begin"/>
      </w:r>
      <w:r w:rsidR="008E29C6">
        <w:instrText xml:space="preserve"> SEQ Tabelle \* ARABIC </w:instrText>
      </w:r>
      <w:r w:rsidR="008E29C6">
        <w:fldChar w:fldCharType="separate"/>
      </w:r>
      <w:r>
        <w:rPr>
          <w:noProof/>
        </w:rPr>
        <w:t>2</w:t>
      </w:r>
      <w:r w:rsidR="008E29C6">
        <w:rPr>
          <w:noProof/>
        </w:rPr>
        <w:fldChar w:fldCharType="end"/>
      </w:r>
      <w:r>
        <w:t xml:space="preserve"> - </w:t>
      </w:r>
      <w:r w:rsidRPr="0073021C">
        <w:t>Anzahl Fragebögen pro Abteilung</w:t>
      </w:r>
      <w:bookmarkEnd w:id="5"/>
    </w:p>
    <w:p w:rsidR="006A77EE" w:rsidRDefault="006A77EE" w:rsidP="006A77EE">
      <w:pPr>
        <w:pStyle w:val="Heading3"/>
      </w:pPr>
      <w:r>
        <w:t>Fragebogen</w:t>
      </w:r>
      <w:bookmarkEnd w:id="4"/>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FF3479" w:rsidRDefault="00FF3479" w:rsidP="00FF3479">
      <w:pPr>
        <w:pStyle w:val="Heading3"/>
      </w:pPr>
      <w:bookmarkStart w:id="6" w:name="_Ref318985154"/>
      <w:r>
        <w:t>Auswertung</w:t>
      </w:r>
      <w:bookmarkEnd w:id="6"/>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1651D90E" wp14:editId="5D00BA49">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7" w:name="_Ref318972729"/>
      <w:r>
        <w:t xml:space="preserve">Abbildung </w:t>
      </w:r>
      <w:r w:rsidR="008E29C6">
        <w:fldChar w:fldCharType="begin"/>
      </w:r>
      <w:r w:rsidR="008E29C6">
        <w:instrText xml:space="preserve"> SEQ Abbildung \* ARABIC </w:instrText>
      </w:r>
      <w:r w:rsidR="008E29C6">
        <w:fldChar w:fldCharType="separate"/>
      </w:r>
      <w:r>
        <w:rPr>
          <w:noProof/>
        </w:rPr>
        <w:t>7</w:t>
      </w:r>
      <w:r w:rsidR="008E29C6">
        <w:rPr>
          <w:noProof/>
        </w:rPr>
        <w:fldChar w:fldCharType="end"/>
      </w:r>
      <w:r>
        <w:t xml:space="preserve"> - Total aller Studiengänge</w:t>
      </w:r>
      <w:bookmarkEnd w:id="7"/>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t>
      </w:r>
      <w:r>
        <w:lastRenderedPageBreak/>
        <w:t xml:space="preserve">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drawing>
          <wp:inline distT="0" distB="0" distL="0" distR="0" wp14:anchorId="7FF7784E" wp14:editId="53CF36DB">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8" w:name="_Ref318974341"/>
      <w:r>
        <w:t xml:space="preserve">Abbildung </w:t>
      </w:r>
      <w:r w:rsidR="008E29C6">
        <w:fldChar w:fldCharType="begin"/>
      </w:r>
      <w:r w:rsidR="008E29C6">
        <w:instrText xml:space="preserve"> SEQ Abbildung \* ARABIC </w:instrText>
      </w:r>
      <w:r w:rsidR="008E29C6">
        <w:fldChar w:fldCharType="separate"/>
      </w:r>
      <w:r>
        <w:rPr>
          <w:noProof/>
        </w:rPr>
        <w:t>8</w:t>
      </w:r>
      <w:r w:rsidR="008E29C6">
        <w:rPr>
          <w:noProof/>
        </w:rPr>
        <w:fldChar w:fldCharType="end"/>
      </w:r>
      <w:r>
        <w:t xml:space="preserve"> - Vergleich der Studiengänge</w:t>
      </w:r>
      <w:bookmarkEnd w:id="8"/>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lastRenderedPageBreak/>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990D45" w:rsidRDefault="00990D45" w:rsidP="007E0847">
      <w:pPr>
        <w:pStyle w:val="Heading2"/>
      </w:pPr>
      <w:r>
        <w:lastRenderedPageBreak/>
        <w:t>Behaviour Pattern</w:t>
      </w:r>
    </w:p>
    <w:p w:rsidR="00990D45" w:rsidRDefault="00990D45" w:rsidP="00990D45">
      <w:r>
        <w:t>Aus den Befragungen</w:t>
      </w:r>
      <w:r w:rsidR="008773C3">
        <w:t xml:space="preserve"> (siehe </w:t>
      </w:r>
      <w:r w:rsidR="008773C3">
        <w:fldChar w:fldCharType="begin"/>
      </w:r>
      <w:r w:rsidR="008773C3">
        <w:instrText xml:space="preserve"> REF _Ref319322370 \r \h </w:instrText>
      </w:r>
      <w:r w:rsidR="008773C3">
        <w:fldChar w:fldCharType="separate"/>
      </w:r>
      <w:r w:rsidR="008773C3">
        <w:t>I.5</w:t>
      </w:r>
      <w:r w:rsidR="008773C3">
        <w:fldChar w:fldCharType="end"/>
      </w:r>
      <w:r w:rsidR="008773C3">
        <w:t xml:space="preserve"> </w:t>
      </w:r>
      <w:r w:rsidR="008773C3">
        <w:fldChar w:fldCharType="begin"/>
      </w:r>
      <w:r w:rsidR="008773C3">
        <w:instrText xml:space="preserve"> REF _Ref319322370 \h </w:instrText>
      </w:r>
      <w:r w:rsidR="008773C3">
        <w:fldChar w:fldCharType="separate"/>
      </w:r>
      <w:r w:rsidR="008773C3">
        <w:t>Befragung</w:t>
      </w:r>
      <w:r w:rsidR="008773C3">
        <w:fldChar w:fldCharType="end"/>
      </w:r>
      <w:r w:rsidR="008773C3">
        <w:t>)</w:t>
      </w:r>
      <w:r>
        <w:t xml:space="preserve"> lassen sich </w:t>
      </w:r>
      <w:r w:rsidR="008773C3">
        <w:t xml:space="preserve">folgende Punkte für die Persona </w:t>
      </w:r>
      <w:r w:rsidR="00F8012F">
        <w:t>Evaluierung</w:t>
      </w:r>
      <w:r w:rsidR="008773C3">
        <w:t xml:space="preserve"> übernehmen:</w:t>
      </w:r>
    </w:p>
    <w:p w:rsidR="008773C3" w:rsidRDefault="008773C3" w:rsidP="008773C3">
      <w:pPr>
        <w:pStyle w:val="ListParagraph"/>
        <w:numPr>
          <w:ilvl w:val="0"/>
          <w:numId w:val="17"/>
        </w:numPr>
      </w:pPr>
      <w:r>
        <w:t>Sichtbarkeit der Poster</w:t>
      </w:r>
      <w:r w:rsidR="004F6106">
        <w:t xml:space="preserve"> welche das Interesse an den Postern gewichtet</w:t>
      </w:r>
    </w:p>
    <w:p w:rsidR="008773C3" w:rsidRDefault="008773C3" w:rsidP="008773C3">
      <w:pPr>
        <w:pStyle w:val="ListParagraph"/>
        <w:numPr>
          <w:ilvl w:val="0"/>
          <w:numId w:val="17"/>
        </w:numPr>
      </w:pPr>
      <w:r>
        <w:t>Wert der Präsentation</w:t>
      </w:r>
      <w:r w:rsidR="004F6106">
        <w:t xml:space="preserve"> widerspiegelt das Interesse an der Bachelorarbeiten</w:t>
      </w:r>
    </w:p>
    <w:p w:rsidR="008773C3" w:rsidRDefault="008773C3" w:rsidP="008773C3">
      <w:pPr>
        <w:pStyle w:val="ListParagraph"/>
        <w:numPr>
          <w:ilvl w:val="0"/>
          <w:numId w:val="17"/>
        </w:numPr>
      </w:pPr>
      <w:r>
        <w:t>Zeitaufwand</w:t>
      </w:r>
    </w:p>
    <w:p w:rsidR="008773C3" w:rsidRPr="00990D45" w:rsidRDefault="008773C3" w:rsidP="008773C3">
      <w:pPr>
        <w:pStyle w:val="ListParagraph"/>
        <w:numPr>
          <w:ilvl w:val="0"/>
          <w:numId w:val="17"/>
        </w:numPr>
      </w:pPr>
      <w:r>
        <w:t>Qualität der Poster/Broschüre</w:t>
      </w:r>
    </w:p>
    <w:p w:rsidR="008773C3" w:rsidRDefault="00F8012F" w:rsidP="00990D45">
      <w:r>
        <w:t>Die Verteilung sieht wie folgt aus:</w:t>
      </w:r>
    </w:p>
    <w:p w:rsidR="00F8012F" w:rsidRDefault="00F8012F" w:rsidP="00990D45"/>
    <w:p w:rsidR="00B1078E" w:rsidRDefault="006A5198" w:rsidP="00990D45">
      <w:r>
        <w:rPr>
          <w:noProof/>
          <w:lang w:eastAsia="de-CH"/>
        </w:rPr>
        <mc:AlternateContent>
          <mc:Choice Requires="wps">
            <w:drawing>
              <wp:anchor distT="0" distB="0" distL="114300" distR="114300" simplePos="0" relativeHeight="251662336" behindDoc="0" locked="0" layoutInCell="1" allowOverlap="1" wp14:anchorId="78D0F47B" wp14:editId="0340088D">
                <wp:simplePos x="0" y="0"/>
                <wp:positionH relativeFrom="column">
                  <wp:posOffset>509270</wp:posOffset>
                </wp:positionH>
                <wp:positionV relativeFrom="paragraph">
                  <wp:posOffset>45085</wp:posOffset>
                </wp:positionV>
                <wp:extent cx="809625" cy="1403985"/>
                <wp:effectExtent l="0" t="0" r="9525"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3985"/>
                        </a:xfrm>
                        <a:prstGeom prst="rect">
                          <a:avLst/>
                        </a:prstGeom>
                        <a:solidFill>
                          <a:srgbClr val="FFFFFF"/>
                        </a:solidFill>
                        <a:ln w="9525">
                          <a:noFill/>
                          <a:miter lim="800000"/>
                          <a:headEnd/>
                          <a:tailEnd/>
                        </a:ln>
                      </wps:spPr>
                      <wps:txbx>
                        <w:txbxContent>
                          <w:p w:rsidR="00082E30" w:rsidRPr="00082E30" w:rsidRDefault="00082E30" w:rsidP="00082E30">
                            <w:pPr>
                              <w:jc w:val="center"/>
                            </w:pPr>
                            <w:r>
                              <w:t>Sichtbarkeit der Poster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0.1pt;margin-top:3.55pt;width:63.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" stroked="f">
                <v:textbox style="mso-fit-shape-to-text:t">
                  <w:txbxContent>
                    <w:p w:rsidR="00082E30" w:rsidRPr="00082E30" w:rsidRDefault="00082E30" w:rsidP="00082E30">
                      <w:pPr>
                        <w:jc w:val="center"/>
                      </w:pPr>
                      <w:r>
                        <w:t>Sichtbarkeit der Poster</w:t>
                      </w:r>
                    </w:p>
                  </w:txbxContent>
                </v:textbox>
              </v:shape>
            </w:pict>
          </mc:Fallback>
        </mc:AlternateContent>
      </w:r>
      <w:r w:rsidR="00082E30">
        <w:rPr>
          <w:noProof/>
          <w:lang w:eastAsia="de-CH"/>
        </w:rPr>
        <mc:AlternateContent>
          <mc:Choice Requires="wps">
            <w:drawing>
              <wp:anchor distT="0" distB="0" distL="114300" distR="114300" simplePos="0" relativeHeight="251668480" behindDoc="0" locked="0" layoutInCell="1" allowOverlap="1" wp14:anchorId="66E38A99" wp14:editId="4249049F">
                <wp:simplePos x="0" y="0"/>
                <wp:positionH relativeFrom="column">
                  <wp:posOffset>2843530</wp:posOffset>
                </wp:positionH>
                <wp:positionV relativeFrom="paragraph">
                  <wp:posOffset>45085</wp:posOffset>
                </wp:positionV>
                <wp:extent cx="9239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082E30" w:rsidRPr="00082E30" w:rsidRDefault="00082E30" w:rsidP="00082E30">
                            <w:pPr>
                              <w:jc w:val="center"/>
                            </w:pPr>
                            <w:r>
                              <w:t>Qualität der Poster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3.9pt;margin-top:3.55pt;width:72.7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" stroked="f">
                <v:textbox style="mso-fit-shape-to-text:t">
                  <w:txbxContent>
                    <w:p w:rsidR="00082E30" w:rsidRPr="00082E30" w:rsidRDefault="00082E30" w:rsidP="00082E30">
                      <w:pPr>
                        <w:jc w:val="center"/>
                      </w:pPr>
                      <w:r>
                        <w:t>Qualität der Poster</w:t>
                      </w:r>
                    </w:p>
                  </w:txbxContent>
                </v:textbox>
              </v:shape>
            </w:pict>
          </mc:Fallback>
        </mc:AlternateContent>
      </w:r>
      <w:r w:rsidR="00082E30">
        <w:rPr>
          <w:noProof/>
          <w:lang w:eastAsia="de-CH"/>
        </w:rPr>
        <mc:AlternateContent>
          <mc:Choice Requires="wps">
            <w:drawing>
              <wp:anchor distT="0" distB="0" distL="114300" distR="114300" simplePos="0" relativeHeight="251666432" behindDoc="0" locked="0" layoutInCell="1" allowOverlap="1" wp14:anchorId="0643226E" wp14:editId="588C8132">
                <wp:simplePos x="0" y="0"/>
                <wp:positionH relativeFrom="column">
                  <wp:posOffset>2062480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082E30" w:rsidRPr="00082E30" w:rsidRDefault="00082E30" w:rsidP="00082E30">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62.4pt;margin-top:9.55pt;width:72.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AIg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" stroked="f">
                <v:textbox style="mso-fit-shape-to-text:t">
                  <w:txbxContent>
                    <w:p w:rsidR="00082E30" w:rsidRPr="00082E30" w:rsidRDefault="00082E30" w:rsidP="00082E30">
                      <w:pPr>
                        <w:jc w:val="center"/>
                      </w:pPr>
                      <w:r>
                        <w:t>Zeitaufwand</w:t>
                      </w:r>
                    </w:p>
                  </w:txbxContent>
                </v:textbox>
              </v:shape>
            </w:pict>
          </mc:Fallback>
        </mc:AlternateContent>
      </w:r>
      <w:r w:rsidR="00082E30">
        <w:rPr>
          <w:noProof/>
          <w:lang w:eastAsia="de-CH"/>
        </w:rPr>
        <mc:AlternateContent>
          <mc:Choice Requires="wps">
            <w:drawing>
              <wp:anchor distT="0" distB="0" distL="114300" distR="114300" simplePos="0" relativeHeight="251664384" behindDoc="0" locked="0" layoutInCell="1" allowOverlap="1" wp14:anchorId="21452D96" wp14:editId="75F2A5D6">
                <wp:simplePos x="0" y="0"/>
                <wp:positionH relativeFrom="column">
                  <wp:posOffset>1271905</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082E30" w:rsidRPr="00082E30" w:rsidRDefault="00082E30" w:rsidP="00082E30">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00.15pt;margin-top:3.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" stroked="f">
                <v:textbox style="mso-fit-shape-to-text:t">
                  <w:txbxContent>
                    <w:p w:rsidR="00082E30" w:rsidRPr="00082E30" w:rsidRDefault="00082E30" w:rsidP="00082E30">
                      <w:pPr>
                        <w:jc w:val="center"/>
                      </w:pPr>
                      <w:r>
                        <w:t>Wert der Präsentation</w:t>
                      </w:r>
                    </w:p>
                  </w:txbxContent>
                </v:textbox>
              </v:shape>
            </w:pict>
          </mc:Fallback>
        </mc:AlternateContent>
      </w:r>
      <w:r w:rsidR="00E877CD">
        <w:rPr>
          <w:noProof/>
          <w:lang w:eastAsia="de-CH"/>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E0478" w:rsidRDefault="008E0478">
      <w:pPr>
        <w:rPr>
          <w:rFonts w:asciiTheme="majorHAnsi" w:hAnsiTheme="majorHAnsi"/>
          <w:b/>
          <w:color w:val="FFFFFF" w:themeColor="background1"/>
          <w:spacing w:val="15"/>
          <w:sz w:val="24"/>
          <w:szCs w:val="22"/>
        </w:rPr>
      </w:pPr>
      <w:r>
        <w:br w:type="page"/>
      </w:r>
    </w:p>
    <w:p w:rsidR="008E0478" w:rsidRDefault="008E0478" w:rsidP="008E0478">
      <w:pPr>
        <w:pStyle w:val="Heading2"/>
      </w:pPr>
      <w:r>
        <w:lastRenderedPageBreak/>
        <w:t>Personas</w:t>
      </w:r>
    </w:p>
    <w:p w:rsidR="00F41A9A" w:rsidRDefault="00853F56" w:rsidP="008E0478">
      <w:r>
        <w:t>Aus der Auswertung der</w:t>
      </w:r>
      <w:r w:rsidR="008E0478">
        <w:t xml:space="preserve"> Fragebogen</w:t>
      </w:r>
      <w:r>
        <w:t xml:space="preserve"> (siehe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w:t>
      </w:r>
      <w:r w:rsidR="008E0478">
        <w:t xml:space="preserve"> lassen sich zwei primäre Personas extrahieren.</w:t>
      </w:r>
      <w:r w:rsidR="00B02869">
        <w:t xml:space="preserve"> </w:t>
      </w:r>
      <w:r w:rsidR="00080950">
        <w:t>Die eine interessiert sich star</w:t>
      </w:r>
      <w:r w:rsidR="00B02869">
        <w:t xml:space="preserve">k für </w:t>
      </w:r>
      <w:r w:rsidR="00ED6135">
        <w:t xml:space="preserve">die Bachelorarbeiten und </w:t>
      </w:r>
      <w:r w:rsidR="00B02869">
        <w:t xml:space="preserve">Poster </w:t>
      </w:r>
      <w:r w:rsidR="00080950">
        <w:t>und liest deren</w:t>
      </w:r>
      <w:r w:rsidR="00ED6135">
        <w:t xml:space="preserve"> Inhalte auch aufmerksam. Die andere kann sich für die vorgestellten Arbeiten nicht </w:t>
      </w:r>
      <w:r w:rsidR="00F41A9A">
        <w:t>besonders</w:t>
      </w:r>
      <w:r w:rsidR="00ED6135">
        <w:t xml:space="preserve"> begeistern und findet auch den Zeitaufwand um die Poster zu lesen zu gross.</w:t>
      </w:r>
    </w:p>
    <w:p w:rsidR="00F41A9A" w:rsidRDefault="00080950" w:rsidP="008E0478">
      <w:r>
        <w:t>Neben den Schulunterricht finden</w:t>
      </w:r>
      <w:r w:rsidR="00F41A9A">
        <w:t xml:space="preserve"> an der HSR auch immer wieder Veranstaltungen für externe Personen statt. Diese sind ebenfalls potenzielle Video Wall Nutzer. </w:t>
      </w:r>
      <w:r>
        <w:t>Bei den Veranstaltungen gibt es immer Pausen, diese Zeit kann genutzt werden um Aussenstehenden die Arbeiten der HSR näher zu bringen und im Idealfal</w:t>
      </w:r>
      <w:r w:rsidR="00A45D5F">
        <w:t>l eine Zusammenarbeit zwischen externen Instanzen und der HSR</w:t>
      </w:r>
      <w:r>
        <w:t xml:space="preserve"> zu fördern.</w:t>
      </w:r>
    </w:p>
    <w:p w:rsidR="004A3759" w:rsidRDefault="004A3759" w:rsidP="004A3759">
      <w:pPr>
        <w:pStyle w:val="Heading3"/>
      </w:pPr>
      <w:r>
        <w:t>Persona Peter Posterleser</w:t>
      </w:r>
    </w:p>
    <w:tbl>
      <w:tblPr>
        <w:tblStyle w:val="TableGrid"/>
        <w:tblW w:w="0" w:type="auto"/>
        <w:tblLook w:val="04A0" w:firstRow="1" w:lastRow="0" w:firstColumn="1" w:lastColumn="0" w:noHBand="0" w:noVBand="1"/>
      </w:tblPr>
      <w:tblGrid>
        <w:gridCol w:w="4606"/>
        <w:gridCol w:w="4606"/>
      </w:tblGrid>
      <w:tr w:rsidR="004A3759" w:rsidTr="004A3759">
        <w:tc>
          <w:tcPr>
            <w:tcW w:w="4606" w:type="dxa"/>
          </w:tcPr>
          <w:p w:rsidR="004A3759" w:rsidRDefault="002B63FB" w:rsidP="008E0478">
            <w:r>
              <w:t>Peter Posterleser</w:t>
            </w:r>
          </w:p>
        </w:tc>
        <w:tc>
          <w:tcPr>
            <w:tcW w:w="4606" w:type="dxa"/>
          </w:tcPr>
          <w:p w:rsidR="004A3759" w:rsidRDefault="004A3759" w:rsidP="008E0478"/>
        </w:tc>
      </w:tr>
      <w:tr w:rsidR="002B63FB" w:rsidTr="004A3759">
        <w:tc>
          <w:tcPr>
            <w:tcW w:w="4606" w:type="dxa"/>
          </w:tcPr>
          <w:p w:rsidR="002B63FB" w:rsidRDefault="002B63FB" w:rsidP="008E0478"/>
        </w:tc>
        <w:tc>
          <w:tcPr>
            <w:tcW w:w="4606" w:type="dxa"/>
          </w:tcPr>
          <w:p w:rsidR="002B63FB" w:rsidRPr="00B55C16" w:rsidRDefault="002B63FB" w:rsidP="008E0478">
            <w:pPr>
              <w:rPr>
                <w:b/>
              </w:rPr>
            </w:pPr>
            <w:r w:rsidRPr="00B55C16">
              <w:rPr>
                <w:b/>
              </w:rPr>
              <w:t>Kurzprofil</w:t>
            </w:r>
          </w:p>
          <w:p w:rsidR="002B63FB" w:rsidRDefault="002B63FB" w:rsidP="008E0478"/>
          <w:p w:rsidR="00B366C0" w:rsidRDefault="002B63FB" w:rsidP="008E0478">
            <w:r>
              <w:t>HSR Student im 6. Semester</w:t>
            </w:r>
            <w:r w:rsidR="00B366C0">
              <w:t xml:space="preserve">, Studiengang </w:t>
            </w:r>
            <w:r w:rsidR="007B7FF0">
              <w:t>Maschinenbau</w:t>
            </w:r>
          </w:p>
          <w:p w:rsidR="002B63FB" w:rsidRDefault="002B63FB" w:rsidP="008E0478">
            <w:r>
              <w:t>25 Jahre</w:t>
            </w:r>
          </w:p>
        </w:tc>
      </w:tr>
      <w:tr w:rsidR="002B63FB" w:rsidTr="004A3759">
        <w:tc>
          <w:tcPr>
            <w:tcW w:w="4606" w:type="dxa"/>
          </w:tcPr>
          <w:p w:rsidR="002B63FB" w:rsidRDefault="002B63FB" w:rsidP="00FA17C9">
            <w:r>
              <w:t>Arbeitskontext (</w:t>
            </w:r>
            <w:r w:rsidR="00FA17C9">
              <w:t>L</w:t>
            </w:r>
            <w:r>
              <w:t>ärm, Unterbrüche, Regeln)</w:t>
            </w:r>
          </w:p>
        </w:tc>
        <w:tc>
          <w:tcPr>
            <w:tcW w:w="4606" w:type="dxa"/>
          </w:tcPr>
          <w:p w:rsidR="002B63FB" w:rsidRDefault="00EA7D5C" w:rsidP="007071C6">
            <w:r>
              <w:t>Durch die gewählten Module befindet sich Peter meistens in den Gebäuden 1, 2, 3 und 5.</w:t>
            </w:r>
            <w:r w:rsidR="006B55FD">
              <w:t xml:space="preserve"> Er ist ein regelmässiger Mensa Besucher und daher auch</w:t>
            </w:r>
            <w:r w:rsidR="003D46E7">
              <w:t xml:space="preserve"> fast</w:t>
            </w:r>
            <w:r w:rsidR="006B55FD">
              <w:t xml:space="preserve"> </w:t>
            </w:r>
            <w:r w:rsidR="00A1581F">
              <w:t xml:space="preserve">jeden Tag </w:t>
            </w:r>
            <w:r w:rsidR="00FF0D30">
              <w:t xml:space="preserve">im Gebäude 4. In den Unterrichtspausen </w:t>
            </w:r>
            <w:r w:rsidR="007071C6">
              <w:t xml:space="preserve">oder Zwischenstunden </w:t>
            </w:r>
            <w:r w:rsidR="00FF0D30">
              <w:t xml:space="preserve">nimmt </w:t>
            </w:r>
            <w:r w:rsidR="007071C6">
              <w:t>Peter</w:t>
            </w:r>
            <w:r w:rsidR="00FF0D30">
              <w:t xml:space="preserve"> sich manchmal Zeit um die ausgestellten Bachelor Poster zu lesen.</w:t>
            </w:r>
          </w:p>
        </w:tc>
      </w:tr>
      <w:tr w:rsidR="002B63FB" w:rsidTr="004A3759">
        <w:tc>
          <w:tcPr>
            <w:tcW w:w="4606" w:type="dxa"/>
          </w:tcPr>
          <w:p w:rsidR="002B63FB" w:rsidRDefault="002B63FB" w:rsidP="008E0478">
            <w:r>
              <w:t>Persönlichkeit &amp; Vorlieben</w:t>
            </w:r>
          </w:p>
        </w:tc>
        <w:tc>
          <w:tcPr>
            <w:tcW w:w="4606" w:type="dxa"/>
          </w:tcPr>
          <w:p w:rsidR="002B63FB" w:rsidRDefault="00CC0798" w:rsidP="008E0478">
            <w:r>
              <w:t>Peter ist daran interessiert, was andere Personen für Arbeiten geleistet haben, vor allem aus seinem eigenen Studiengang.</w:t>
            </w:r>
            <w:r w:rsidR="00007571">
              <w:t xml:space="preserve"> Die Arbeiten von anderen Studiengängen werden auch von ihm gelesen.</w:t>
            </w:r>
          </w:p>
        </w:tc>
      </w:tr>
      <w:tr w:rsidR="002B63FB" w:rsidTr="004A3759">
        <w:tc>
          <w:tcPr>
            <w:tcW w:w="4606" w:type="dxa"/>
          </w:tcPr>
          <w:p w:rsidR="002B63FB" w:rsidRDefault="002B63FB" w:rsidP="008E0478">
            <w:r>
              <w:t>Vorkenntnisse &amp; Lernen (Computer, Domain)</w:t>
            </w:r>
          </w:p>
        </w:tc>
        <w:tc>
          <w:tcPr>
            <w:tcW w:w="4606" w:type="dxa"/>
          </w:tcPr>
          <w:p w:rsidR="002B63FB" w:rsidRDefault="008D1874" w:rsidP="008E0478">
            <w:r>
              <w:t xml:space="preserve">Durch sein Studium kennt sich Peter zwar </w:t>
            </w:r>
            <w:r w:rsidR="00D35228">
              <w:t xml:space="preserve">gut </w:t>
            </w:r>
            <w:r>
              <w:t>mit Computern aus, jedoch nicht mit Kinect.</w:t>
            </w:r>
            <w:r w:rsidR="00D35228">
              <w:t xml:space="preserve"> Er ist aber neuen Technologien gegenüber offen und würde diese auch gerne ausprobieren.</w:t>
            </w:r>
          </w:p>
        </w:tc>
      </w:tr>
      <w:tr w:rsidR="002B63FB" w:rsidTr="004A3759">
        <w:tc>
          <w:tcPr>
            <w:tcW w:w="4606" w:type="dxa"/>
          </w:tcPr>
          <w:p w:rsidR="002B63FB" w:rsidRDefault="002B63FB" w:rsidP="008E0478">
            <w:r>
              <w:t>Eigenschaften / Verhaltensvariablen</w:t>
            </w:r>
          </w:p>
        </w:tc>
        <w:tc>
          <w:tcPr>
            <w:tcW w:w="4606" w:type="dxa"/>
          </w:tcPr>
          <w:p w:rsidR="0068444F" w:rsidRDefault="0068444F" w:rsidP="0068444F">
            <w:pPr>
              <w:pStyle w:val="ListParagraph"/>
              <w:numPr>
                <w:ilvl w:val="0"/>
                <w:numId w:val="18"/>
              </w:numPr>
            </w:pPr>
            <w:r>
              <w:t>Interesse an den Arbeiten</w:t>
            </w:r>
          </w:p>
          <w:p w:rsidR="002B63FB" w:rsidRDefault="0068444F" w:rsidP="0068444F">
            <w:pPr>
              <w:pStyle w:val="ListParagraph"/>
              <w:numPr>
                <w:ilvl w:val="0"/>
                <w:numId w:val="18"/>
              </w:numPr>
            </w:pPr>
            <w:r>
              <w:t>Interesse an den Postern</w:t>
            </w:r>
          </w:p>
          <w:p w:rsidR="003D6610" w:rsidRDefault="003D6610" w:rsidP="0068444F">
            <w:pPr>
              <w:pStyle w:val="ListParagraph"/>
              <w:numPr>
                <w:ilvl w:val="0"/>
                <w:numId w:val="18"/>
              </w:numPr>
            </w:pPr>
            <w:r>
              <w:t>Qualitätseinschätzung</w:t>
            </w:r>
          </w:p>
          <w:p w:rsidR="0068444F" w:rsidRDefault="000E4421" w:rsidP="0068444F">
            <w:pPr>
              <w:pStyle w:val="ListParagraph"/>
              <w:numPr>
                <w:ilvl w:val="0"/>
                <w:numId w:val="18"/>
              </w:numPr>
            </w:pPr>
            <w:r>
              <w:t>Zeitaufwand</w:t>
            </w:r>
          </w:p>
        </w:tc>
      </w:tr>
      <w:tr w:rsidR="002B63FB" w:rsidTr="004A3759">
        <w:tc>
          <w:tcPr>
            <w:tcW w:w="4606" w:type="dxa"/>
          </w:tcPr>
          <w:p w:rsidR="002B63FB" w:rsidRDefault="002B63FB" w:rsidP="008E0478">
            <w:r>
              <w:t>Ziele</w:t>
            </w:r>
          </w:p>
        </w:tc>
        <w:tc>
          <w:tcPr>
            <w:tcW w:w="4606" w:type="dxa"/>
          </w:tcPr>
          <w:p w:rsidR="002B63FB" w:rsidRDefault="005E4F60" w:rsidP="005E4F60">
            <w:pPr>
              <w:pStyle w:val="ListParagraph"/>
              <w:numPr>
                <w:ilvl w:val="0"/>
                <w:numId w:val="19"/>
              </w:numPr>
            </w:pPr>
            <w:r>
              <w:t>Sich über andere Arbeiten informieren</w:t>
            </w:r>
          </w:p>
        </w:tc>
      </w:tr>
    </w:tbl>
    <w:p w:rsidR="00B366C0" w:rsidRDefault="002B63FB" w:rsidP="00B366C0">
      <w:pPr>
        <w:pStyle w:val="Heading4"/>
      </w:pPr>
      <w:r>
        <w:t>Ist-Szenario</w:t>
      </w:r>
    </w:p>
    <w:p w:rsidR="00B366C0" w:rsidRDefault="00B366C0" w:rsidP="00B366C0"/>
    <w:p w:rsidR="00B366C0" w:rsidRDefault="00B366C0" w:rsidP="00B366C0">
      <w:pPr>
        <w:pStyle w:val="Heading4"/>
      </w:pPr>
      <w:r>
        <w:t>Soll-Szenario</w:t>
      </w:r>
    </w:p>
    <w:p w:rsidR="00B366C0" w:rsidRDefault="00B366C0" w:rsidP="00B366C0"/>
    <w:p w:rsidR="00B366C0" w:rsidRDefault="00B366C0" w:rsidP="00B366C0">
      <w:pPr>
        <w:pStyle w:val="Heading3"/>
      </w:pPr>
      <w:r>
        <w:t>Persona</w:t>
      </w:r>
    </w:p>
    <w:tbl>
      <w:tblPr>
        <w:tblStyle w:val="TableGrid"/>
        <w:tblW w:w="0" w:type="auto"/>
        <w:tblLook w:val="04A0" w:firstRow="1" w:lastRow="0" w:firstColumn="1" w:lastColumn="0" w:noHBand="0" w:noVBand="1"/>
      </w:tblPr>
      <w:tblGrid>
        <w:gridCol w:w="4606"/>
        <w:gridCol w:w="4606"/>
      </w:tblGrid>
      <w:tr w:rsidR="00B366C0" w:rsidTr="00C804AA">
        <w:tc>
          <w:tcPr>
            <w:tcW w:w="4606" w:type="dxa"/>
          </w:tcPr>
          <w:p w:rsidR="00B366C0" w:rsidRDefault="00B366C0" w:rsidP="00C804AA"/>
        </w:tc>
        <w:tc>
          <w:tcPr>
            <w:tcW w:w="4606" w:type="dxa"/>
          </w:tcPr>
          <w:p w:rsidR="00B366C0" w:rsidRDefault="00B366C0" w:rsidP="00C804AA"/>
        </w:tc>
      </w:tr>
      <w:tr w:rsidR="00B366C0" w:rsidTr="00C804AA">
        <w:tc>
          <w:tcPr>
            <w:tcW w:w="4606" w:type="dxa"/>
          </w:tcPr>
          <w:p w:rsidR="00B366C0" w:rsidRDefault="00B366C0" w:rsidP="00C804AA"/>
        </w:tc>
        <w:tc>
          <w:tcPr>
            <w:tcW w:w="4606" w:type="dxa"/>
          </w:tcPr>
          <w:p w:rsidR="00B366C0" w:rsidRPr="00B55C16" w:rsidRDefault="00B366C0" w:rsidP="00C804AA">
            <w:pPr>
              <w:rPr>
                <w:b/>
              </w:rPr>
            </w:pPr>
            <w:r w:rsidRPr="00B55C16">
              <w:rPr>
                <w:b/>
              </w:rPr>
              <w:t>Kurzprofil</w:t>
            </w:r>
          </w:p>
          <w:p w:rsidR="00B366C0" w:rsidRDefault="00B366C0" w:rsidP="00C804AA"/>
          <w:p w:rsidR="00B366C0" w:rsidRDefault="005532A7" w:rsidP="00C804AA">
            <w:r>
              <w:t>HSR Student</w:t>
            </w:r>
            <w:r w:rsidR="00781E00">
              <w:t>in</w:t>
            </w:r>
            <w:r>
              <w:t xml:space="preserve"> im 4</w:t>
            </w:r>
            <w:r w:rsidR="00B366C0">
              <w:t>. Semester</w:t>
            </w:r>
            <w:r>
              <w:t>, Studiengang</w:t>
            </w:r>
            <w:r w:rsidR="00EA1D6A">
              <w:t xml:space="preserve"> </w:t>
            </w:r>
            <w:r w:rsidR="00EA1D6A">
              <w:lastRenderedPageBreak/>
              <w:t>Raumplanung</w:t>
            </w:r>
            <w:r>
              <w:t xml:space="preserve"> </w:t>
            </w:r>
          </w:p>
          <w:p w:rsidR="00B366C0" w:rsidRDefault="005532A7" w:rsidP="00C804AA">
            <w:r>
              <w:t>23</w:t>
            </w:r>
            <w:r w:rsidR="00B366C0">
              <w:t xml:space="preserve"> Jahre</w:t>
            </w:r>
          </w:p>
        </w:tc>
      </w:tr>
      <w:tr w:rsidR="00B366C0" w:rsidTr="00C804AA">
        <w:tc>
          <w:tcPr>
            <w:tcW w:w="4606" w:type="dxa"/>
          </w:tcPr>
          <w:p w:rsidR="00B366C0" w:rsidRDefault="00FA17C9" w:rsidP="00C804AA">
            <w:r>
              <w:lastRenderedPageBreak/>
              <w:t>Arbeitskontext (L</w:t>
            </w:r>
            <w:r w:rsidR="00B366C0">
              <w:t>ärm, Unterbrüche, Regeln)</w:t>
            </w:r>
          </w:p>
        </w:tc>
        <w:tc>
          <w:tcPr>
            <w:tcW w:w="4606" w:type="dxa"/>
          </w:tcPr>
          <w:p w:rsidR="00B366C0" w:rsidRDefault="00D51CB8" w:rsidP="00974E84">
            <w:r>
              <w:t>Die Vorlesungen von XY finden immer im Gebäude 1 statt</w:t>
            </w:r>
            <w:r w:rsidR="004C6B76">
              <w:t xml:space="preserve"> und der Arbeitsra</w:t>
            </w:r>
            <w:r w:rsidR="009D51D3">
              <w:t>um</w:t>
            </w:r>
            <w:r w:rsidR="004C6B76">
              <w:t xml:space="preserve"> befindet</w:t>
            </w:r>
            <w:r w:rsidR="009D51D3">
              <w:t xml:space="preserve"> sich ebenfalls dort.</w:t>
            </w:r>
            <w:r w:rsidR="008935AD">
              <w:t xml:space="preserve"> </w:t>
            </w:r>
            <w:r w:rsidR="00E95C1B">
              <w:t>Im selben Gebäude</w:t>
            </w:r>
            <w:r w:rsidR="008935AD">
              <w:t xml:space="preserve"> isst sie </w:t>
            </w:r>
            <w:r w:rsidR="00932FA9">
              <w:t>auch</w:t>
            </w:r>
            <w:r w:rsidR="008935AD">
              <w:t xml:space="preserve"> meistens</w:t>
            </w:r>
            <w:r w:rsidR="00932FA9">
              <w:t xml:space="preserve"> zu Mittag</w:t>
            </w:r>
            <w:r w:rsidR="008935AD">
              <w:t>, nur zwischendurch besucht sie das Gebäude 4 um zu Essen, denn Badge aufzuladen oder sich am Empfang zu informieren.</w:t>
            </w:r>
            <w:r w:rsidR="00974E84">
              <w:t xml:space="preserve"> </w:t>
            </w:r>
          </w:p>
        </w:tc>
      </w:tr>
      <w:tr w:rsidR="00B366C0" w:rsidTr="00C804AA">
        <w:tc>
          <w:tcPr>
            <w:tcW w:w="4606" w:type="dxa"/>
          </w:tcPr>
          <w:p w:rsidR="00B366C0" w:rsidRDefault="00B366C0" w:rsidP="00C804AA">
            <w:r>
              <w:t>Persönlichkeit &amp; Vorlieben</w:t>
            </w:r>
          </w:p>
        </w:tc>
        <w:tc>
          <w:tcPr>
            <w:tcW w:w="4606" w:type="dxa"/>
          </w:tcPr>
          <w:p w:rsidR="00B366C0" w:rsidRDefault="004B7B53" w:rsidP="00CE4F24">
            <w:r>
              <w:t>XY ist grundsätzlich nicht besonders interessiert an den anderen Arbeiten</w:t>
            </w:r>
            <w:r w:rsidR="001B5929">
              <w:t xml:space="preserve">, </w:t>
            </w:r>
            <w:r w:rsidR="00CE4F24">
              <w:t>zudem</w:t>
            </w:r>
            <w:r w:rsidR="001B5929">
              <w:t xml:space="preserve"> ist ihr auch</w:t>
            </w:r>
            <w:r w:rsidR="002576C9">
              <w:t xml:space="preserve"> meist</w:t>
            </w:r>
            <w:r w:rsidR="00F65E56">
              <w:t xml:space="preserve"> der Aufwand um die Poster zu lesen zu gross. Zwischendurch kann sie sich dann aber doch durchringen </w:t>
            </w:r>
            <w:r w:rsidR="00B208A6">
              <w:t xml:space="preserve">um </w:t>
            </w:r>
            <w:bookmarkStart w:id="9" w:name="_GoBack"/>
            <w:bookmarkEnd w:id="9"/>
            <w:r w:rsidR="00F65E56">
              <w:t>ein paar wenige zu betrachten.</w:t>
            </w:r>
          </w:p>
        </w:tc>
      </w:tr>
      <w:tr w:rsidR="00B366C0" w:rsidTr="00C804AA">
        <w:tc>
          <w:tcPr>
            <w:tcW w:w="4606" w:type="dxa"/>
          </w:tcPr>
          <w:p w:rsidR="00B366C0" w:rsidRDefault="00B366C0" w:rsidP="00C804AA">
            <w:r>
              <w:t>Vorkenntnisse &amp; Lernen (Computer, Domain)</w:t>
            </w:r>
          </w:p>
        </w:tc>
        <w:tc>
          <w:tcPr>
            <w:tcW w:w="4606" w:type="dxa"/>
          </w:tcPr>
          <w:p w:rsidR="00B366C0" w:rsidRDefault="00B366C0" w:rsidP="00C804AA"/>
        </w:tc>
      </w:tr>
      <w:tr w:rsidR="00B366C0" w:rsidTr="00C804AA">
        <w:tc>
          <w:tcPr>
            <w:tcW w:w="4606" w:type="dxa"/>
          </w:tcPr>
          <w:p w:rsidR="00B366C0" w:rsidRDefault="00B366C0" w:rsidP="00C804AA">
            <w:r>
              <w:t>Eigenschaften / Verhaltensvariablen</w:t>
            </w:r>
          </w:p>
        </w:tc>
        <w:tc>
          <w:tcPr>
            <w:tcW w:w="4606" w:type="dxa"/>
          </w:tcPr>
          <w:p w:rsidR="00B366C0" w:rsidRDefault="00B366C0" w:rsidP="00C804AA"/>
        </w:tc>
      </w:tr>
      <w:tr w:rsidR="00B366C0" w:rsidTr="00C804AA">
        <w:tc>
          <w:tcPr>
            <w:tcW w:w="4606" w:type="dxa"/>
          </w:tcPr>
          <w:p w:rsidR="00B366C0" w:rsidRDefault="00B366C0" w:rsidP="00C804AA">
            <w:r>
              <w:t>Ziele</w:t>
            </w:r>
          </w:p>
        </w:tc>
        <w:tc>
          <w:tcPr>
            <w:tcW w:w="4606" w:type="dxa"/>
          </w:tcPr>
          <w:p w:rsidR="00B366C0" w:rsidRDefault="00B366C0" w:rsidP="00C804AA"/>
        </w:tc>
      </w:tr>
    </w:tbl>
    <w:p w:rsidR="00B366C0" w:rsidRDefault="00324E3E" w:rsidP="00324E3E">
      <w:pPr>
        <w:pStyle w:val="Heading4"/>
      </w:pPr>
      <w:r>
        <w:t>Ist-Szenario</w:t>
      </w:r>
    </w:p>
    <w:p w:rsidR="00324E3E" w:rsidRDefault="00324E3E" w:rsidP="00324E3E"/>
    <w:p w:rsidR="00324E3E" w:rsidRDefault="00324E3E" w:rsidP="00324E3E">
      <w:pPr>
        <w:pStyle w:val="Heading4"/>
      </w:pPr>
      <w:r>
        <w:t>Soll-Szenario</w:t>
      </w:r>
    </w:p>
    <w:p w:rsidR="00324E3E" w:rsidRDefault="00324E3E" w:rsidP="00324E3E"/>
    <w:p w:rsidR="00FE5846" w:rsidRDefault="00FE5846" w:rsidP="00FE5846">
      <w:pPr>
        <w:pStyle w:val="Heading3"/>
      </w:pPr>
      <w:r>
        <w:t>Persona</w:t>
      </w:r>
    </w:p>
    <w:tbl>
      <w:tblPr>
        <w:tblStyle w:val="TableGrid"/>
        <w:tblW w:w="0" w:type="auto"/>
        <w:tblLook w:val="04A0" w:firstRow="1" w:lastRow="0" w:firstColumn="1" w:lastColumn="0" w:noHBand="0" w:noVBand="1"/>
      </w:tblPr>
      <w:tblGrid>
        <w:gridCol w:w="4606"/>
        <w:gridCol w:w="4606"/>
      </w:tblGrid>
      <w:tr w:rsidR="00FE5846" w:rsidTr="00C804AA">
        <w:tc>
          <w:tcPr>
            <w:tcW w:w="4606" w:type="dxa"/>
          </w:tcPr>
          <w:p w:rsidR="00FE5846" w:rsidRDefault="00FE5846" w:rsidP="00C804AA">
            <w:r>
              <w:t>Peter Posterleser</w:t>
            </w:r>
          </w:p>
        </w:tc>
        <w:tc>
          <w:tcPr>
            <w:tcW w:w="4606" w:type="dxa"/>
          </w:tcPr>
          <w:p w:rsidR="00FE5846" w:rsidRDefault="00FE5846" w:rsidP="00C804AA"/>
        </w:tc>
      </w:tr>
      <w:tr w:rsidR="00FE5846" w:rsidTr="00C804AA">
        <w:tc>
          <w:tcPr>
            <w:tcW w:w="4606" w:type="dxa"/>
          </w:tcPr>
          <w:p w:rsidR="00FE5846" w:rsidRDefault="00FE5846" w:rsidP="00C804AA"/>
        </w:tc>
        <w:tc>
          <w:tcPr>
            <w:tcW w:w="4606" w:type="dxa"/>
          </w:tcPr>
          <w:p w:rsidR="00FE5846" w:rsidRPr="00B55C16" w:rsidRDefault="00FE5846" w:rsidP="00C804AA">
            <w:pPr>
              <w:rPr>
                <w:b/>
              </w:rPr>
            </w:pPr>
            <w:r w:rsidRPr="00B55C16">
              <w:rPr>
                <w:b/>
              </w:rPr>
              <w:t>Kurzprofil</w:t>
            </w:r>
          </w:p>
          <w:p w:rsidR="00FE5846" w:rsidRDefault="00FE5846" w:rsidP="00C804AA"/>
          <w:p w:rsidR="00FE5846" w:rsidRDefault="00D42B52" w:rsidP="00C804AA">
            <w:r>
              <w:t>Mitarbeiter aus privatem Sektor</w:t>
            </w:r>
          </w:p>
          <w:p w:rsidR="00FE5846" w:rsidRDefault="00FE5846" w:rsidP="00C804AA">
            <w:r>
              <w:t>31 Jahre</w:t>
            </w:r>
          </w:p>
        </w:tc>
      </w:tr>
      <w:tr w:rsidR="00FE5846" w:rsidTr="00C804AA">
        <w:tc>
          <w:tcPr>
            <w:tcW w:w="4606" w:type="dxa"/>
          </w:tcPr>
          <w:p w:rsidR="00FE5846" w:rsidRDefault="00FE5846" w:rsidP="00FA17C9">
            <w:r>
              <w:t>Arbeitskontext (</w:t>
            </w:r>
            <w:r w:rsidR="00FA17C9">
              <w:t>L</w:t>
            </w:r>
            <w:r>
              <w:t>ärm, Unterbrüche, Regeln)</w:t>
            </w:r>
          </w:p>
        </w:tc>
        <w:tc>
          <w:tcPr>
            <w:tcW w:w="4606" w:type="dxa"/>
          </w:tcPr>
          <w:p w:rsidR="00FE5846" w:rsidRDefault="00FE5846" w:rsidP="00C804AA"/>
        </w:tc>
      </w:tr>
      <w:tr w:rsidR="00FE5846" w:rsidTr="00C804AA">
        <w:tc>
          <w:tcPr>
            <w:tcW w:w="4606" w:type="dxa"/>
          </w:tcPr>
          <w:p w:rsidR="00FE5846" w:rsidRDefault="00FE5846" w:rsidP="00C804AA">
            <w:r>
              <w:t>Persönlichkeit &amp; Vorlieben</w:t>
            </w:r>
          </w:p>
        </w:tc>
        <w:tc>
          <w:tcPr>
            <w:tcW w:w="4606" w:type="dxa"/>
          </w:tcPr>
          <w:p w:rsidR="00FE5846" w:rsidRDefault="00FE5846" w:rsidP="00C804AA"/>
        </w:tc>
      </w:tr>
      <w:tr w:rsidR="00FE5846" w:rsidTr="00C804AA">
        <w:tc>
          <w:tcPr>
            <w:tcW w:w="4606" w:type="dxa"/>
          </w:tcPr>
          <w:p w:rsidR="00FE5846" w:rsidRDefault="00FE5846" w:rsidP="00C804AA">
            <w:r>
              <w:t>Vorkenntnisse &amp; Lernen (Computer, Domain)</w:t>
            </w:r>
          </w:p>
        </w:tc>
        <w:tc>
          <w:tcPr>
            <w:tcW w:w="4606" w:type="dxa"/>
          </w:tcPr>
          <w:p w:rsidR="00FE5846" w:rsidRDefault="00FE5846" w:rsidP="00C804AA"/>
        </w:tc>
      </w:tr>
      <w:tr w:rsidR="00FE5846" w:rsidTr="00C804AA">
        <w:tc>
          <w:tcPr>
            <w:tcW w:w="4606" w:type="dxa"/>
          </w:tcPr>
          <w:p w:rsidR="00FE5846" w:rsidRDefault="00FE5846" w:rsidP="00C804AA">
            <w:r>
              <w:t>Eigenschaften / Verhaltensvariablen</w:t>
            </w:r>
          </w:p>
        </w:tc>
        <w:tc>
          <w:tcPr>
            <w:tcW w:w="4606" w:type="dxa"/>
          </w:tcPr>
          <w:p w:rsidR="007D2812" w:rsidRDefault="007D2812" w:rsidP="00DB2165">
            <w:pPr>
              <w:pStyle w:val="ListParagraph"/>
              <w:numPr>
                <w:ilvl w:val="0"/>
                <w:numId w:val="18"/>
              </w:numPr>
            </w:pPr>
          </w:p>
        </w:tc>
      </w:tr>
      <w:tr w:rsidR="00FE5846" w:rsidTr="00C804AA">
        <w:tc>
          <w:tcPr>
            <w:tcW w:w="4606" w:type="dxa"/>
          </w:tcPr>
          <w:p w:rsidR="00FE5846" w:rsidRDefault="00FE5846" w:rsidP="00C804AA">
            <w:r>
              <w:t>Ziele</w:t>
            </w:r>
          </w:p>
        </w:tc>
        <w:tc>
          <w:tcPr>
            <w:tcW w:w="4606" w:type="dxa"/>
          </w:tcPr>
          <w:p w:rsidR="00FE5846" w:rsidRDefault="00FE5846" w:rsidP="00C804AA"/>
        </w:tc>
      </w:tr>
    </w:tbl>
    <w:p w:rsidR="00FE5846" w:rsidRPr="00FE5846" w:rsidRDefault="00FE5846" w:rsidP="00FE5846"/>
    <w:p w:rsidR="00F41A9A" w:rsidRDefault="00F41A9A" w:rsidP="00B366C0">
      <w:pPr>
        <w:pStyle w:val="Heading3"/>
      </w:pPr>
      <w:r>
        <w:br w:type="page"/>
      </w:r>
    </w:p>
    <w:p w:rsidR="007E0847" w:rsidRDefault="007E0847" w:rsidP="007E0847">
      <w:pPr>
        <w:pStyle w:val="Heading2"/>
      </w:pPr>
      <w:r>
        <w:lastRenderedPageBreak/>
        <w:t>Hardware Setup</w:t>
      </w:r>
    </w:p>
    <w:p w:rsidR="007E0847" w:rsidRDefault="007E0847" w:rsidP="007E0847">
      <w:r>
        <w:t>Für die Hardware Evaluierung stellten sich folgende Fragen: Grösse und Anzahl der Monitore so wie benötigten Grafikkarten.</w:t>
      </w:r>
    </w:p>
    <w:p w:rsidR="007E0847" w:rsidRPr="001D41C8" w:rsidRDefault="007E0847" w:rsidP="007E0847">
      <w:r>
        <w:t xml:space="preserve">Auf ersteres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eingegangen, auf letzteres im 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p>
    <w:p w:rsidR="007E0847" w:rsidRPr="001B6B7C" w:rsidRDefault="007E0847" w:rsidP="007E0847">
      <w:pPr>
        <w:pStyle w:val="Heading3"/>
      </w:pPr>
      <w:bookmarkStart w:id="10" w:name="_Ref319065031"/>
      <w:r>
        <w:t>Monitore</w:t>
      </w:r>
      <w:bookmarkEnd w:id="10"/>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1" w:name="_Ref319068091"/>
      <w:r>
        <w:t>Variante A: 3 x 3 55“ Monitore</w:t>
      </w:r>
      <w:bookmarkEnd w:id="11"/>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8E29C6">
        <w:fldChar w:fldCharType="begin"/>
      </w:r>
      <w:r w:rsidR="008E29C6">
        <w:instrText xml:space="preserve"> SEQ Abbildung \* ARABIC </w:instrText>
      </w:r>
      <w:r w:rsidR="008E29C6">
        <w:fldChar w:fldCharType="separate"/>
      </w:r>
      <w:r>
        <w:rPr>
          <w:noProof/>
        </w:rPr>
        <w:t>9</w:t>
      </w:r>
      <w:r w:rsidR="008E29C6">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 wurde eine Monitorwand mit 3 x 3 55“ Monitoren vorgeschlagen. Es wurde jedoch befürchtet, dass diese durch ihre Abmessungen übermässig gross in dem Raum erscheinen würde. Auch wurde erwartet, dass die auf der Wall aufgezeigten Elemente nicht auf einen Blick erfasst werden könnten.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8E29C6">
        <w:fldChar w:fldCharType="begin"/>
      </w:r>
      <w:r w:rsidR="008E29C6">
        <w:instrText xml:space="preserve"> SEQ Abbildung \* ARABIC </w:instrText>
      </w:r>
      <w:r w:rsidR="008E29C6">
        <w:fldChar w:fldCharType="separate"/>
      </w:r>
      <w:r>
        <w:rPr>
          <w:noProof/>
        </w:rPr>
        <w:t>10</w:t>
      </w:r>
      <w:r w:rsidR="008E29C6">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Durch die Projektion wurde das Team jedoch eines besseren belehrt. Das Poster besitzt so eine angenehme Grösse um die darauf platzierten Texte zu lesen und Bilder zu betrachten. Auch die Wand wirkt nicht zu massiv, dafür jedoch sehr eindrücklich. Das klassische Format eignet sich auch gut für Spiele und die Darstellung von Videos.</w:t>
      </w:r>
    </w:p>
    <w:p w:rsidR="007E0847" w:rsidRDefault="007E0847" w:rsidP="007E0847">
      <w:pPr>
        <w:pStyle w:val="Heading4"/>
      </w:pPr>
      <w:bookmarkStart w:id="12" w:name="_Ref319068033"/>
      <w:r>
        <w:t>Variante B: 2 x 2 55“ Monitore</w:t>
      </w:r>
      <w:bookmarkEnd w:id="12"/>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8E29C6">
        <w:fldChar w:fldCharType="begin"/>
      </w:r>
      <w:r w:rsidR="008E29C6">
        <w:instrText xml:space="preserve"> SEQ Abbildung \* ARABIC </w:instrText>
      </w:r>
      <w:r w:rsidR="008E29C6">
        <w:fldChar w:fldCharType="separate"/>
      </w:r>
      <w:r>
        <w:rPr>
          <w:noProof/>
        </w:rPr>
        <w:t>11</w:t>
      </w:r>
      <w:r w:rsidR="008E29C6">
        <w:rPr>
          <w:noProof/>
        </w:rPr>
        <w:fldChar w:fldCharType="end"/>
      </w:r>
      <w:r>
        <w:t xml:space="preserve"> - Variante B: 2 x 2 55" Monitore, Ansicht</w:t>
      </w:r>
    </w:p>
    <w:p w:rsidR="007E0847" w:rsidRPr="00211610" w:rsidRDefault="007E0847" w:rsidP="007E0847">
      <w:r>
        <w:t xml:space="preserve">Wie in 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davon ausgegangen, dass die Monitorwand zu gross für den vorhandenen Platz 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3" w:name="_Ref319068177"/>
      <w:r>
        <w:t xml:space="preserve">Abbildung </w:t>
      </w:r>
      <w:r w:rsidR="008E29C6">
        <w:fldChar w:fldCharType="begin"/>
      </w:r>
      <w:r w:rsidR="008E29C6">
        <w:instrText xml:space="preserve"> SEQ Abbildung \* ARABIC </w:instrText>
      </w:r>
      <w:r w:rsidR="008E29C6">
        <w:fldChar w:fldCharType="separate"/>
      </w:r>
      <w:r>
        <w:rPr>
          <w:noProof/>
        </w:rPr>
        <w:t>12</w:t>
      </w:r>
      <w:r w:rsidR="008E29C6">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3"/>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im Raum wirkt.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vermittelte,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8E29C6">
        <w:fldChar w:fldCharType="begin"/>
      </w:r>
      <w:r w:rsidR="008E29C6">
        <w:instrText xml:space="preserve"> SEQ Abbildung \* ARABIC </w:instrText>
      </w:r>
      <w:r w:rsidR="008E29C6">
        <w:fldChar w:fldCharType="separate"/>
      </w:r>
      <w:r>
        <w:rPr>
          <w:noProof/>
        </w:rPr>
        <w:t>13</w:t>
      </w:r>
      <w:r w:rsidR="008E29C6">
        <w:rPr>
          <w:noProof/>
        </w:rPr>
        <w:fldChar w:fldCharType="end"/>
      </w:r>
      <w:r>
        <w:t xml:space="preserve"> - Variante C: 1 x 6 55" Monitore, Ansicht</w:t>
      </w:r>
    </w:p>
    <w:p w:rsidR="007E0847" w:rsidRDefault="007E0847" w:rsidP="007E0847">
      <w:r>
        <w:t xml:space="preserve">Diese Variante fügt sich von den Abmessungen her perfekt in den Gang des Gebäudes ein. Auch müssten Passanten so über eine längere Strecke an der Wall vorbeigehen. Dadurch ergibt sich eine verlängerte Zeitspanne um die Passanten zu animieren, die Video Wall zu benutzen. Denkbar ist auch, dass die Möbel-Elemente ihren Platz behalten und die Wand darüber montiert wird. Das 1 x 6 Format ist jedoch für klassische Anwendungen wie Videos oder Spiele unvorteilhaft. Auf den Seiten der Bildschirmfläche würde zu viel Platz </w:t>
      </w:r>
      <w:r>
        <w:lastRenderedPageBreak/>
        <w:t xml:space="preserve">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4" w:name="_Ref318900849"/>
      <w:r>
        <w:t xml:space="preserve">Abbildung </w:t>
      </w:r>
      <w:r w:rsidR="008E29C6">
        <w:fldChar w:fldCharType="begin"/>
      </w:r>
      <w:r w:rsidR="008E29C6">
        <w:instrText xml:space="preserve"> SEQ Abbildung \* ARABIC </w:instrText>
      </w:r>
      <w:r w:rsidR="008E29C6">
        <w:fldChar w:fldCharType="separate"/>
      </w:r>
      <w:r>
        <w:rPr>
          <w:noProof/>
        </w:rPr>
        <w:t>14</w:t>
      </w:r>
      <w:r w:rsidR="008E29C6">
        <w:rPr>
          <w:noProof/>
        </w:rPr>
        <w:fldChar w:fldCharType="end"/>
      </w:r>
      <w:r>
        <w:t xml:space="preserve"> - Variante A: 1 x 6 55" Monitore, Hellraumprojektor Test</w:t>
      </w:r>
      <w:bookmarkEnd w:id="14"/>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durch die geringe Höhe der Konstellation diese im Raum verloren wirkt, obwohl der Raum selbst auch über keine hohe Höhe verfügt. Hauptnachteil ist jedoch, dass für diese Länge mehrere Kinects benötigt werden würden um den gesamten Bereich abdecken zu können. Dies würde die Entwicklung verkomplizieren.</w:t>
      </w:r>
    </w:p>
    <w:p w:rsidR="007E0847" w:rsidRDefault="007E0847" w:rsidP="007E0847">
      <w:pPr>
        <w:pStyle w:val="Heading4"/>
      </w:pPr>
      <w:r>
        <w:t>Fazit</w:t>
      </w:r>
    </w:p>
    <w:p w:rsidR="007E0847" w:rsidRDefault="007E0847" w:rsidP="007E0847">
      <w:r>
        <w:t xml:space="preserve">Durch einfache Mittel konnte schnell festgestellt werden, dass die ursprüngliche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die vorgesehene Räumlichkeit eignet.</w:t>
      </w:r>
    </w:p>
    <w:p w:rsidR="007E0847" w:rsidRDefault="007E0847" w:rsidP="007E0847">
      <w:pPr>
        <w:rPr>
          <w:rFonts w:asciiTheme="majorHAnsi" w:hAnsiTheme="majorHAnsi"/>
          <w:b/>
          <w:color w:val="00629E"/>
          <w:spacing w:val="15"/>
          <w:sz w:val="22"/>
          <w:szCs w:val="22"/>
        </w:rPr>
      </w:pPr>
      <w:bookmarkStart w:id="15" w:name="_Ref319065040"/>
      <w:r>
        <w:br w:type="page"/>
      </w:r>
    </w:p>
    <w:p w:rsidR="007E0847" w:rsidRDefault="007E0847" w:rsidP="007E0847">
      <w:pPr>
        <w:pStyle w:val="Heading3"/>
      </w:pPr>
      <w:r>
        <w:lastRenderedPageBreak/>
        <w:t>Grafikkarten</w:t>
      </w:r>
      <w:bookmarkEnd w:id="15"/>
    </w:p>
    <w:p w:rsidR="007E0847" w:rsidRDefault="007E0847" w:rsidP="007E0847">
      <w:r>
        <w:t>Für die gewünschte Monitorkonstellation von 3 x 3 Bildschirmen wurde nach einer Grafikkartenlösung für die Ansteuerung von neun Monitoren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8E29C6">
        <w:fldChar w:fldCharType="begin"/>
      </w:r>
      <w:r w:rsidR="008E29C6">
        <w:instrText xml:space="preserve"> SEQ Abbildung \* ARABIC </w:instrText>
      </w:r>
      <w:r w:rsidR="008E29C6">
        <w:fldChar w:fldCharType="separate"/>
      </w:r>
      <w:r>
        <w:rPr>
          <w:noProof/>
        </w:rPr>
        <w:t>15</w:t>
      </w:r>
      <w:r w:rsidR="008E29C6">
        <w:rPr>
          <w:noProof/>
        </w:rPr>
        <w:fldChar w:fldCharType="end"/>
      </w:r>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r w:rsidR="008E29C6">
        <w:fldChar w:fldCharType="begin"/>
      </w:r>
      <w:r w:rsidR="008E29C6">
        <w:instrText xml:space="preserve"> SEQ Abbildung \* ARABIC </w:instrText>
      </w:r>
      <w:r w:rsidR="008E29C6">
        <w:fldChar w:fldCharType="separate"/>
      </w:r>
      <w:r>
        <w:rPr>
          <w:noProof/>
        </w:rPr>
        <w:t>16</w:t>
      </w:r>
      <w:r w:rsidR="008E29C6">
        <w:rPr>
          <w:noProof/>
        </w:rPr>
        <w:fldChar w:fldCharType="end"/>
      </w:r>
      <w:r>
        <w:t xml:space="preserve"> - Matrox </w:t>
      </w:r>
      <w:r w:rsidRPr="008D539C">
        <w:t>M9128</w:t>
      </w:r>
    </w:p>
    <w:p w:rsidR="00022717" w:rsidRDefault="00022717"/>
    <w:sectPr w:rsidR="00022717"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9C6" w:rsidRDefault="008E29C6" w:rsidP="008F2373">
      <w:pPr>
        <w:spacing w:after="0"/>
      </w:pPr>
      <w:r>
        <w:separator/>
      </w:r>
    </w:p>
  </w:endnote>
  <w:endnote w:type="continuationSeparator" w:id="0">
    <w:p w:rsidR="008E29C6" w:rsidRDefault="008E29C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845521">
      <w:t xml:space="preserve"> - Vorstudie</w:t>
    </w:r>
    <w:r w:rsidR="008F2373" w:rsidRPr="005E2896">
      <w:tab/>
    </w:r>
    <w:r w:rsidR="00AF4AE0">
      <w:fldChar w:fldCharType="begin"/>
    </w:r>
    <w:r w:rsidR="002E65A6">
      <w:instrText xml:space="preserve"> DATE  \@ "d. MMMM yyyy"  \* MERGEFORMAT </w:instrText>
    </w:r>
    <w:r w:rsidR="00AF4AE0">
      <w:fldChar w:fldCharType="separate"/>
    </w:r>
    <w:r w:rsidR="00007571">
      <w:rPr>
        <w:noProof/>
      </w:rPr>
      <w:t>12. März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B208A6" w:rsidRPr="00B208A6">
      <w:rPr>
        <w:b/>
        <w:noProof/>
        <w:lang w:val="de-DE"/>
      </w:rPr>
      <w:t>12</w:t>
    </w:r>
    <w:r w:rsidR="00AF4AE0">
      <w:rPr>
        <w:b/>
      </w:rPr>
      <w:fldChar w:fldCharType="end"/>
    </w:r>
    <w:r w:rsidR="008F2373">
      <w:rPr>
        <w:lang w:val="de-DE"/>
      </w:rPr>
      <w:t xml:space="preserve"> von </w:t>
    </w:r>
    <w:fldSimple w:instr="NUMPAGES  \* Arabic  \* MERGEFORMAT">
      <w:r w:rsidR="00B208A6" w:rsidRPr="00B208A6">
        <w:rPr>
          <w:b/>
          <w:noProof/>
          <w:lang w:val="de-DE"/>
        </w:rPr>
        <w:t>17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9C6" w:rsidRDefault="008E29C6" w:rsidP="008F2373">
      <w:pPr>
        <w:spacing w:after="0"/>
      </w:pPr>
      <w:r>
        <w:separator/>
      </w:r>
    </w:p>
  </w:footnote>
  <w:footnote w:type="continuationSeparator" w:id="0">
    <w:p w:rsidR="008E29C6" w:rsidRDefault="008E29C6"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4EB04D0"/>
    <w:multiLevelType w:val="hybridMultilevel"/>
    <w:tmpl w:val="A1EED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4">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18"/>
  </w:num>
  <w:num w:numId="4">
    <w:abstractNumId w:val="11"/>
  </w:num>
  <w:num w:numId="5">
    <w:abstractNumId w:val="9"/>
  </w:num>
  <w:num w:numId="6">
    <w:abstractNumId w:val="15"/>
  </w:num>
  <w:num w:numId="7">
    <w:abstractNumId w:val="17"/>
  </w:num>
  <w:num w:numId="8">
    <w:abstractNumId w:val="0"/>
  </w:num>
  <w:num w:numId="9">
    <w:abstractNumId w:val="3"/>
  </w:num>
  <w:num w:numId="10">
    <w:abstractNumId w:val="2"/>
  </w:num>
  <w:num w:numId="11">
    <w:abstractNumId w:val="13"/>
  </w:num>
  <w:num w:numId="12">
    <w:abstractNumId w:val="7"/>
  </w:num>
  <w:num w:numId="13">
    <w:abstractNumId w:val="8"/>
  </w:num>
  <w:num w:numId="14">
    <w:abstractNumId w:val="4"/>
  </w:num>
  <w:num w:numId="15">
    <w:abstractNumId w:val="10"/>
  </w:num>
  <w:num w:numId="16">
    <w:abstractNumId w:val="16"/>
  </w:num>
  <w:num w:numId="17">
    <w:abstractNumId w:val="1"/>
  </w:num>
  <w:num w:numId="18">
    <w:abstractNumId w:val="1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571"/>
    <w:rsid w:val="00010A23"/>
    <w:rsid w:val="000225DD"/>
    <w:rsid w:val="00022717"/>
    <w:rsid w:val="0003203E"/>
    <w:rsid w:val="00040982"/>
    <w:rsid w:val="00045A3C"/>
    <w:rsid w:val="000501F4"/>
    <w:rsid w:val="00077156"/>
    <w:rsid w:val="00080950"/>
    <w:rsid w:val="00080D36"/>
    <w:rsid w:val="00082E30"/>
    <w:rsid w:val="000917AE"/>
    <w:rsid w:val="00097AB6"/>
    <w:rsid w:val="000A1DF7"/>
    <w:rsid w:val="000A2C34"/>
    <w:rsid w:val="000B1504"/>
    <w:rsid w:val="000B658F"/>
    <w:rsid w:val="000B66FE"/>
    <w:rsid w:val="000B6D9A"/>
    <w:rsid w:val="000B76FC"/>
    <w:rsid w:val="000C0EBB"/>
    <w:rsid w:val="000E2D35"/>
    <w:rsid w:val="000E4421"/>
    <w:rsid w:val="000E71F7"/>
    <w:rsid w:val="000F1D46"/>
    <w:rsid w:val="000F790F"/>
    <w:rsid w:val="001109D2"/>
    <w:rsid w:val="00120AEB"/>
    <w:rsid w:val="00120E67"/>
    <w:rsid w:val="00124175"/>
    <w:rsid w:val="001337FF"/>
    <w:rsid w:val="0014503D"/>
    <w:rsid w:val="001528C8"/>
    <w:rsid w:val="00153E6F"/>
    <w:rsid w:val="001609C2"/>
    <w:rsid w:val="00172C87"/>
    <w:rsid w:val="001769F0"/>
    <w:rsid w:val="00191C04"/>
    <w:rsid w:val="001A2685"/>
    <w:rsid w:val="001A5CCD"/>
    <w:rsid w:val="001B29E1"/>
    <w:rsid w:val="001B5929"/>
    <w:rsid w:val="001C50AE"/>
    <w:rsid w:val="001D17F5"/>
    <w:rsid w:val="001D6D72"/>
    <w:rsid w:val="001E53C4"/>
    <w:rsid w:val="001E7808"/>
    <w:rsid w:val="001F04A2"/>
    <w:rsid w:val="001F1125"/>
    <w:rsid w:val="001F2A8C"/>
    <w:rsid w:val="001F61F8"/>
    <w:rsid w:val="00214F45"/>
    <w:rsid w:val="00220C5E"/>
    <w:rsid w:val="00223137"/>
    <w:rsid w:val="0022501B"/>
    <w:rsid w:val="00225791"/>
    <w:rsid w:val="00241093"/>
    <w:rsid w:val="002433A7"/>
    <w:rsid w:val="002576C9"/>
    <w:rsid w:val="0026560F"/>
    <w:rsid w:val="0027094B"/>
    <w:rsid w:val="00273717"/>
    <w:rsid w:val="002761ED"/>
    <w:rsid w:val="00283C40"/>
    <w:rsid w:val="002840DC"/>
    <w:rsid w:val="00284414"/>
    <w:rsid w:val="00285EE8"/>
    <w:rsid w:val="00293450"/>
    <w:rsid w:val="002A32D0"/>
    <w:rsid w:val="002B3913"/>
    <w:rsid w:val="002B63FB"/>
    <w:rsid w:val="002B6D39"/>
    <w:rsid w:val="002C2C6F"/>
    <w:rsid w:val="002D367A"/>
    <w:rsid w:val="002D3FE4"/>
    <w:rsid w:val="002D6C46"/>
    <w:rsid w:val="002E16A4"/>
    <w:rsid w:val="002E635C"/>
    <w:rsid w:val="002E65A6"/>
    <w:rsid w:val="002F28DD"/>
    <w:rsid w:val="002F3CAF"/>
    <w:rsid w:val="002F7CC2"/>
    <w:rsid w:val="00301F1C"/>
    <w:rsid w:val="0030331D"/>
    <w:rsid w:val="00314A8E"/>
    <w:rsid w:val="00324B10"/>
    <w:rsid w:val="00324E3E"/>
    <w:rsid w:val="003324F5"/>
    <w:rsid w:val="003365B7"/>
    <w:rsid w:val="00352995"/>
    <w:rsid w:val="00353578"/>
    <w:rsid w:val="00361ABD"/>
    <w:rsid w:val="00381B2C"/>
    <w:rsid w:val="00394058"/>
    <w:rsid w:val="003A0ADD"/>
    <w:rsid w:val="003A4B5B"/>
    <w:rsid w:val="003A5C55"/>
    <w:rsid w:val="003C3BB7"/>
    <w:rsid w:val="003D115F"/>
    <w:rsid w:val="003D2D5A"/>
    <w:rsid w:val="003D46E7"/>
    <w:rsid w:val="003D6610"/>
    <w:rsid w:val="003D78E0"/>
    <w:rsid w:val="003E40FB"/>
    <w:rsid w:val="003E5974"/>
    <w:rsid w:val="00402E1C"/>
    <w:rsid w:val="00404F4E"/>
    <w:rsid w:val="00415959"/>
    <w:rsid w:val="00425091"/>
    <w:rsid w:val="00426561"/>
    <w:rsid w:val="00426AD6"/>
    <w:rsid w:val="004431D2"/>
    <w:rsid w:val="00444D21"/>
    <w:rsid w:val="004519B1"/>
    <w:rsid w:val="004619EB"/>
    <w:rsid w:val="004814AD"/>
    <w:rsid w:val="00481AD8"/>
    <w:rsid w:val="00487429"/>
    <w:rsid w:val="00490236"/>
    <w:rsid w:val="00495F52"/>
    <w:rsid w:val="00496465"/>
    <w:rsid w:val="004A070C"/>
    <w:rsid w:val="004A3759"/>
    <w:rsid w:val="004A43AA"/>
    <w:rsid w:val="004B0ACA"/>
    <w:rsid w:val="004B7B53"/>
    <w:rsid w:val="004C0739"/>
    <w:rsid w:val="004C2220"/>
    <w:rsid w:val="004C6B76"/>
    <w:rsid w:val="004D522A"/>
    <w:rsid w:val="004E534B"/>
    <w:rsid w:val="004E6A6B"/>
    <w:rsid w:val="004F1530"/>
    <w:rsid w:val="004F6106"/>
    <w:rsid w:val="00504496"/>
    <w:rsid w:val="00506318"/>
    <w:rsid w:val="0050684A"/>
    <w:rsid w:val="005159A7"/>
    <w:rsid w:val="00517828"/>
    <w:rsid w:val="005272CA"/>
    <w:rsid w:val="0053007C"/>
    <w:rsid w:val="005320A6"/>
    <w:rsid w:val="005407C8"/>
    <w:rsid w:val="00545B7C"/>
    <w:rsid w:val="00551365"/>
    <w:rsid w:val="005532A7"/>
    <w:rsid w:val="005532E5"/>
    <w:rsid w:val="00553DAB"/>
    <w:rsid w:val="00560405"/>
    <w:rsid w:val="00561AEA"/>
    <w:rsid w:val="0056419C"/>
    <w:rsid w:val="00567864"/>
    <w:rsid w:val="005743C4"/>
    <w:rsid w:val="00574FC7"/>
    <w:rsid w:val="005779F5"/>
    <w:rsid w:val="005867A0"/>
    <w:rsid w:val="005875F5"/>
    <w:rsid w:val="0059202A"/>
    <w:rsid w:val="0059227C"/>
    <w:rsid w:val="00594AD1"/>
    <w:rsid w:val="005A4EC3"/>
    <w:rsid w:val="005B081C"/>
    <w:rsid w:val="005B267B"/>
    <w:rsid w:val="005B5D3E"/>
    <w:rsid w:val="005C4E1C"/>
    <w:rsid w:val="005E1D61"/>
    <w:rsid w:val="005E2896"/>
    <w:rsid w:val="005E3310"/>
    <w:rsid w:val="005E4F60"/>
    <w:rsid w:val="005E6C04"/>
    <w:rsid w:val="005F6A3C"/>
    <w:rsid w:val="00607536"/>
    <w:rsid w:val="006118A4"/>
    <w:rsid w:val="00613195"/>
    <w:rsid w:val="006156A4"/>
    <w:rsid w:val="0062053B"/>
    <w:rsid w:val="006211F6"/>
    <w:rsid w:val="00621221"/>
    <w:rsid w:val="00623750"/>
    <w:rsid w:val="0062709E"/>
    <w:rsid w:val="006314BE"/>
    <w:rsid w:val="00635381"/>
    <w:rsid w:val="00637BEA"/>
    <w:rsid w:val="00642D6F"/>
    <w:rsid w:val="00651384"/>
    <w:rsid w:val="00670EF6"/>
    <w:rsid w:val="0068294E"/>
    <w:rsid w:val="0068440F"/>
    <w:rsid w:val="0068444F"/>
    <w:rsid w:val="00687113"/>
    <w:rsid w:val="00690341"/>
    <w:rsid w:val="006939B6"/>
    <w:rsid w:val="00695BB6"/>
    <w:rsid w:val="00695F14"/>
    <w:rsid w:val="006A2C1C"/>
    <w:rsid w:val="006A5198"/>
    <w:rsid w:val="006A77EE"/>
    <w:rsid w:val="006B55FD"/>
    <w:rsid w:val="006B6727"/>
    <w:rsid w:val="006C2963"/>
    <w:rsid w:val="006C6507"/>
    <w:rsid w:val="006D3BD4"/>
    <w:rsid w:val="006D5A74"/>
    <w:rsid w:val="006D6B49"/>
    <w:rsid w:val="006E5CF4"/>
    <w:rsid w:val="006F0BE2"/>
    <w:rsid w:val="006F2255"/>
    <w:rsid w:val="006F26CE"/>
    <w:rsid w:val="007071C6"/>
    <w:rsid w:val="00712039"/>
    <w:rsid w:val="00713284"/>
    <w:rsid w:val="00713DB2"/>
    <w:rsid w:val="00717701"/>
    <w:rsid w:val="00725C78"/>
    <w:rsid w:val="00725DF9"/>
    <w:rsid w:val="0073417C"/>
    <w:rsid w:val="0073435E"/>
    <w:rsid w:val="007424FB"/>
    <w:rsid w:val="0075029B"/>
    <w:rsid w:val="007537D1"/>
    <w:rsid w:val="00760725"/>
    <w:rsid w:val="00760B65"/>
    <w:rsid w:val="00764378"/>
    <w:rsid w:val="007651C9"/>
    <w:rsid w:val="00771BC9"/>
    <w:rsid w:val="0077258B"/>
    <w:rsid w:val="0077276C"/>
    <w:rsid w:val="00781E00"/>
    <w:rsid w:val="007A158A"/>
    <w:rsid w:val="007B4107"/>
    <w:rsid w:val="007B442E"/>
    <w:rsid w:val="007B716D"/>
    <w:rsid w:val="007B74F2"/>
    <w:rsid w:val="007B7FF0"/>
    <w:rsid w:val="007C23B7"/>
    <w:rsid w:val="007C23DC"/>
    <w:rsid w:val="007D2812"/>
    <w:rsid w:val="007D405F"/>
    <w:rsid w:val="007D69EA"/>
    <w:rsid w:val="007D7C64"/>
    <w:rsid w:val="007E0847"/>
    <w:rsid w:val="007E095D"/>
    <w:rsid w:val="007E2111"/>
    <w:rsid w:val="007F1ABA"/>
    <w:rsid w:val="00804C8A"/>
    <w:rsid w:val="00842A23"/>
    <w:rsid w:val="00844ADD"/>
    <w:rsid w:val="00845521"/>
    <w:rsid w:val="008472C4"/>
    <w:rsid w:val="0085280D"/>
    <w:rsid w:val="00853F56"/>
    <w:rsid w:val="00870C31"/>
    <w:rsid w:val="008722E3"/>
    <w:rsid w:val="008773C3"/>
    <w:rsid w:val="00883E89"/>
    <w:rsid w:val="00887085"/>
    <w:rsid w:val="008935AD"/>
    <w:rsid w:val="008A36ED"/>
    <w:rsid w:val="008A420E"/>
    <w:rsid w:val="008A4E18"/>
    <w:rsid w:val="008B3DC8"/>
    <w:rsid w:val="008B74EE"/>
    <w:rsid w:val="008C0A1C"/>
    <w:rsid w:val="008C54BF"/>
    <w:rsid w:val="008D1874"/>
    <w:rsid w:val="008E0478"/>
    <w:rsid w:val="008E29C6"/>
    <w:rsid w:val="008E328B"/>
    <w:rsid w:val="008E4868"/>
    <w:rsid w:val="008F2373"/>
    <w:rsid w:val="008F5EC5"/>
    <w:rsid w:val="008F6C36"/>
    <w:rsid w:val="009030F0"/>
    <w:rsid w:val="0090356D"/>
    <w:rsid w:val="0092056D"/>
    <w:rsid w:val="00921794"/>
    <w:rsid w:val="009303F0"/>
    <w:rsid w:val="00932FA9"/>
    <w:rsid w:val="00952B86"/>
    <w:rsid w:val="00954D75"/>
    <w:rsid w:val="009644BA"/>
    <w:rsid w:val="00971195"/>
    <w:rsid w:val="0097119A"/>
    <w:rsid w:val="00974170"/>
    <w:rsid w:val="00974E84"/>
    <w:rsid w:val="00976450"/>
    <w:rsid w:val="00976894"/>
    <w:rsid w:val="0097759A"/>
    <w:rsid w:val="00985ABF"/>
    <w:rsid w:val="00986E0E"/>
    <w:rsid w:val="00990D45"/>
    <w:rsid w:val="00992A18"/>
    <w:rsid w:val="009962A5"/>
    <w:rsid w:val="009A060D"/>
    <w:rsid w:val="009A2DEF"/>
    <w:rsid w:val="009A48A3"/>
    <w:rsid w:val="009A73AE"/>
    <w:rsid w:val="009A74BD"/>
    <w:rsid w:val="009B283A"/>
    <w:rsid w:val="009B4C74"/>
    <w:rsid w:val="009C4A89"/>
    <w:rsid w:val="009D51D3"/>
    <w:rsid w:val="009E05B5"/>
    <w:rsid w:val="009E072F"/>
    <w:rsid w:val="009E4FD9"/>
    <w:rsid w:val="009E7E2F"/>
    <w:rsid w:val="009F0453"/>
    <w:rsid w:val="009F4E6A"/>
    <w:rsid w:val="009F5349"/>
    <w:rsid w:val="00A06B4F"/>
    <w:rsid w:val="00A1581F"/>
    <w:rsid w:val="00A16A91"/>
    <w:rsid w:val="00A2313E"/>
    <w:rsid w:val="00A31DA1"/>
    <w:rsid w:val="00A32111"/>
    <w:rsid w:val="00A367D8"/>
    <w:rsid w:val="00A45D5F"/>
    <w:rsid w:val="00A46354"/>
    <w:rsid w:val="00A53880"/>
    <w:rsid w:val="00A611DF"/>
    <w:rsid w:val="00A63319"/>
    <w:rsid w:val="00A70C31"/>
    <w:rsid w:val="00A75891"/>
    <w:rsid w:val="00A812EA"/>
    <w:rsid w:val="00A91113"/>
    <w:rsid w:val="00A95DE4"/>
    <w:rsid w:val="00AB0A92"/>
    <w:rsid w:val="00AB21BC"/>
    <w:rsid w:val="00AB51D5"/>
    <w:rsid w:val="00AC40CC"/>
    <w:rsid w:val="00AC6443"/>
    <w:rsid w:val="00AE119D"/>
    <w:rsid w:val="00AE16E4"/>
    <w:rsid w:val="00AF111F"/>
    <w:rsid w:val="00AF2C24"/>
    <w:rsid w:val="00AF2C34"/>
    <w:rsid w:val="00AF2C64"/>
    <w:rsid w:val="00AF392F"/>
    <w:rsid w:val="00AF4AE0"/>
    <w:rsid w:val="00AF4E74"/>
    <w:rsid w:val="00AF5376"/>
    <w:rsid w:val="00AF7DD4"/>
    <w:rsid w:val="00B02869"/>
    <w:rsid w:val="00B038C9"/>
    <w:rsid w:val="00B10239"/>
    <w:rsid w:val="00B1078E"/>
    <w:rsid w:val="00B1324E"/>
    <w:rsid w:val="00B1790B"/>
    <w:rsid w:val="00B208A6"/>
    <w:rsid w:val="00B366C0"/>
    <w:rsid w:val="00B53EFA"/>
    <w:rsid w:val="00B5526F"/>
    <w:rsid w:val="00B55C16"/>
    <w:rsid w:val="00B5674E"/>
    <w:rsid w:val="00B623FB"/>
    <w:rsid w:val="00B712B5"/>
    <w:rsid w:val="00B920E7"/>
    <w:rsid w:val="00BA2470"/>
    <w:rsid w:val="00BB1425"/>
    <w:rsid w:val="00BB289B"/>
    <w:rsid w:val="00BC3D6A"/>
    <w:rsid w:val="00BC64A4"/>
    <w:rsid w:val="00BD0271"/>
    <w:rsid w:val="00BD4531"/>
    <w:rsid w:val="00BE6DFC"/>
    <w:rsid w:val="00BF1750"/>
    <w:rsid w:val="00C02122"/>
    <w:rsid w:val="00C14F5B"/>
    <w:rsid w:val="00C20E2C"/>
    <w:rsid w:val="00C22202"/>
    <w:rsid w:val="00C25A25"/>
    <w:rsid w:val="00C3308E"/>
    <w:rsid w:val="00C34D92"/>
    <w:rsid w:val="00C43059"/>
    <w:rsid w:val="00C47BE9"/>
    <w:rsid w:val="00C618CB"/>
    <w:rsid w:val="00C62131"/>
    <w:rsid w:val="00C63E4F"/>
    <w:rsid w:val="00C67E23"/>
    <w:rsid w:val="00C74BF5"/>
    <w:rsid w:val="00C765DF"/>
    <w:rsid w:val="00C858B5"/>
    <w:rsid w:val="00C85D28"/>
    <w:rsid w:val="00C90DFA"/>
    <w:rsid w:val="00C92D7A"/>
    <w:rsid w:val="00C94941"/>
    <w:rsid w:val="00C9533A"/>
    <w:rsid w:val="00CB0284"/>
    <w:rsid w:val="00CB0412"/>
    <w:rsid w:val="00CB083C"/>
    <w:rsid w:val="00CB0A9C"/>
    <w:rsid w:val="00CB2879"/>
    <w:rsid w:val="00CB5B30"/>
    <w:rsid w:val="00CB7B0E"/>
    <w:rsid w:val="00CC0798"/>
    <w:rsid w:val="00CC5D9B"/>
    <w:rsid w:val="00CD42C7"/>
    <w:rsid w:val="00CE0072"/>
    <w:rsid w:val="00CE224A"/>
    <w:rsid w:val="00CE4F24"/>
    <w:rsid w:val="00CE533D"/>
    <w:rsid w:val="00CE57E3"/>
    <w:rsid w:val="00CF7C6B"/>
    <w:rsid w:val="00D03F49"/>
    <w:rsid w:val="00D0606E"/>
    <w:rsid w:val="00D072D8"/>
    <w:rsid w:val="00D106FE"/>
    <w:rsid w:val="00D1407B"/>
    <w:rsid w:val="00D22B0A"/>
    <w:rsid w:val="00D26F57"/>
    <w:rsid w:val="00D32379"/>
    <w:rsid w:val="00D35228"/>
    <w:rsid w:val="00D36BAE"/>
    <w:rsid w:val="00D400BD"/>
    <w:rsid w:val="00D42B52"/>
    <w:rsid w:val="00D4730E"/>
    <w:rsid w:val="00D51CB8"/>
    <w:rsid w:val="00D73A51"/>
    <w:rsid w:val="00D80FD8"/>
    <w:rsid w:val="00D81DA1"/>
    <w:rsid w:val="00DA08D7"/>
    <w:rsid w:val="00DB2165"/>
    <w:rsid w:val="00DB28C8"/>
    <w:rsid w:val="00DB2BAD"/>
    <w:rsid w:val="00DB7EF2"/>
    <w:rsid w:val="00DC33F4"/>
    <w:rsid w:val="00DC3834"/>
    <w:rsid w:val="00DD552D"/>
    <w:rsid w:val="00DF3168"/>
    <w:rsid w:val="00DF675E"/>
    <w:rsid w:val="00E13112"/>
    <w:rsid w:val="00E13BEF"/>
    <w:rsid w:val="00E20B36"/>
    <w:rsid w:val="00E22264"/>
    <w:rsid w:val="00E22D50"/>
    <w:rsid w:val="00E254D2"/>
    <w:rsid w:val="00E318BF"/>
    <w:rsid w:val="00E31FFC"/>
    <w:rsid w:val="00E32704"/>
    <w:rsid w:val="00E330DE"/>
    <w:rsid w:val="00E4144A"/>
    <w:rsid w:val="00E5522E"/>
    <w:rsid w:val="00E56DB5"/>
    <w:rsid w:val="00E63F66"/>
    <w:rsid w:val="00E66AFD"/>
    <w:rsid w:val="00E711E0"/>
    <w:rsid w:val="00E757CA"/>
    <w:rsid w:val="00E80996"/>
    <w:rsid w:val="00E8442E"/>
    <w:rsid w:val="00E860CF"/>
    <w:rsid w:val="00E87169"/>
    <w:rsid w:val="00E877CD"/>
    <w:rsid w:val="00E95C1B"/>
    <w:rsid w:val="00EA10FA"/>
    <w:rsid w:val="00EA18CE"/>
    <w:rsid w:val="00EA1D6A"/>
    <w:rsid w:val="00EA2F23"/>
    <w:rsid w:val="00EA7D5C"/>
    <w:rsid w:val="00EC3063"/>
    <w:rsid w:val="00ED6135"/>
    <w:rsid w:val="00EE2997"/>
    <w:rsid w:val="00EE2AB1"/>
    <w:rsid w:val="00EE2AFB"/>
    <w:rsid w:val="00EE3281"/>
    <w:rsid w:val="00EF05C5"/>
    <w:rsid w:val="00EF676F"/>
    <w:rsid w:val="00F0524E"/>
    <w:rsid w:val="00F13D56"/>
    <w:rsid w:val="00F14036"/>
    <w:rsid w:val="00F21003"/>
    <w:rsid w:val="00F30F5B"/>
    <w:rsid w:val="00F37EE6"/>
    <w:rsid w:val="00F41A9A"/>
    <w:rsid w:val="00F42E13"/>
    <w:rsid w:val="00F456CB"/>
    <w:rsid w:val="00F45997"/>
    <w:rsid w:val="00F46415"/>
    <w:rsid w:val="00F559D6"/>
    <w:rsid w:val="00F615AF"/>
    <w:rsid w:val="00F61D70"/>
    <w:rsid w:val="00F622F0"/>
    <w:rsid w:val="00F65E56"/>
    <w:rsid w:val="00F75EAF"/>
    <w:rsid w:val="00F8012F"/>
    <w:rsid w:val="00F8391A"/>
    <w:rsid w:val="00F842AC"/>
    <w:rsid w:val="00F9181E"/>
    <w:rsid w:val="00FA0A45"/>
    <w:rsid w:val="00FA17C9"/>
    <w:rsid w:val="00FA4200"/>
    <w:rsid w:val="00FA78A4"/>
    <w:rsid w:val="00FB472D"/>
    <w:rsid w:val="00FB7E05"/>
    <w:rsid w:val="00FC564C"/>
    <w:rsid w:val="00FC5B3C"/>
    <w:rsid w:val="00FC7011"/>
    <w:rsid w:val="00FE05E2"/>
    <w:rsid w:val="00FE5846"/>
    <w:rsid w:val="00FE62F9"/>
    <w:rsid w:val="00FF0D30"/>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7.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217432832"/>
        <c:axId val="217434752"/>
      </c:lineChart>
      <c:catAx>
        <c:axId val="217432832"/>
        <c:scaling>
          <c:orientation val="minMax"/>
        </c:scaling>
        <c:delete val="0"/>
        <c:axPos val="b"/>
        <c:majorTickMark val="out"/>
        <c:minorTickMark val="none"/>
        <c:tickLblPos val="nextTo"/>
        <c:crossAx val="217434752"/>
        <c:crosses val="autoZero"/>
        <c:auto val="1"/>
        <c:lblAlgn val="ctr"/>
        <c:lblOffset val="100"/>
        <c:noMultiLvlLbl val="0"/>
      </c:catAx>
      <c:valAx>
        <c:axId val="217434752"/>
        <c:scaling>
          <c:orientation val="minMax"/>
        </c:scaling>
        <c:delete val="0"/>
        <c:axPos val="l"/>
        <c:majorGridlines/>
        <c:numFmt formatCode="General" sourceLinked="1"/>
        <c:majorTickMark val="out"/>
        <c:minorTickMark val="none"/>
        <c:tickLblPos val="nextTo"/>
        <c:crossAx val="2174328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212857216"/>
        <c:axId val="212858752"/>
      </c:barChart>
      <c:catAx>
        <c:axId val="212857216"/>
        <c:scaling>
          <c:orientation val="maxMin"/>
        </c:scaling>
        <c:delete val="0"/>
        <c:axPos val="l"/>
        <c:majorTickMark val="out"/>
        <c:minorTickMark val="none"/>
        <c:tickLblPos val="nextTo"/>
        <c:crossAx val="212858752"/>
        <c:crosses val="autoZero"/>
        <c:auto val="1"/>
        <c:lblAlgn val="ctr"/>
        <c:lblOffset val="100"/>
        <c:noMultiLvlLbl val="0"/>
      </c:catAx>
      <c:valAx>
        <c:axId val="21285875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21285721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17197184"/>
        <c:axId val="217207168"/>
      </c:barChart>
      <c:catAx>
        <c:axId val="217197184"/>
        <c:scaling>
          <c:orientation val="maxMin"/>
        </c:scaling>
        <c:delete val="0"/>
        <c:axPos val="l"/>
        <c:majorTickMark val="none"/>
        <c:minorTickMark val="none"/>
        <c:tickLblPos val="nextTo"/>
        <c:crossAx val="217207168"/>
        <c:crosses val="autoZero"/>
        <c:auto val="1"/>
        <c:lblAlgn val="ctr"/>
        <c:lblOffset val="100"/>
        <c:tickLblSkip val="1"/>
        <c:noMultiLvlLbl val="0"/>
      </c:catAx>
      <c:valAx>
        <c:axId val="217207168"/>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217197184"/>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217408640"/>
        <c:axId val="217410176"/>
      </c:bubbleChart>
      <c:valAx>
        <c:axId val="217408640"/>
        <c:scaling>
          <c:orientation val="minMax"/>
          <c:max val="5"/>
          <c:min val="0"/>
        </c:scaling>
        <c:delete val="1"/>
        <c:axPos val="t"/>
        <c:majorGridlines/>
        <c:numFmt formatCode="General" sourceLinked="1"/>
        <c:majorTickMark val="out"/>
        <c:minorTickMark val="none"/>
        <c:tickLblPos val="nextTo"/>
        <c:crossAx val="217410176"/>
        <c:crosses val="autoZero"/>
        <c:crossBetween val="midCat"/>
      </c:valAx>
      <c:valAx>
        <c:axId val="217410176"/>
        <c:scaling>
          <c:orientation val="maxMin"/>
          <c:max val="4.5"/>
          <c:min val="0"/>
        </c:scaling>
        <c:delete val="1"/>
        <c:axPos val="l"/>
        <c:majorGridlines/>
        <c:numFmt formatCode="General" sourceLinked="1"/>
        <c:majorTickMark val="out"/>
        <c:minorTickMark val="none"/>
        <c:tickLblPos val="nextTo"/>
        <c:crossAx val="21740864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DB1CC-8518-4732-AE0E-65E7F6A3A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2960</Words>
  <Characters>18648</Characters>
  <Application>Microsoft Office Word</Application>
  <DocSecurity>0</DocSecurity>
  <Lines>155</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21565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345</cp:revision>
  <dcterms:created xsi:type="dcterms:W3CDTF">2012-02-24T08:17:00Z</dcterms:created>
  <dcterms:modified xsi:type="dcterms:W3CDTF">2012-03-12T17:16:00Z</dcterms:modified>
</cp:coreProperties>
</file>