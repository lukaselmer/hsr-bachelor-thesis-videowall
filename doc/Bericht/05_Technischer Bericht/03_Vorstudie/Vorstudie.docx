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 xml:space="preserve">Review </w:t>
            </w:r>
            <w:proofErr w:type="spellStart"/>
            <w:r>
              <w:t>Stakeholder</w:t>
            </w:r>
            <w:r w:rsidR="0064314C">
              <w:t>analyse</w:t>
            </w:r>
            <w:proofErr w:type="spellEnd"/>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w:t>
      </w:r>
      <w:proofErr w:type="gramStart"/>
      <w:r>
        <w:t xml:space="preserve">der </w:t>
      </w:r>
      <w:r w:rsidR="0002741D">
        <w:t>Videowall</w:t>
      </w:r>
      <w:proofErr w:type="gramEnd"/>
      <w:r>
        <w:t xml:space="preserve"> interagieren, dadurch entfallen Eingabegeräte wie Tastatur oder Maus komplett. </w:t>
      </w:r>
      <w:r w:rsidR="00BB1706">
        <w:t xml:space="preserve">Zu Beginn </w:t>
      </w:r>
      <w:r>
        <w:t xml:space="preserve">werden </w:t>
      </w:r>
      <w:r w:rsidR="00BB1706">
        <w:t xml:space="preserve">auf der Wand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w:t>
      </w:r>
      <w:proofErr w:type="gramStart"/>
      <w:r w:rsidR="00C514B3">
        <w:t xml:space="preserve">der </w:t>
      </w:r>
      <w:r w:rsidR="0002741D">
        <w:t>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 xml:space="preserve">der </w:t>
      </w:r>
      <w:r w:rsidR="0002741D">
        <w:t>Videowall</w:t>
      </w:r>
      <w:proofErr w:type="gramEnd"/>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4" w:name="_Ref318973523"/>
      <w:r w:rsidR="00EF05C5">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w:t>
      </w:r>
      <w:r w:rsidR="00E90EB9">
        <w:rPr>
          <w:noProof/>
        </w:rPr>
        <w:fldChar w:fldCharType="end"/>
      </w:r>
      <w:r>
        <w:t xml:space="preserve"> - Gebäude der HSR</w:t>
      </w:r>
      <w:r w:rsidR="00C02122">
        <w:t xml:space="preserve">, </w:t>
      </w:r>
      <w:r w:rsidR="009562ED">
        <w:t>Bildq</w:t>
      </w:r>
      <w:r w:rsidR="00C02122">
        <w:t>uelle: www.hsr.ch</w:t>
      </w:r>
    </w:p>
    <w:p w:rsidR="0011728F" w:rsidRDefault="008415DB" w:rsidP="00564D55">
      <w:pPr>
        <w:pStyle w:val="Heading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w:t>
      </w:r>
      <w:proofErr w:type="spellStart"/>
      <w:r w:rsidR="008C2B77">
        <w:t>Stakeholder</w:t>
      </w:r>
      <w:proofErr w:type="spellEnd"/>
      <w:r w:rsidR="00B93B4E">
        <w:t>, unterteilt nach Projekt- und Produkt-</w:t>
      </w:r>
      <w:proofErr w:type="spellStart"/>
      <w:r w:rsidR="00B93B4E">
        <w:t>Stakeholder</w:t>
      </w:r>
      <w:proofErr w:type="spellEnd"/>
      <w:r w:rsidR="00B93B4E">
        <w:t xml:space="preserve">, aufgelistet. </w:t>
      </w:r>
      <w:r w:rsidR="008415DB">
        <w:t xml:space="preserve">Zudem ist festgehalten, worin das Interesse der </w:t>
      </w:r>
      <w:proofErr w:type="spellStart"/>
      <w:r w:rsidR="008415DB">
        <w:t>Stakeholder</w:t>
      </w:r>
      <w:proofErr w:type="spellEnd"/>
      <w:r w:rsidR="008415DB">
        <w:t xml:space="preserve">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w:t>
      </w:r>
      <w:proofErr w:type="spellStart"/>
      <w:r w:rsidR="008C2B77">
        <w:t>Stakeholder</w:t>
      </w:r>
      <w:proofErr w:type="spellEnd"/>
      <w:r w:rsidR="008C2B77">
        <w:t xml:space="preserve">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w:t>
            </w:r>
            <w:proofErr w:type="spellStart"/>
            <w:r>
              <w:t>Stakeholder</w:t>
            </w:r>
            <w:proofErr w:type="spellEnd"/>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6" w:name="_Ref325986710"/>
      <w:r>
        <w:t xml:space="preserve">Tabelle </w:t>
      </w:r>
      <w:r w:rsidR="00E90EB9">
        <w:fldChar w:fldCharType="begin"/>
      </w:r>
      <w:r w:rsidR="00E90EB9">
        <w:instrText xml:space="preserve"> SEQ Tabelle \* ARABIC </w:instrText>
      </w:r>
      <w:r w:rsidR="00E90EB9">
        <w:fldChar w:fldCharType="separate"/>
      </w:r>
      <w:r>
        <w:rPr>
          <w:noProof/>
        </w:rPr>
        <w:t>1</w:t>
      </w:r>
      <w:r w:rsidR="00E90EB9">
        <w:rPr>
          <w:noProof/>
        </w:rPr>
        <w:fldChar w:fldCharType="end"/>
      </w:r>
      <w:r>
        <w:t xml:space="preserve"> - </w:t>
      </w:r>
      <w:r w:rsidRPr="0057494F">
        <w:t xml:space="preserve">Initiale </w:t>
      </w:r>
      <w:proofErr w:type="spellStart"/>
      <w:r w:rsidRPr="0057494F">
        <w:t>Stakeholderanalyse</w:t>
      </w:r>
      <w:proofErr w:type="spellEnd"/>
      <w:r w:rsidRPr="0057494F">
        <w:t>, Projekt-</w:t>
      </w:r>
      <w:proofErr w:type="spellStart"/>
      <w:r w:rsidRPr="0057494F">
        <w:t>Stakeholder</w:t>
      </w:r>
      <w:bookmarkEnd w:id="6"/>
      <w:proofErr w:type="spellEnd"/>
    </w:p>
    <w:p w:rsidR="00B23067" w:rsidRDefault="00B23067" w:rsidP="00B23067">
      <w:r>
        <w:t>Die Einteilung der Projekt-</w:t>
      </w:r>
      <w:proofErr w:type="spellStart"/>
      <w:r>
        <w:t>Stakeholder</w:t>
      </w:r>
      <w:proofErr w:type="spellEnd"/>
      <w:r>
        <w:t xml:space="preserve">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w:t>
      </w:r>
      <w:proofErr w:type="spellStart"/>
      <w:r w:rsidR="00D071D5" w:rsidRPr="0057494F">
        <w:t>Stakeholder</w:t>
      </w:r>
      <w:proofErr w:type="spellEnd"/>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proofErr w:type="spellStart"/>
      <w:r>
        <w:t>Stakeholder</w:t>
      </w:r>
      <w:proofErr w:type="spellEnd"/>
      <w:r>
        <w:t xml:space="preserve"> Markus</w:t>
      </w:r>
      <w:r w:rsidR="00F34E2D">
        <w:t xml:space="preserve"> Stolze: Er ist der Auftraggeber</w:t>
      </w:r>
      <w:r>
        <w:t>.</w:t>
      </w:r>
    </w:p>
    <w:p w:rsidR="00B23067" w:rsidRDefault="00B23067" w:rsidP="00B23067">
      <w:pPr>
        <w:pStyle w:val="ListParagraph"/>
        <w:numPr>
          <w:ilvl w:val="1"/>
          <w:numId w:val="30"/>
        </w:numPr>
      </w:pPr>
      <w:proofErr w:type="spellStart"/>
      <w:r>
        <w:t>Stakeholder</w:t>
      </w:r>
      <w:proofErr w:type="spellEnd"/>
      <w:r>
        <w:t xml:space="preserve">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proofErr w:type="spellStart"/>
      <w:r>
        <w:t>Stakeholder</w:t>
      </w:r>
      <w:proofErr w:type="spellEnd"/>
      <w:r>
        <w:t xml:space="preserve">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proofErr w:type="spellStart"/>
            <w:r w:rsidR="00592B88">
              <w:t>Stakeholder</w:t>
            </w:r>
            <w:proofErr w:type="spellEnd"/>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lastRenderedPageBreak/>
              <w:t>Wissensaustausch zwischen Studiengängen durch 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7" w:name="_Ref325986725"/>
      <w:r>
        <w:t xml:space="preserve">Tabelle </w:t>
      </w:r>
      <w:r w:rsidR="00E90EB9">
        <w:fldChar w:fldCharType="begin"/>
      </w:r>
      <w:r w:rsidR="00E90EB9">
        <w:instrText xml:space="preserve"> SEQ Tabelle \* ARABIC </w:instrText>
      </w:r>
      <w:r w:rsidR="00E90EB9">
        <w:fldChar w:fldCharType="separate"/>
      </w:r>
      <w:r>
        <w:rPr>
          <w:noProof/>
        </w:rPr>
        <w:t>2</w:t>
      </w:r>
      <w:r w:rsidR="00E90EB9">
        <w:rPr>
          <w:noProof/>
        </w:rPr>
        <w:fldChar w:fldCharType="end"/>
      </w:r>
      <w:r>
        <w:t xml:space="preserve"> - Initiale </w:t>
      </w:r>
      <w:proofErr w:type="spellStart"/>
      <w:r>
        <w:t>Stakeholderanalyse</w:t>
      </w:r>
      <w:proofErr w:type="spellEnd"/>
      <w:r>
        <w:t>, Produkt</w:t>
      </w:r>
      <w:r w:rsidRPr="00C074FF">
        <w:t>-</w:t>
      </w:r>
      <w:proofErr w:type="spellStart"/>
      <w:r w:rsidRPr="00C074FF">
        <w:t>Stakeholder</w:t>
      </w:r>
      <w:bookmarkEnd w:id="7"/>
      <w:proofErr w:type="spellEnd"/>
    </w:p>
    <w:p w:rsidR="00B23067" w:rsidRDefault="00B23067" w:rsidP="00B23067">
      <w:r>
        <w:t>Die Einteilung der Produkt-</w:t>
      </w:r>
      <w:proofErr w:type="spellStart"/>
      <w:r>
        <w:t>Stakeholder</w:t>
      </w:r>
      <w:proofErr w:type="spellEnd"/>
      <w:r>
        <w:t xml:space="preserve">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w:t>
      </w:r>
      <w:proofErr w:type="spellStart"/>
      <w:r w:rsidR="00D071D5" w:rsidRPr="00C074FF">
        <w:t>Stakeholder</w:t>
      </w:r>
      <w:proofErr w:type="spellEnd"/>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proofErr w:type="spellStart"/>
      <w:r>
        <w:t>Stakeholder</w:t>
      </w:r>
      <w:proofErr w:type="spellEnd"/>
      <w:r>
        <w:t xml:space="preserve"> Studenten: Sie stellen eine der zwei Hauptzielpersonengruppen für die Arbeit dar.</w:t>
      </w:r>
    </w:p>
    <w:p w:rsidR="00B23067" w:rsidRDefault="00B23067" w:rsidP="00B23067">
      <w:pPr>
        <w:pStyle w:val="ListParagraph"/>
        <w:numPr>
          <w:ilvl w:val="1"/>
          <w:numId w:val="30"/>
        </w:numPr>
      </w:pPr>
      <w:proofErr w:type="spellStart"/>
      <w:r>
        <w:t>Stakeholder</w:t>
      </w:r>
      <w:proofErr w:type="spellEnd"/>
      <w:r>
        <w:t xml:space="preserve">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proofErr w:type="spellStart"/>
      <w:r>
        <w:t>Stakeholder</w:t>
      </w:r>
      <w:proofErr w:type="spellEnd"/>
      <w:r>
        <w:t xml:space="preserve">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proofErr w:type="spellStart"/>
      <w:r>
        <w:t>Stakeholder</w:t>
      </w:r>
      <w:proofErr w:type="spellEnd"/>
      <w:r>
        <w:t xml:space="preserve">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proofErr w:type="spellStart"/>
      <w:r>
        <w:t>Stakeholder</w:t>
      </w:r>
      <w:proofErr w:type="spellEnd"/>
      <w:r>
        <w:t xml:space="preserve"> </w:t>
      </w:r>
      <w:r w:rsidRPr="0011728F">
        <w:t>Allgemeine Besucher</w:t>
      </w:r>
      <w:r>
        <w:t>: Die Arbeit bietet die Plattform, auf welcher Informationen an die Besucher überbracht und ihr Interesse geweckt werden kann.</w:t>
      </w:r>
    </w:p>
    <w:p w:rsidR="006E746F" w:rsidRDefault="006E746F" w:rsidP="006E746F">
      <w:pPr>
        <w:pStyle w:val="Heading3"/>
      </w:pPr>
      <w:r>
        <w:t>Konkurrenzanalyse</w:t>
      </w:r>
    </w:p>
    <w:p w:rsidR="000627E1" w:rsidRDefault="009A54E4" w:rsidP="000627E1">
      <w:r>
        <w:t>Es gibt verschiedene Arten wie die Bachelorposter präsentiert werden könnten</w:t>
      </w:r>
    </w:p>
    <w:p w:rsidR="009A54E4" w:rsidRDefault="009A54E4" w:rsidP="009A54E4">
      <w:pPr>
        <w:pStyle w:val="ListParagraph"/>
        <w:numPr>
          <w:ilvl w:val="0"/>
          <w:numId w:val="33"/>
        </w:numPr>
      </w:pPr>
      <w:r>
        <w:t>In der bestehenden Papierform</w:t>
      </w:r>
    </w:p>
    <w:p w:rsidR="009A54E4" w:rsidRDefault="009A54E4" w:rsidP="009A54E4">
      <w:pPr>
        <w:pStyle w:val="ListParagraph"/>
        <w:numPr>
          <w:ilvl w:val="0"/>
          <w:numId w:val="33"/>
        </w:numPr>
      </w:pPr>
      <w:r>
        <w:t>Über das Web</w:t>
      </w:r>
    </w:p>
    <w:p w:rsidR="004E46FE" w:rsidRDefault="004E46FE" w:rsidP="009A54E4">
      <w:pPr>
        <w:pStyle w:val="ListParagraph"/>
        <w:numPr>
          <w:ilvl w:val="0"/>
          <w:numId w:val="33"/>
        </w:numPr>
      </w:pPr>
      <w:r>
        <w:t>Über eine Newsletter</w:t>
      </w:r>
    </w:p>
    <w:p w:rsidR="007C29DA" w:rsidRDefault="007C29DA" w:rsidP="009A54E4">
      <w:pPr>
        <w:pStyle w:val="ListParagraph"/>
        <w:numPr>
          <w:ilvl w:val="0"/>
          <w:numId w:val="33"/>
        </w:numPr>
      </w:pPr>
      <w:r>
        <w:t>Über eine Videowall</w:t>
      </w:r>
    </w:p>
    <w:p w:rsidR="006C1E92" w:rsidRPr="000627E1" w:rsidRDefault="006C1E92" w:rsidP="006C1E92">
      <w:r>
        <w:t>Im Zuge dieser Arbeit wird</w:t>
      </w:r>
      <w:r w:rsidR="00723502">
        <w:t xml:space="preserve"> im nachfolgenden Kapitel </w:t>
      </w:r>
      <w:r w:rsidR="00723502">
        <w:fldChar w:fldCharType="begin"/>
      </w:r>
      <w:r w:rsidR="00723502">
        <w:instrText xml:space="preserve"> REF _Ref326668291 \r \h </w:instrText>
      </w:r>
      <w:r w:rsidR="00723502">
        <w:fldChar w:fldCharType="separate"/>
      </w:r>
      <w:r w:rsidR="00723502">
        <w:t>I.1.5.1</w:t>
      </w:r>
      <w:r w:rsidR="00723502">
        <w:fldChar w:fldCharType="end"/>
      </w:r>
      <w:r w:rsidR="00723502">
        <w:t xml:space="preserve"> </w:t>
      </w:r>
      <w:r w:rsidR="00723502">
        <w:fldChar w:fldCharType="begin"/>
      </w:r>
      <w:r w:rsidR="00723502">
        <w:instrText xml:space="preserve"> REF _Ref326668291 \h </w:instrText>
      </w:r>
      <w:r w:rsidR="00723502">
        <w:fldChar w:fldCharType="separate"/>
      </w:r>
      <w:r w:rsidR="00723502">
        <w:t>Stand der Technik</w:t>
      </w:r>
      <w:r w:rsidR="00723502">
        <w:fldChar w:fldCharType="end"/>
      </w:r>
      <w:r>
        <w:t xml:space="preserve"> die Videowall genauer analysiert</w:t>
      </w:r>
      <w:r w:rsidR="00F12D22">
        <w:t>.</w:t>
      </w:r>
    </w:p>
    <w:p w:rsidR="00D657D5" w:rsidRDefault="00390C4C" w:rsidP="006E746F">
      <w:pPr>
        <w:pStyle w:val="Heading4"/>
      </w:pPr>
      <w:bookmarkStart w:id="8" w:name="_Ref326668291"/>
      <w:r>
        <w:t>Stand der Technik</w:t>
      </w:r>
      <w:bookmarkEnd w:id="8"/>
    </w:p>
    <w:p w:rsidR="00BD179D" w:rsidRDefault="00BD179D" w:rsidP="00BD179D">
      <w:r>
        <w:t xml:space="preserve">Um </w:t>
      </w:r>
      <w:r w:rsidR="007B3E4F">
        <w:t>in Erfahrung zu bringen</w:t>
      </w:r>
      <w:r>
        <w:t xml:space="preserve">, welche Arbeiten es in den Bereichen </w:t>
      </w:r>
      <w:r w:rsidR="0002741D">
        <w:t>Videowall</w:t>
      </w:r>
      <w:r>
        <w:t xml:space="preserve"> und</w:t>
      </w:r>
      <w:r w:rsidR="00D7013E">
        <w:t xml:space="preserve"> Kinect bereits gibt, wurden</w:t>
      </w:r>
      <w:r>
        <w:t xml:space="preserve"> in der Bachelorarbeit ähnliche kommerzielle und wissenschaft</w:t>
      </w:r>
      <w:r w:rsidR="00D7013E">
        <w:t>liche Projekte betrachtet</w:t>
      </w:r>
      <w:r>
        <w:t>.</w:t>
      </w:r>
    </w:p>
    <w:p w:rsidR="00BD179D" w:rsidRDefault="00BD179D" w:rsidP="00BD179D">
      <w:r>
        <w:br/>
        <w:t xml:space="preserve">Die nachfolgend kurz beschriebenen Projekte sind unterteilt nach Projekten, welche mit einer </w:t>
      </w:r>
      <w:r w:rsidR="0002741D">
        <w:t>Videowall</w:t>
      </w:r>
      <w:r>
        <w:t xml:space="preserve"> mit mehreren Bildschirmen arbeiteten (siehe nachfolgendes Unterkapitel </w:t>
      </w:r>
      <w:r>
        <w:fldChar w:fldCharType="begin"/>
      </w:r>
      <w:r>
        <w:instrText xml:space="preserve"> REF _Ref326053491 \r \h </w:instrText>
      </w:r>
      <w:r>
        <w:fldChar w:fldCharType="separate"/>
      </w:r>
      <w:r>
        <w:t>I.1.5.2</w:t>
      </w:r>
      <w:r>
        <w:fldChar w:fldCharType="end"/>
      </w:r>
      <w:r>
        <w:t xml:space="preserve"> </w:t>
      </w:r>
      <w:r>
        <w:fldChar w:fldCharType="begin"/>
      </w:r>
      <w:r>
        <w:instrText xml:space="preserve"> REF _Ref326053491 \h </w:instrText>
      </w:r>
      <w:r>
        <w:fldChar w:fldCharType="separate"/>
      </w:r>
      <w:r>
        <w:t xml:space="preserve">Video Wall mit mehreren </w:t>
      </w:r>
      <w:r>
        <w:lastRenderedPageBreak/>
        <w:t>Bildschirmen</w:t>
      </w:r>
      <w:r>
        <w:fldChar w:fldCharType="end"/>
      </w:r>
      <w:r>
        <w:t xml:space="preserve">) und nach Projekten, bei welchen die Interaktion mit Kinect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rsidR="009B418F">
        <w:t>).</w:t>
      </w:r>
    </w:p>
    <w:p w:rsidR="00BD179D" w:rsidRDefault="00BD179D" w:rsidP="00C03819">
      <w:pPr>
        <w:pStyle w:val="Heading5"/>
      </w:pPr>
      <w:r>
        <w:t xml:space="preserve">Anforderungen an Projekte mit einer </w:t>
      </w:r>
      <w:r w:rsidR="0002741D">
        <w:t>Videowall</w:t>
      </w:r>
      <w:r>
        <w:t xml:space="preserve"> und Kinect</w:t>
      </w:r>
    </w:p>
    <w:p w:rsidR="00BD179D" w:rsidRDefault="00BD179D" w:rsidP="00BD179D">
      <w:proofErr w:type="gramStart"/>
      <w:r>
        <w:t>Eine</w:t>
      </w:r>
      <w:proofErr w:type="gramEnd"/>
      <w:r>
        <w:t xml:space="preserve"> </w:t>
      </w:r>
      <w:r w:rsidR="0002741D">
        <w:t>Videowall</w:t>
      </w:r>
      <w:r>
        <w:t xml:space="preserve"> ist eine Wand, auf der dynamisch Inhalte (Text, Bilder, Videos, usw.) angezeigt werden können. Diese kann mit mehreren Monitoren oder einer </w:t>
      </w:r>
      <w:proofErr w:type="spellStart"/>
      <w:r>
        <w:t>Beamerprojektion</w:t>
      </w:r>
      <w:proofErr w:type="spellEnd"/>
      <w:r>
        <w:t xml:space="preserve"> auf eine Leinwand realisiert werden.</w:t>
      </w:r>
      <w:r w:rsidR="007527B9">
        <w:t xml:space="preserve"> Der Begriff Videowall schliesst die Steuerung mit ein.</w:t>
      </w:r>
    </w:p>
    <w:p w:rsidR="00E021AF" w:rsidRDefault="00BD179D" w:rsidP="00BD179D">
      <w:r>
        <w:t xml:space="preserve">Wie in der Aufgabenstellung (TODO </w:t>
      </w:r>
      <w:proofErr w:type="spellStart"/>
      <w:r>
        <w:t>ref</w:t>
      </w:r>
      <w:proofErr w:type="spellEnd"/>
      <w:r>
        <w:t xml:space="preserve">) beschrieben ist, ist eine Aufgabe dieser Bachelorarbeit, Bachelorposter auf </w:t>
      </w:r>
      <w:proofErr w:type="gramStart"/>
      <w:r>
        <w:t xml:space="preserve">der </w:t>
      </w:r>
      <w:r w:rsidR="0002741D">
        <w:t>Videowall</w:t>
      </w:r>
      <w:proofErr w:type="gramEnd"/>
      <w:r>
        <w:t xml:space="preserve"> auszustellen. Damit die Texte der Poster gelesen werden können, ist eine hohe Auflösung für eine gute Lesbarkeit wichtig.</w:t>
      </w:r>
      <w:r>
        <w:br/>
        <w:t xml:space="preserve">Eine weitere Anforderung ist, dass die mit Kinect interagierende Person mit optimal drei bis vier Metern Abstand zur </w:t>
      </w:r>
      <w:r w:rsidR="0002741D">
        <w:t>Videowall</w:t>
      </w:r>
      <w:r>
        <w:t xml:space="preserve"> steht. Durch diese Restriktion ist eine Projektion mit einem </w:t>
      </w:r>
      <w:proofErr w:type="spellStart"/>
      <w:r>
        <w:t>Beamer</w:t>
      </w:r>
      <w:proofErr w:type="spellEnd"/>
      <w:r>
        <w:t xml:space="preserve"> aufgrund der Minimaldistanz, welche dieser für die Projektion benötigt, nicht möglich. Auch ein </w:t>
      </w:r>
      <w:proofErr w:type="spellStart"/>
      <w:r w:rsidRPr="007C770E">
        <w:t>Kurzdistanz</w:t>
      </w:r>
      <w:r>
        <w:t>beamer</w:t>
      </w:r>
      <w:proofErr w:type="spellEnd"/>
      <w:r>
        <w:t xml:space="preserve"> kann keine zufriedenstellende Lösung bieten, da deren Auflösung </w:t>
      </w:r>
      <w:r w:rsidR="003E3B8D">
        <w:t>zurzeit mit WXGA (1</w:t>
      </w:r>
      <w:r w:rsidR="003A284E">
        <w:t>280×</w:t>
      </w:r>
      <w:r w:rsidR="003E3B8D" w:rsidRPr="00580F9E">
        <w:t>800</w:t>
      </w:r>
      <w:r w:rsidR="003E3B8D">
        <w:t xml:space="preserve">) </w:t>
      </w:r>
      <w:r>
        <w:t>noch zu gering ist</w:t>
      </w:r>
      <w:r w:rsidR="003E3B8D">
        <w:t>.</w:t>
      </w:r>
    </w:p>
    <w:p w:rsidR="00BD179D" w:rsidRDefault="00046243" w:rsidP="00BD179D">
      <w:r>
        <w:t xml:space="preserve"> </w:t>
      </w:r>
      <w:r w:rsidR="00BD179D">
        <w:t xml:space="preserve">Aus diesen Gründen fokussiert diese Arbeit auf eine </w:t>
      </w:r>
      <w:r w:rsidR="0002741D">
        <w:t>Videowall</w:t>
      </w:r>
      <w:r w:rsidR="00BD179D">
        <w:t xml:space="preserve">, die aus mehreren grossen Monitoren besteht und mindestens eine Auflösung von </w:t>
      </w:r>
      <w:proofErr w:type="spellStart"/>
      <w:r w:rsidR="00BD179D">
        <w:t>FullHD</w:t>
      </w:r>
      <w:proofErr w:type="spellEnd"/>
      <w:r w:rsidR="008305AB">
        <w:t xml:space="preserve"> (1920x1080)</w:t>
      </w:r>
      <w:r w:rsidR="00BD179D">
        <w:t xml:space="preserve"> anbietet.</w:t>
      </w:r>
    </w:p>
    <w:p w:rsidR="00D657D5" w:rsidRDefault="009B418F" w:rsidP="00E719C7">
      <w:pPr>
        <w:pStyle w:val="Heading6"/>
      </w:pPr>
      <w:r>
        <w:t>Interaktion mit Videowall</w:t>
      </w:r>
    </w:p>
    <w:p w:rsidR="00BD179D" w:rsidRDefault="00BD179D" w:rsidP="00BD179D">
      <w:proofErr w:type="gramStart"/>
      <w:r>
        <w:t>Eine</w:t>
      </w:r>
      <w:proofErr w:type="gramEnd"/>
      <w:r>
        <w:t xml:space="preserve"> </w:t>
      </w:r>
      <w:r w:rsidR="0002741D">
        <w:t>Videowall</w:t>
      </w:r>
      <w:r>
        <w:t xml:space="preserve"> mit mehreren Bildschirmen wird </w:t>
      </w:r>
      <w:r w:rsidR="00FC60A5">
        <w:t>meistens entweder mithilfe eines einzelnen</w:t>
      </w:r>
      <w:r>
        <w:t xml:space="preserve"> Computers und einer tiefen Auflösung oder mit mehreren Computern, unabhängigen Applikationen und einer hohen Auflösung betrieben.</w:t>
      </w:r>
    </w:p>
    <w:p w:rsidR="00BD179D" w:rsidRDefault="00BD179D" w:rsidP="00BD179D">
      <w:r>
        <w:t xml:space="preserve">Im Rahmen der Bachelorarbeit wird jedoch </w:t>
      </w:r>
      <w:r w:rsidR="00FC60A5">
        <w:t>ledi</w:t>
      </w:r>
      <w:r w:rsidR="00E021AF">
        <w:t>g</w:t>
      </w:r>
      <w:r w:rsidR="00FC60A5">
        <w:t>l</w:t>
      </w:r>
      <w:r w:rsidR="00E021AF">
        <w:t>ich</w:t>
      </w:r>
      <w:r>
        <w:t xml:space="preserve"> eine Applikation entwickelt. Die einzelnen Bildschirme sollen aber mit einer hohen Auflösung betrieben werden. Daher stellt sich in diesem Bereich eine spezielle Herausforderung.</w:t>
      </w:r>
    </w:p>
    <w:p w:rsidR="00BD179D" w:rsidRDefault="00BD179D" w:rsidP="00BD179D">
      <w:r>
        <w:t xml:space="preserve">Unter folgenden Links sind Informationen zu </w:t>
      </w:r>
      <w:r w:rsidR="0002741D">
        <w:t>Videowall</w:t>
      </w:r>
      <w:r>
        <w:t>s allgemein zu finden: (TODO Literaturverzeichnis)</w:t>
      </w:r>
    </w:p>
    <w:p w:rsidR="00D657D5" w:rsidRDefault="00CD5246" w:rsidP="00D657D5">
      <w:pPr>
        <w:pStyle w:val="ListParagraph"/>
        <w:numPr>
          <w:ilvl w:val="0"/>
          <w:numId w:val="30"/>
        </w:numPr>
      </w:pPr>
      <w:hyperlink r:id="rId10" w:history="1">
        <w:r w:rsidR="00D657D5" w:rsidRPr="00D0165E">
          <w:rPr>
            <w:rStyle w:val="Hyperlink"/>
          </w:rPr>
          <w:t>http://www.pixell.com/what_is_a_vw.htm</w:t>
        </w:r>
      </w:hyperlink>
    </w:p>
    <w:p w:rsidR="00D657D5" w:rsidRDefault="00CD5246" w:rsidP="00D657D5">
      <w:pPr>
        <w:pStyle w:val="ListParagraph"/>
        <w:numPr>
          <w:ilvl w:val="0"/>
          <w:numId w:val="30"/>
        </w:numPr>
      </w:pPr>
      <w:hyperlink r:id="rId11" w:history="1">
        <w:r w:rsidR="00D657D5" w:rsidRPr="00D0165E">
          <w:rPr>
            <w:rStyle w:val="Hyperlink"/>
          </w:rPr>
          <w:t>http://www.informationweek.com/news/212902015</w:t>
        </w:r>
      </w:hyperlink>
    </w:p>
    <w:p w:rsidR="00D657D5" w:rsidRDefault="00CD5246" w:rsidP="00D657D5">
      <w:pPr>
        <w:pStyle w:val="ListParagraph"/>
        <w:numPr>
          <w:ilvl w:val="0"/>
          <w:numId w:val="30"/>
        </w:numPr>
      </w:pPr>
      <w:hyperlink r:id="rId12" w:history="1">
        <w:r w:rsidR="00D657D5" w:rsidRPr="00D0165E">
          <w:rPr>
            <w:rStyle w:val="Hyperlink"/>
          </w:rPr>
          <w:t>http://www.matrox.com/graphics/en/products/display_wall/</w:t>
        </w:r>
      </w:hyperlink>
    </w:p>
    <w:p w:rsidR="00D657D5" w:rsidRPr="00AC094A" w:rsidRDefault="00CD5246" w:rsidP="00D657D5">
      <w:pPr>
        <w:pStyle w:val="ListParagraph"/>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CD5246" w:rsidP="00AC094A">
      <w:pPr>
        <w:pStyle w:val="ListParagraph"/>
        <w:numPr>
          <w:ilvl w:val="0"/>
          <w:numId w:val="30"/>
        </w:numPr>
      </w:pPr>
      <w:hyperlink r:id="rId14" w:history="1">
        <w:r w:rsidR="00AC094A" w:rsidRPr="00976363">
          <w:rPr>
            <w:rStyle w:val="Hyperlink"/>
          </w:rPr>
          <w:t>http://www.cinemassivedisplays.com/PDF/Video-Wall-CineView.pdf</w:t>
        </w:r>
      </w:hyperlink>
    </w:p>
    <w:p w:rsidR="00BD179D" w:rsidRDefault="00BD179D" w:rsidP="00BD179D">
      <w:r w:rsidRPr="00706CBC">
        <w:t>Weitere Details</w:t>
      </w:r>
      <w:r>
        <w:t xml:space="preserve">, wie der </w:t>
      </w:r>
      <w:r w:rsidR="0002741D">
        <w:t>Videowall</w:t>
      </w:r>
      <w:r>
        <w:t xml:space="preserve"> Setup in diesem Projekt umgesetzt wurde,</w:t>
      </w:r>
      <w:r w:rsidR="00C50394">
        <w:t xml:space="preserve"> sind unter (</w:t>
      </w:r>
      <w:r w:rsidRPr="00706CBC">
        <w:t xml:space="preserve">TODO </w:t>
      </w:r>
      <w:r w:rsidR="004C1BDF">
        <w:t>Referenz</w:t>
      </w:r>
      <w:r w:rsidRPr="00706CBC">
        <w:t xml:space="preserve"> </w:t>
      </w:r>
      <w:r w:rsidR="0002741D">
        <w:t>Videowall</w:t>
      </w:r>
      <w:r w:rsidR="00C50394">
        <w:t xml:space="preserve"> Evaluation)</w:t>
      </w:r>
      <w:r w:rsidRPr="00706CBC">
        <w:t xml:space="preserve"> zu finden.</w:t>
      </w:r>
    </w:p>
    <w:p w:rsidR="00D657D5" w:rsidRPr="003B7932" w:rsidRDefault="00862184" w:rsidP="00E719C7">
      <w:pPr>
        <w:pStyle w:val="Heading6"/>
      </w:pPr>
      <w:bookmarkStart w:id="9" w:name="_Ref326072106"/>
      <w:proofErr w:type="spellStart"/>
      <w:r>
        <w:rPr>
          <w:lang w:val="en-US"/>
        </w:rPr>
        <w:t>Holo</w:t>
      </w:r>
      <w:r w:rsidR="00C372C4">
        <w:rPr>
          <w:lang w:val="en-US"/>
        </w:rPr>
        <w:t>Wall</w:t>
      </w:r>
      <w:bookmarkEnd w:id="9"/>
      <w:proofErr w:type="spellEnd"/>
    </w:p>
    <w:p w:rsidR="00862184" w:rsidRDefault="00862184" w:rsidP="00862184">
      <w:r>
        <w:t xml:space="preserve">Beim Projekt </w:t>
      </w:r>
      <w:proofErr w:type="spellStart"/>
      <w:r>
        <w:t>HoloWall</w:t>
      </w:r>
      <w:proofErr w:type="spellEnd"/>
      <w:r w:rsidR="00E56E0C" w:rsidRPr="00E56E0C">
        <w:t xml:space="preserve"> [matsushita03]</w:t>
      </w:r>
      <w:r>
        <w:t xml:space="preserve"> wurde untersucht, wie eine Wand, welche Körperteile oder Objekte mittels Infrarot erkennen kann, funktionieren könnte. Die Infraroterkennung geschieht aber erst</w:t>
      </w:r>
      <w:r w:rsidRPr="00AC5F24">
        <w:t>,</w:t>
      </w:r>
      <w:r>
        <w:t xml:space="preserve"> wenn beispielsweise ein Finger genug nahe an der Bildschirmoberfläche ist. </w:t>
      </w:r>
    </w:p>
    <w:p w:rsidR="00862184" w:rsidRDefault="00862184" w:rsidP="00862184">
      <w:pPr>
        <w:autoSpaceDE w:val="0"/>
        <w:autoSpaceDN w:val="0"/>
        <w:adjustRightInd w:val="0"/>
        <w:spacing w:after="0"/>
      </w:pPr>
      <w:r w:rsidRPr="00AC5F24">
        <w:t>Bei der Anwendung mit einer Wand mit grossen Abmessungen ergibt sich das Problem, dass nicht die ganze Bildschirmfläche</w:t>
      </w:r>
      <w:r w:rsidR="00B848FF">
        <w:t xml:space="preserve"> </w:t>
      </w:r>
      <w:r w:rsidRPr="00AC5F24">
        <w:t xml:space="preserve">und </w:t>
      </w:r>
      <w:r w:rsidR="00BC4D93">
        <w:t xml:space="preserve">die sich darauf </w:t>
      </w:r>
      <w:proofErr w:type="gramStart"/>
      <w:r w:rsidR="00BC4D93">
        <w:t>befindlichen</w:t>
      </w:r>
      <w:proofErr w:type="gramEnd"/>
      <w:r w:rsidRPr="00AC5F24">
        <w:t xml:space="preserve"> Elemente </w:t>
      </w:r>
      <w:r>
        <w:t xml:space="preserve">für den Nutzer </w:t>
      </w:r>
      <w:r w:rsidRPr="00AC5F24">
        <w:t xml:space="preserve">erreichbar </w:t>
      </w:r>
      <w:r w:rsidR="00B21DC4">
        <w:t>sind</w:t>
      </w:r>
      <w:r w:rsidRPr="00AC5F24">
        <w:t>.</w:t>
      </w:r>
      <w:r w:rsidR="00DB1F65">
        <w:t xml:space="preserve"> Die bauliche Situation lässt zudem den Einbau eines Projektors nicht zu.</w:t>
      </w:r>
      <w:r w:rsidR="00B83293">
        <w:t xml:space="preserve"> </w:t>
      </w: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lastRenderedPageBreak/>
        <w:drawing>
          <wp:inline distT="0" distB="0" distL="0" distR="0" wp14:anchorId="7557E05C" wp14:editId="474715D8">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3</w:t>
      </w:r>
      <w:r w:rsidR="00E90EB9">
        <w:rPr>
          <w:noProof/>
        </w:rPr>
        <w:fldChar w:fldCharType="end"/>
      </w:r>
      <w:r>
        <w:t xml:space="preserve"> - Konfiguration der </w:t>
      </w:r>
      <w:proofErr w:type="spellStart"/>
      <w:r>
        <w:t>Hol</w:t>
      </w:r>
      <w:r w:rsidR="00862184">
        <w:t>o</w:t>
      </w:r>
      <w:r>
        <w:t>Wall</w:t>
      </w:r>
      <w:proofErr w:type="spellEnd"/>
      <w:r w:rsidR="005943A8">
        <w:t xml:space="preserve">, Bildquelle </w:t>
      </w:r>
      <w:r w:rsidR="005943A8" w:rsidRPr="005943A8">
        <w:t>[matsushita03]</w:t>
      </w:r>
      <w:bookmarkStart w:id="10" w:name="_GoBack"/>
      <w:bookmarkEnd w:id="10"/>
    </w:p>
    <w:p w:rsidR="00D657D5" w:rsidRPr="008358A6" w:rsidRDefault="00D657D5" w:rsidP="00E719C7">
      <w:pPr>
        <w:pStyle w:val="Heading6"/>
        <w:rPr>
          <w:lang w:val="en-US"/>
        </w:rPr>
      </w:pPr>
      <w:r w:rsidRPr="008358A6">
        <w:rPr>
          <w:lang w:val="en-US"/>
        </w:rPr>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02741D" w:rsidRPr="0064282F">
        <w:rPr>
          <w:lang w:val="en-US"/>
        </w:rPr>
        <w:t>Videowall</w:t>
      </w:r>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proofErr w:type="spellStart"/>
      <w:r w:rsidR="00862184" w:rsidRPr="0064282F">
        <w:rPr>
          <w:lang w:val="en-US"/>
        </w:rPr>
        <w:t>funktioniert</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w:t>
      </w:r>
      <w:proofErr w:type="spellStart"/>
      <w:r w:rsidR="00862184" w:rsidRPr="0064282F">
        <w:rPr>
          <w:lang w:val="en-US"/>
        </w:rPr>
        <w:t>Gesten</w:t>
      </w:r>
      <w:proofErr w:type="spellEnd"/>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proofErr w:type="spellStart"/>
      <w:r w:rsidR="00B971CA" w:rsidRPr="00B971CA">
        <w:t>HoloWall</w:t>
      </w:r>
      <w:proofErr w:type="spellEnd"/>
      <w:r>
        <w:fldChar w:fldCharType="end"/>
      </w:r>
      <w:r>
        <w:t xml:space="preserve">) besteht hier eine ähnliche Problematik: Nicht alle Elemente sind auf dem grossen Bildschirm erreichbar, somit kann nicht überall eine Touch-Geste ausgeführt werden. </w:t>
      </w:r>
      <w:r w:rsidRPr="00AC5F24">
        <w:t xml:space="preserve">Deshalb </w:t>
      </w:r>
      <w:r w:rsidR="00D835CE">
        <w:t>eignet sich</w:t>
      </w:r>
      <w:r w:rsidRPr="00AC5F24">
        <w:t xml:space="preserve"> diese Technologie für d</w:t>
      </w:r>
      <w:r>
        <w:t>as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drawing>
          <wp:inline distT="0" distB="0" distL="0" distR="0" wp14:anchorId="6EB832FF" wp14:editId="2B8963FD">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516430"/>
                    </a:xfrm>
                    <a:prstGeom prst="rect">
                      <a:avLst/>
                    </a:prstGeom>
                  </pic:spPr>
                </pic:pic>
              </a:graphicData>
            </a:graphic>
          </wp:inline>
        </w:drawing>
      </w:r>
    </w:p>
    <w:p w:rsidR="00D657D5" w:rsidRPr="00B83293" w:rsidRDefault="00D657D5" w:rsidP="00D657D5">
      <w:pPr>
        <w:pStyle w:val="Caption"/>
      </w:pPr>
      <w:r w:rsidRPr="00B83293">
        <w:t xml:space="preserve">Abbildung </w:t>
      </w:r>
      <w:r>
        <w:fldChar w:fldCharType="begin"/>
      </w:r>
      <w:r w:rsidRPr="00B83293">
        <w:instrText xml:space="preserve"> SEQ Abbildung \* ARABIC </w:instrText>
      </w:r>
      <w:r>
        <w:fldChar w:fldCharType="separate"/>
      </w:r>
      <w:r w:rsidRPr="00B83293">
        <w:rPr>
          <w:noProof/>
        </w:rPr>
        <w:t>4</w:t>
      </w:r>
      <w:r>
        <w:fldChar w:fldCharType="end"/>
      </w:r>
      <w:r w:rsidRPr="00B83293">
        <w:t xml:space="preserve"> - </w:t>
      </w:r>
      <w:r w:rsidR="0002741D" w:rsidRPr="00B83293">
        <w:t>Videowall</w:t>
      </w:r>
      <w:r w:rsidR="008E4FE2" w:rsidRPr="00B83293">
        <w:t xml:space="preserve"> Setup </w:t>
      </w:r>
      <w:proofErr w:type="spellStart"/>
      <w:r w:rsidRPr="00B83293">
        <w:t>It's</w:t>
      </w:r>
      <w:proofErr w:type="spellEnd"/>
      <w:r w:rsidRPr="00B83293">
        <w:t xml:space="preserve"> Mine, </w:t>
      </w:r>
      <w:proofErr w:type="spellStart"/>
      <w:r w:rsidRPr="00B83293">
        <w:t>Dont</w:t>
      </w:r>
      <w:r w:rsidR="008E4FE2" w:rsidRPr="00B83293">
        <w:t>'t</w:t>
      </w:r>
      <w:proofErr w:type="spellEnd"/>
      <w:r w:rsidR="008E4FE2" w:rsidRPr="00B83293">
        <w:t xml:space="preserve"> Touch!, Bildquelle: [peltonen08]</w:t>
      </w:r>
    </w:p>
    <w:p w:rsidR="00D657D5" w:rsidRPr="003B7932" w:rsidRDefault="00D657D5" w:rsidP="00E719C7">
      <w:pPr>
        <w:pStyle w:val="Heading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8E4FE2">
        <w:rPr>
          <w:lang w:val="en-US"/>
        </w:rPr>
        <w:t xml:space="preserve">In </w:t>
      </w:r>
      <w:r w:rsidR="002D4683" w:rsidRPr="008E4FE2">
        <w:rPr>
          <w:lang w:val="en-US"/>
        </w:rPr>
        <w:t>der</w:t>
      </w:r>
      <w:r w:rsidRPr="008E4FE2">
        <w:rPr>
          <w:lang w:val="en-US"/>
        </w:rPr>
        <w:t xml:space="preserve"> </w:t>
      </w:r>
      <w:proofErr w:type="spellStart"/>
      <w:r w:rsidRPr="008E4FE2">
        <w:rPr>
          <w:lang w:val="en-US"/>
        </w:rPr>
        <w:t>Arbeit</w:t>
      </w:r>
      <w:proofErr w:type="spellEnd"/>
      <w:r w:rsidRPr="008E4FE2">
        <w:rPr>
          <w:lang w:val="en-US"/>
        </w:rPr>
        <w:t xml:space="preserve"> </w:t>
      </w:r>
      <w:r w:rsidR="002D4683" w:rsidRPr="008E4FE2">
        <w:rPr>
          <w:lang w:val="en-US"/>
        </w:rPr>
        <w:t xml:space="preserve">Extending Touch: Towards Interaction with </w:t>
      </w:r>
      <w:r w:rsidR="002D4683" w:rsidRPr="002D4683">
        <w:t>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 dass Touch für eine solche Wand nicht ausreicht, weshalb zusätzlich zu Touch eine „Pointer Interaktion“ entwickelt wurde. Der Benutzer kann</w:t>
      </w:r>
      <w:r w:rsidR="00E340E2">
        <w:t xml:space="preserve"> dadurch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 Bachelorarbeit. In der Bachelorarbeit wird für die 3D Erkennung die vergleichsweise kostengünstige Kinect inkl. Framework verwendet.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6E01FA66" wp14:editId="5CF01EC7">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5</w:t>
      </w:r>
      <w:r w:rsidR="00E90EB9">
        <w:rPr>
          <w:noProof/>
        </w:rPr>
        <w:fldChar w:fldCharType="end"/>
      </w:r>
      <w:r>
        <w:t xml:space="preserve"> - </w:t>
      </w:r>
      <w:proofErr w:type="spellStart"/>
      <w:r>
        <w:t>Exten</w:t>
      </w:r>
      <w:r w:rsidR="00FF3426">
        <w:t>ding</w:t>
      </w:r>
      <w:proofErr w:type="spellEnd"/>
      <w:r w:rsidR="00FF3426">
        <w:t xml:space="preserve"> Touch, Bildquelle TODO</w:t>
      </w:r>
    </w:p>
    <w:p w:rsidR="00D657D5" w:rsidRDefault="00D657D5" w:rsidP="00C03819">
      <w:pPr>
        <w:pStyle w:val="Heading5"/>
      </w:pPr>
      <w:r>
        <w:t xml:space="preserve">Interaktion ohne </w:t>
      </w:r>
      <w:r w:rsidR="0002741D">
        <w:t>Videowall</w:t>
      </w:r>
    </w:p>
    <w:p w:rsidR="00862184" w:rsidRDefault="00862184" w:rsidP="00862184">
      <w:r>
        <w:t xml:space="preserve">Da die </w:t>
      </w:r>
      <w:r w:rsidR="0002741D">
        <w:t>Videowall</w:t>
      </w:r>
      <w:r>
        <w:t xml:space="preserve"> ohne zusätzliche Hilfsmittel wie Tastatur oder Maus bedienbar sein soll, müssen andere Möglichkeiten gefunden werden, um mit der Wand zu interagieren.</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 xml:space="preserve">Microsoft Kinect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 xml:space="preserve">Kinect </w:t>
      </w:r>
      <w:proofErr w:type="spellStart"/>
      <w:r w:rsidRPr="00753AD5">
        <w:t>Skeletal</w:t>
      </w:r>
      <w:proofErr w:type="spellEnd"/>
      <w:r w:rsidRPr="00753AD5">
        <w:t xml:space="preserve">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drawing>
          <wp:inline distT="0" distB="0" distL="0" distR="0" wp14:anchorId="6DF59562" wp14:editId="0170B576">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6</w:t>
      </w:r>
      <w:r w:rsidR="00E90EB9">
        <w:rPr>
          <w:noProof/>
        </w:rPr>
        <w:fldChar w:fldCharType="end"/>
      </w:r>
      <w:r>
        <w:t xml:space="preserve"> - </w:t>
      </w:r>
      <w:proofErr w:type="spellStart"/>
      <w:r>
        <w:t>Skeletal</w:t>
      </w:r>
      <w:proofErr w:type="spellEnd"/>
      <w:r>
        <w:t xml:space="preserve"> Tracking</w:t>
      </w:r>
      <w:r w:rsidR="007F1B1F">
        <w:t>, Bildquelle TODO: Paper</w:t>
      </w:r>
    </w:p>
    <w:p w:rsidR="00D657D5" w:rsidRDefault="00D657D5" w:rsidP="00E719C7">
      <w:pPr>
        <w:pStyle w:val="Heading6"/>
      </w:pPr>
      <w:proofErr w:type="spellStart"/>
      <w:r>
        <w:t>Leap</w:t>
      </w:r>
      <w:proofErr w:type="spellEnd"/>
      <w:r>
        <w:t xml:space="preserve"> Motion</w:t>
      </w:r>
    </w:p>
    <w:p w:rsidR="00862184" w:rsidRDefault="00862184" w:rsidP="00862184">
      <w:proofErr w:type="spellStart"/>
      <w:r>
        <w:t>Leap</w:t>
      </w:r>
      <w:proofErr w:type="spellEnd"/>
      <w:r>
        <w:t xml:space="preserve"> Motion</w:t>
      </w:r>
      <w:r w:rsidR="00EB0CC1">
        <w:rPr>
          <w:rStyle w:val="FootnoteReference"/>
        </w:rPr>
        <w:footnoteReference w:id="1"/>
      </w:r>
      <w:r>
        <w:t xml:space="preserve"> ist eine Art 3D-Kamera, ähnlich wie der Kinect Sensor. Anders als Kinect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 xml:space="preserve">erst im Dezember 2012 oder Januar 2013 verfügbar sein. Aus diesen Gründen ist </w:t>
      </w:r>
      <w:proofErr w:type="spellStart"/>
      <w:r>
        <w:t>Leap</w:t>
      </w:r>
      <w:proofErr w:type="spellEnd"/>
      <w:r>
        <w:t xml:space="preserve"> Motion für die Bachelorarbeit nicht geeignet.</w:t>
      </w:r>
    </w:p>
    <w:p w:rsidR="00D657D5" w:rsidRDefault="00D657D5" w:rsidP="00D657D5">
      <w:pPr>
        <w:keepNext/>
      </w:pPr>
      <w:r>
        <w:rPr>
          <w:noProof/>
          <w:lang w:eastAsia="de-CH"/>
        </w:rPr>
        <w:lastRenderedPageBreak/>
        <w:drawing>
          <wp:inline distT="0" distB="0" distL="0" distR="0" wp14:anchorId="188AC303" wp14:editId="1E680AE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7</w:t>
      </w:r>
      <w:r w:rsidR="00E90EB9">
        <w:rPr>
          <w:noProof/>
        </w:rPr>
        <w:fldChar w:fldCharType="end"/>
      </w:r>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r w:rsidRPr="00426BAD">
        <w:t>Panasonic D-</w:t>
      </w:r>
      <w:proofErr w:type="spellStart"/>
      <w:r w:rsidRPr="00426BAD">
        <w:t>IMager</w:t>
      </w:r>
      <w:proofErr w:type="spellEnd"/>
    </w:p>
    <w:p w:rsidR="00862184" w:rsidRDefault="00862184" w:rsidP="00862184">
      <w:r>
        <w:t>D-</w:t>
      </w:r>
      <w:proofErr w:type="spellStart"/>
      <w:r>
        <w:t>IMager</w:t>
      </w:r>
      <w:proofErr w:type="spellEnd"/>
      <w:r w:rsidR="00D45478">
        <w:rPr>
          <w:rStyle w:val="FootnoteReference"/>
        </w:rPr>
        <w:footnoteReference w:id="2"/>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w:t>
      </w:r>
      <w:proofErr w:type="spellStart"/>
      <w:r>
        <w:t>IMager</w:t>
      </w:r>
      <w:proofErr w:type="spellEnd"/>
      <w:r>
        <w:t xml:space="preserve"> Sensor vorgezogen.</w:t>
      </w:r>
    </w:p>
    <w:p w:rsidR="00D657D5" w:rsidRDefault="00D657D5" w:rsidP="00D657D5">
      <w:pPr>
        <w:keepNext/>
      </w:pPr>
      <w:r>
        <w:rPr>
          <w:noProof/>
          <w:lang w:eastAsia="de-CH"/>
        </w:rPr>
        <w:drawing>
          <wp:inline distT="0" distB="0" distL="0" distR="0" wp14:anchorId="221DF59D" wp14:editId="72645CA0">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8</w:t>
      </w:r>
      <w:r w:rsidR="00E90EB9">
        <w:rPr>
          <w:noProof/>
        </w:rPr>
        <w:fldChar w:fldCharType="end"/>
      </w:r>
      <w:r w:rsidR="00862184">
        <w:t xml:space="preserve"> - Panasonic D-</w:t>
      </w:r>
      <w:proofErr w:type="spellStart"/>
      <w:r w:rsidR="00862184">
        <w:t>IManager</w:t>
      </w:r>
      <w:proofErr w:type="spellEnd"/>
      <w:r w:rsidR="00640C93">
        <w:t>,</w:t>
      </w:r>
      <w:r w:rsidR="00862184">
        <w:t xml:space="preserve"> Bildq</w:t>
      </w:r>
      <w:r>
        <w:t>uelle:</w:t>
      </w:r>
      <w:r w:rsidR="00640C93">
        <w:t xml:space="preserve"> </w:t>
      </w:r>
      <w:r w:rsidR="00DB754C">
        <w:t>www</w:t>
      </w:r>
      <w:r w:rsidRPr="00640C93">
        <w:t>.panaso</w:t>
      </w:r>
      <w:r w:rsidR="00640C93">
        <w:t>nic.biz</w:t>
      </w:r>
    </w:p>
    <w:p w:rsidR="00D657D5" w:rsidRDefault="000B328A" w:rsidP="00E719C7">
      <w:pPr>
        <w:pStyle w:val="Heading6"/>
        <w:rPr>
          <w:lang w:val="en-US"/>
        </w:rPr>
      </w:pPr>
      <w:r>
        <w:rPr>
          <w:lang w:val="en-US"/>
        </w:rPr>
        <w:t xml:space="preserve">Dance </w:t>
      </w:r>
      <w:proofErr w:type="spellStart"/>
      <w:r>
        <w:rPr>
          <w:lang w:val="en-US"/>
        </w:rPr>
        <w:t>Dance</w:t>
      </w:r>
      <w:proofErr w:type="spellEnd"/>
      <w:r>
        <w:rPr>
          <w:lang w:val="en-US"/>
        </w:rPr>
        <w:t xml:space="preserve"> Revolution</w:t>
      </w:r>
    </w:p>
    <w:p w:rsidR="00862184" w:rsidRDefault="00567E43" w:rsidP="00862184">
      <w:r>
        <w:t>Das</w:t>
      </w:r>
      <w:r w:rsidR="00862184" w:rsidRPr="00BF555A">
        <w:t xml:space="preserve"> </w:t>
      </w:r>
      <w:r>
        <w:t>Spiel</w:t>
      </w:r>
      <w:r w:rsidR="00862184" w:rsidRPr="00BF555A">
        <w:t xml:space="preserve"> </w:t>
      </w:r>
      <w:r w:rsidRPr="00567E43">
        <w:t xml:space="preserve">Dance </w:t>
      </w:r>
      <w:proofErr w:type="spellStart"/>
      <w:r w:rsidRPr="00567E43">
        <w:t>Dance</w:t>
      </w:r>
      <w:proofErr w:type="spellEnd"/>
      <w:r w:rsidRPr="00567E43">
        <w:t xml:space="preserve"> Revolution</w:t>
      </w:r>
      <w:r w:rsidR="000B328A">
        <w:rPr>
          <w:rStyle w:val="FootnoteReference"/>
          <w:lang w:val="en-US"/>
        </w:rPr>
        <w:footnoteReference w:id="3"/>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lastRenderedPageBreak/>
        <w:t xml:space="preserve">Interessanterweise wurde das Spielprinzip im Spiel </w:t>
      </w:r>
      <w:proofErr w:type="spellStart"/>
      <w:r w:rsidR="00862184" w:rsidRPr="00D81330">
        <w:t>DanceEvolution</w:t>
      </w:r>
      <w:proofErr w:type="spellEnd"/>
      <w:r w:rsidR="00862184">
        <w:rPr>
          <w:rStyle w:val="FootnoteReference"/>
        </w:rPr>
        <w:footnoteReference w:id="4"/>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5CB70729" wp14:editId="749AA707">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Pr="00C81080">
        <w:rPr>
          <w:noProof/>
          <w:lang w:val="fr-CH"/>
        </w:rPr>
        <w:t>9</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E51FCB">
      <w:pPr>
        <w:pStyle w:val="Heading5"/>
        <w:rPr>
          <w:lang w:val="fr-CH"/>
        </w:rPr>
      </w:pPr>
      <w:bookmarkStart w:id="11" w:name="_Ref326053466"/>
      <w:proofErr w:type="spellStart"/>
      <w:r>
        <w:rPr>
          <w:lang w:val="fr-CH"/>
        </w:rPr>
        <w:t>Fazit</w:t>
      </w:r>
      <w:bookmarkEnd w:id="11"/>
      <w:proofErr w:type="spellEnd"/>
    </w:p>
    <w:p w:rsidR="00D657D5" w:rsidRPr="00862184" w:rsidRDefault="00E03C99" w:rsidP="00D657D5">
      <w:r>
        <w:t xml:space="preserve">Die Konkurrenzanalyse </w:t>
      </w:r>
      <w:r w:rsidR="007B3E4F">
        <w:t xml:space="preserve">ergab, dass es noch kein Produkt oder Projekt gibt, welches die </w:t>
      </w:r>
      <w:r w:rsidR="00D81057">
        <w:t xml:space="preserve">Anforderungen aus der </w:t>
      </w:r>
      <w:r w:rsidR="007B3E4F">
        <w:t xml:space="preserve">Aufgabenstellung </w:t>
      </w:r>
      <w:r w:rsidR="00E274C8">
        <w:t>(TODO Aufgabenstellung)</w:t>
      </w:r>
      <w:r w:rsidR="007B3E4F">
        <w:t xml:space="preserve"> vollständig </w:t>
      </w:r>
      <w:r w:rsidR="00E042C7">
        <w:t>erfüllt</w:t>
      </w:r>
      <w:r w:rsidR="007B3E4F">
        <w:t xml:space="preserve">. Gewisse Teilprobleme wurden aber </w:t>
      </w:r>
      <w:r w:rsidR="0085605F">
        <w:t>in Projekten bereits untersucht</w:t>
      </w:r>
      <w:r w:rsidR="00A4531B">
        <w:t xml:space="preserve">. Aus diesem Grund wird in dieser Bachelorarbeit ein Prototyp erarbeitet, welcher die geforderten </w:t>
      </w:r>
      <w:r w:rsidR="00EA1CC4">
        <w:t>Ansprüche erfüllen soll.</w:t>
      </w:r>
      <w:r w:rsidR="00D657D5" w:rsidRPr="00862184">
        <w:br w:type="page"/>
      </w:r>
    </w:p>
    <w:p w:rsidR="00DC33F4" w:rsidRDefault="0011728F" w:rsidP="0047585F">
      <w:pPr>
        <w:pStyle w:val="Heading3"/>
      </w:pPr>
      <w:bookmarkStart w:id="12" w:name="_Toc320601246"/>
      <w:proofErr w:type="spellStart"/>
      <w:r>
        <w:lastRenderedPageBreak/>
        <w:t>Passantena</w:t>
      </w:r>
      <w:r w:rsidR="007B74F2">
        <w:t>nalyse</w:t>
      </w:r>
      <w:bookmarkEnd w:id="12"/>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E90EB9">
        <w:fldChar w:fldCharType="begin"/>
      </w:r>
      <w:r w:rsidR="00E90EB9">
        <w:instrText xml:space="preserve"> SEQ Tabelle \* ARABIC </w:instrText>
      </w:r>
      <w:r w:rsidR="00E90EB9">
        <w:fldChar w:fldCharType="separate"/>
      </w:r>
      <w:r w:rsidR="00735B88">
        <w:rPr>
          <w:noProof/>
        </w:rPr>
        <w:t>3</w:t>
      </w:r>
      <w:r w:rsidR="00E90EB9">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C06B066" wp14:editId="57AA38CE">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D5A74" w:rsidRDefault="006D5A74" w:rsidP="006D5A74">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2</w:t>
      </w:r>
      <w:r w:rsidR="00E90EB9">
        <w:rPr>
          <w:noProof/>
        </w:rPr>
        <w:fldChar w:fldCharType="end"/>
      </w:r>
      <w:r>
        <w:t xml:space="preserve"> - Anzahl Personen über die Zeit</w:t>
      </w:r>
    </w:p>
    <w:p w:rsidR="0085280D" w:rsidRDefault="0085280D" w:rsidP="0047585F">
      <w:pPr>
        <w:pStyle w:val="Heading4"/>
      </w:pPr>
      <w:bookmarkStart w:id="13" w:name="_Toc320601247"/>
      <w:r>
        <w:t>Abstand</w:t>
      </w:r>
      <w:r w:rsidR="0043065F">
        <w:t>szonen</w:t>
      </w:r>
      <w:bookmarkEnd w:id="13"/>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8522B80" wp14:editId="435BA039">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21" w:rsidRDefault="00444D21" w:rsidP="00444D21">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3</w:t>
      </w:r>
      <w:r w:rsidR="00E90EB9">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2D1E7291" wp14:editId="041DDF93">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4"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14" w:name="_Ref318987794"/>
      <w:r>
        <w:t xml:space="preserve">Abbildung </w:t>
      </w:r>
      <w:r w:rsidR="00E90EB9">
        <w:fldChar w:fldCharType="begin"/>
      </w:r>
      <w:r w:rsidR="00E90EB9">
        <w:instrText xml:space="preserve"> SEQ Abbildung \* ARABIC </w:instrText>
      </w:r>
      <w:r w:rsidR="00E90EB9">
        <w:fldChar w:fldCharType="separate"/>
      </w:r>
      <w:r w:rsidR="00B42BA9">
        <w:rPr>
          <w:noProof/>
        </w:rPr>
        <w:t>4</w:t>
      </w:r>
      <w:r w:rsidR="00E90EB9">
        <w:rPr>
          <w:noProof/>
        </w:rPr>
        <w:fldChar w:fldCharType="end"/>
      </w:r>
      <w:r>
        <w:t xml:space="preserve"> - Auslastung der Abstandszonen</w:t>
      </w:r>
      <w:r>
        <w:rPr>
          <w:noProof/>
        </w:rPr>
        <w:t>, Grundriss Gebäude 4</w:t>
      </w:r>
      <w:bookmarkEnd w:id="14"/>
    </w:p>
    <w:p w:rsidR="00A46354" w:rsidRDefault="00490236" w:rsidP="0047585F">
      <w:pPr>
        <w:pStyle w:val="Heading4"/>
      </w:pPr>
      <w:bookmarkStart w:id="15" w:name="_Toc320601248"/>
      <w:r>
        <w:t>Gruppengrössen</w:t>
      </w:r>
      <w:bookmarkEnd w:id="15"/>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0916B50A" wp14:editId="472C01AC">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064AC" w:rsidRPr="0073417C" w:rsidRDefault="001064AC"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1064AC" w:rsidRPr="0073417C" w:rsidRDefault="001064AC"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E48F06F" wp14:editId="4F3CC111">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6C36" w:rsidRDefault="008F6C36" w:rsidP="008F6C36">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5</w:t>
      </w:r>
      <w:r w:rsidR="00E90EB9">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68C794D8" wp14:editId="4BA62358">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07536" w:rsidRPr="000E3E63" w:rsidRDefault="00191C04" w:rsidP="000E3E63">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6</w:t>
      </w:r>
      <w:r w:rsidR="00E90EB9">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6" w:name="_Toc320601249"/>
      <w:bookmarkStart w:id="17" w:name="_Ref319428867"/>
      <w:r>
        <w:lastRenderedPageBreak/>
        <w:t>Interaktionsbereich des Kinect Sensors</w:t>
      </w:r>
      <w:bookmarkEnd w:id="16"/>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27"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3FA6D0FE" wp14:editId="7DAC7AEF">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Caption"/>
      </w:pPr>
      <w:r>
        <w:t xml:space="preserve">Abbildung </w:t>
      </w:r>
      <w:r w:rsidR="00E90EB9">
        <w:fldChar w:fldCharType="begin"/>
      </w:r>
      <w:r w:rsidR="00E90EB9">
        <w:instrText xml:space="preserve"> SEQ Abbildung \* ARABIC </w:instrText>
      </w:r>
      <w:r w:rsidR="00E90EB9">
        <w:fldChar w:fldCharType="separate"/>
      </w:r>
      <w:r>
        <w:rPr>
          <w:noProof/>
        </w:rPr>
        <w:t>7</w:t>
      </w:r>
      <w:r w:rsidR="00E90EB9">
        <w:rPr>
          <w:noProof/>
        </w:rPr>
        <w:fldChar w:fldCharType="end"/>
      </w:r>
      <w:r>
        <w:t xml:space="preserve"> - Kinect Skelett-Erkennungsbereich,</w:t>
      </w:r>
      <w:r w:rsidRPr="005B1EC9">
        <w:t xml:space="preserve"> </w:t>
      </w:r>
      <w:r>
        <w:t>Grundriss Gebäude 4.</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18" w:name="_Toc320601250"/>
      <w:r>
        <w:lastRenderedPageBreak/>
        <w:t>Befragung</w:t>
      </w:r>
      <w:bookmarkEnd w:id="17"/>
      <w:bookmarkEnd w:id="18"/>
    </w:p>
    <w:p w:rsidR="00623750" w:rsidRDefault="0090148A" w:rsidP="00623750">
      <w:bookmarkStart w:id="19"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 xml:space="preserve">der </w:t>
      </w:r>
      <w:r w:rsidR="0002741D">
        <w:t>Videowall</w:t>
      </w:r>
      <w:proofErr w:type="gramEnd"/>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20" w:name="_Ref318971871"/>
      <w:r>
        <w:t xml:space="preserve">Tabelle </w:t>
      </w:r>
      <w:r w:rsidR="00E90EB9">
        <w:fldChar w:fldCharType="begin"/>
      </w:r>
      <w:r w:rsidR="00E90EB9">
        <w:instrText xml:space="preserve"> SEQ Tabelle \* ARABIC </w:instrText>
      </w:r>
      <w:r w:rsidR="00E90EB9">
        <w:fldChar w:fldCharType="separate"/>
      </w:r>
      <w:r w:rsidR="00735B88">
        <w:rPr>
          <w:noProof/>
        </w:rPr>
        <w:t>4</w:t>
      </w:r>
      <w:r w:rsidR="00E90EB9">
        <w:rPr>
          <w:noProof/>
        </w:rPr>
        <w:fldChar w:fldCharType="end"/>
      </w:r>
      <w:r>
        <w:t xml:space="preserve"> - </w:t>
      </w:r>
      <w:r w:rsidRPr="0073021C">
        <w:t>Anzahl Fragebögen pro Abteilung</w:t>
      </w:r>
      <w:bookmarkEnd w:id="20"/>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21" w:name="_Toc320601251"/>
      <w:r>
        <w:lastRenderedPageBreak/>
        <w:t>Fragebogen</w:t>
      </w:r>
      <w:bookmarkEnd w:id="19"/>
      <w:bookmarkEnd w:id="21"/>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2"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3" w:name="_Toc320601252"/>
      <w:r>
        <w:lastRenderedPageBreak/>
        <w:t>Auswertung</w:t>
      </w:r>
      <w:bookmarkEnd w:id="22"/>
      <w:bookmarkEnd w:id="23"/>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5CF51AC8" wp14:editId="42116384">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F3479" w:rsidRDefault="00FF3479" w:rsidP="00FF3479">
      <w:pPr>
        <w:pStyle w:val="Caption"/>
      </w:pPr>
      <w:bookmarkStart w:id="24" w:name="_Ref318972729"/>
      <w:r>
        <w:t xml:space="preserve">Abbildung </w:t>
      </w:r>
      <w:r w:rsidR="00E90EB9">
        <w:fldChar w:fldCharType="begin"/>
      </w:r>
      <w:r w:rsidR="00E90EB9">
        <w:instrText xml:space="preserve"> SEQ Abbildung \* ARABIC </w:instrText>
      </w:r>
      <w:r w:rsidR="00E90EB9">
        <w:fldChar w:fldCharType="separate"/>
      </w:r>
      <w:r w:rsidR="00B42BA9">
        <w:rPr>
          <w:noProof/>
        </w:rPr>
        <w:t>8</w:t>
      </w:r>
      <w:r w:rsidR="00E90EB9">
        <w:rPr>
          <w:noProof/>
        </w:rPr>
        <w:fldChar w:fldCharType="end"/>
      </w:r>
      <w:r>
        <w:t xml:space="preserve"> - Total aller Studiengänge</w:t>
      </w:r>
      <w:bookmarkEnd w:id="24"/>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30239845" wp14:editId="60955652">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F3479" w:rsidRDefault="00FF3479" w:rsidP="00FF3479">
      <w:pPr>
        <w:pStyle w:val="Caption"/>
      </w:pPr>
      <w:bookmarkStart w:id="25" w:name="_Ref318974341"/>
      <w:r>
        <w:t xml:space="preserve">Abbildung </w:t>
      </w:r>
      <w:r w:rsidR="00E90EB9">
        <w:fldChar w:fldCharType="begin"/>
      </w:r>
      <w:r w:rsidR="00E90EB9">
        <w:instrText xml:space="preserve"> SEQ Abbildung \* ARABIC </w:instrText>
      </w:r>
      <w:r w:rsidR="00E90EB9">
        <w:fldChar w:fldCharType="separate"/>
      </w:r>
      <w:r w:rsidR="00B42BA9">
        <w:rPr>
          <w:noProof/>
        </w:rPr>
        <w:t>9</w:t>
      </w:r>
      <w:r w:rsidR="00E90EB9">
        <w:rPr>
          <w:noProof/>
        </w:rPr>
        <w:fldChar w:fldCharType="end"/>
      </w:r>
      <w:r>
        <w:t xml:space="preserve"> - Vergleich der Studiengänge</w:t>
      </w:r>
      <w:bookmarkEnd w:id="25"/>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5C1D7E06" wp14:editId="72789E25">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C47DC" w:rsidRDefault="00EC5E3C" w:rsidP="00EC5E3C">
      <w:pPr>
        <w:pStyle w:val="Caption"/>
      </w:pPr>
      <w:bookmarkStart w:id="26" w:name="_Ref323134859"/>
      <w:r>
        <w:t xml:space="preserve">Abbildung </w:t>
      </w:r>
      <w:r w:rsidR="00E90EB9">
        <w:fldChar w:fldCharType="begin"/>
      </w:r>
      <w:r w:rsidR="00E90EB9">
        <w:instrText xml:space="preserve"> SEQ Abbildung \* ARABIC </w:instrText>
      </w:r>
      <w:r w:rsidR="00E90EB9">
        <w:fldChar w:fldCharType="separate"/>
      </w:r>
      <w:r w:rsidR="00B42BA9">
        <w:rPr>
          <w:noProof/>
        </w:rPr>
        <w:t>10</w:t>
      </w:r>
      <w:r w:rsidR="00E90EB9">
        <w:rPr>
          <w:noProof/>
        </w:rPr>
        <w:fldChar w:fldCharType="end"/>
      </w:r>
      <w:r>
        <w:t xml:space="preserve"> - Auswertung nach </w:t>
      </w:r>
      <w:proofErr w:type="spellStart"/>
      <w:r>
        <w:t>Quartilen</w:t>
      </w:r>
      <w:bookmarkEnd w:id="26"/>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7" w:name="_Toc320601253"/>
      <w:r>
        <w:t>Fazit</w:t>
      </w:r>
      <w:bookmarkEnd w:id="27"/>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 xml:space="preserve">der </w:t>
      </w:r>
      <w:r w:rsidR="0002741D">
        <w:t>Videowall</w:t>
      </w:r>
      <w:proofErr w:type="gramEnd"/>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28" w:name="_Toc320601254"/>
      <w:r w:rsidR="006772DE">
        <w:br w:type="page"/>
      </w:r>
    </w:p>
    <w:p w:rsidR="008D093B" w:rsidRDefault="006D5308" w:rsidP="0047585F">
      <w:pPr>
        <w:pStyle w:val="Heading3"/>
      </w:pPr>
      <w:r>
        <w:lastRenderedPageBreak/>
        <w:t xml:space="preserve">Rollen &amp; </w:t>
      </w:r>
      <w:proofErr w:type="spellStart"/>
      <w:r w:rsidR="008D093B">
        <w:t>Personas</w:t>
      </w:r>
      <w:bookmarkEnd w:id="28"/>
      <w:proofErr w:type="spellEnd"/>
    </w:p>
    <w:p w:rsidR="00CD6A15" w:rsidRDefault="00CD6A15" w:rsidP="0047585F">
      <w:pPr>
        <w:pStyle w:val="Heading4"/>
      </w:pPr>
      <w:bookmarkStart w:id="29" w:name="_Toc320601255"/>
      <w:r>
        <w:t>Rollen</w:t>
      </w:r>
      <w:bookmarkEnd w:id="29"/>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 xml:space="preserve">der </w:t>
      </w:r>
      <w:r w:rsidR="0002741D">
        <w:t>Videowall</w:t>
      </w:r>
      <w:proofErr w:type="gramEnd"/>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30" w:name="_Toc320601256"/>
      <w:proofErr w:type="spellStart"/>
      <w:r>
        <w:t>Personas</w:t>
      </w:r>
      <w:bookmarkEnd w:id="30"/>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1857D5D9" wp14:editId="7CB3A897">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064AC" w:rsidRPr="00082E30" w:rsidRDefault="001064AC"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1064AC" w:rsidRPr="00082E30" w:rsidRDefault="001064AC"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1357A2FE" wp14:editId="2414A09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064AC" w:rsidRPr="00082E30" w:rsidRDefault="001064AC"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1064AC" w:rsidRPr="00082E30" w:rsidRDefault="001064AC"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4661DB82" wp14:editId="332EE078">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064AC" w:rsidRPr="00082E30" w:rsidRDefault="001064AC"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1064AC" w:rsidRPr="00082E30" w:rsidRDefault="001064AC"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866380F" wp14:editId="74815077">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064AC" w:rsidRPr="00082E30" w:rsidRDefault="001064AC"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1064AC" w:rsidRPr="00082E30" w:rsidRDefault="001064AC"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FF8EE34" wp14:editId="2BD6F5D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43751" w:rsidRPr="00543751" w:rsidRDefault="008D093B" w:rsidP="00543751">
      <w:pPr>
        <w:pStyle w:val="Caption"/>
      </w:pPr>
      <w:bookmarkStart w:id="31" w:name="_Ref319422492"/>
      <w:r>
        <w:t xml:space="preserve">Abbildung </w:t>
      </w:r>
      <w:r w:rsidR="00E90EB9">
        <w:fldChar w:fldCharType="begin"/>
      </w:r>
      <w:r w:rsidR="00E90EB9">
        <w:instrText xml:space="preserve"> SEQ Abbildung \* ARABIC </w:instrText>
      </w:r>
      <w:r w:rsidR="00E90EB9">
        <w:fldChar w:fldCharType="separate"/>
      </w:r>
      <w:r w:rsidR="00B42BA9">
        <w:rPr>
          <w:noProof/>
        </w:rPr>
        <w:t>11</w:t>
      </w:r>
      <w:r w:rsidR="00E90EB9">
        <w:rPr>
          <w:noProof/>
        </w:rPr>
        <w:fldChar w:fldCharType="end"/>
      </w:r>
      <w:r>
        <w:t xml:space="preserve"> </w:t>
      </w:r>
      <w:r w:rsidR="004204D0">
        <w:t>-</w:t>
      </w:r>
      <w:r>
        <w:t xml:space="preserve"> Meinungsverteilung</w:t>
      </w:r>
      <w:bookmarkEnd w:id="31"/>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Heading5"/>
      </w:pPr>
      <w:r>
        <w:lastRenderedPageBreak/>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70A3093B" wp14:editId="39A6167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3"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12</w:t>
            </w:r>
            <w:r w:rsidR="00E90EB9">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647BD1E1" wp14:editId="7D2F8E16">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4">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13</w:t>
            </w:r>
            <w:r w:rsidR="00E90EB9">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Heading6"/>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w:t>
      </w:r>
      <w:proofErr w:type="gramStart"/>
      <w:r w:rsidR="0016000A">
        <w:t>fällt</w:t>
      </w:r>
      <w:proofErr w:type="gramEnd"/>
      <w:r w:rsidR="0016000A">
        <w:t xml:space="preserve">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w:t>
      </w:r>
      <w:proofErr w:type="gramStart"/>
      <w:r w:rsidR="003C7683">
        <w:t xml:space="preserve">der </w:t>
      </w:r>
      <w:r w:rsidR="0002741D">
        <w:t>Videowall</w:t>
      </w:r>
      <w:proofErr w:type="gramEnd"/>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 xml:space="preserve">der </w:t>
      </w:r>
      <w:r w:rsidR="0002741D">
        <w:t>Videowall</w:t>
      </w:r>
      <w:proofErr w:type="gramEnd"/>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7AE42E85" wp14:editId="1ED9B0CF">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14</w:t>
            </w:r>
            <w:r w:rsidR="00E90EB9">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proofErr w:type="gramStart"/>
      <w:r>
        <w:t>fällt</w:t>
      </w:r>
      <w:proofErr w:type="gramEnd"/>
      <w:r>
        <w:t xml:space="preserve">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w:t>
      </w:r>
      <w:proofErr w:type="gramStart"/>
      <w:r>
        <w:t>fällt</w:t>
      </w:r>
      <w:proofErr w:type="gramEnd"/>
      <w:r>
        <w:t xml:space="preserve">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 xml:space="preserve">Ein Demomodus soll die Videowall attraktiv machen und die Aufmerksamkeit der Passanten wecken. Interessante Inhalte aus verschiedenen Themenbereichen sollen die Nutzer motivieren mit der Wand zu interagieren. </w:t>
      </w:r>
    </w:p>
    <w:p w:rsidR="00F82529" w:rsidRDefault="00F82529" w:rsidP="00F82529">
      <w:r>
        <w:t xml:space="preserve">Auf </w:t>
      </w:r>
      <w:proofErr w:type="gramStart"/>
      <w:r>
        <w:t>der Wall</w:t>
      </w:r>
      <w:proofErr w:type="gramEnd"/>
      <w:r>
        <w:t xml:space="preserve"> sollen daher Informationen, die für die unterschiedlichen Benutzergruppen von Interesse sind, präsentiert werden:</w:t>
      </w:r>
    </w:p>
    <w:p w:rsidR="00F82529" w:rsidRDefault="00F82529" w:rsidP="00F82529">
      <w:pPr>
        <w:pStyle w:val="ListParagraph"/>
        <w:numPr>
          <w:ilvl w:val="0"/>
          <w:numId w:val="20"/>
        </w:numPr>
      </w:pPr>
      <w:r>
        <w:t xml:space="preserve">Für Studenten, welche sich für Bachelorarbeiten interessieren, eignet sich das Browsen der Poster. Jedes Semester kommen hier neue Arbeiten hinzu, die Auswahl vergrössert sich also stets. Es ist denkbar, auf </w:t>
      </w:r>
      <w:proofErr w:type="gramStart"/>
      <w:r>
        <w:t>der Videowall</w:t>
      </w:r>
      <w:proofErr w:type="gramEnd"/>
      <w:r>
        <w:t xml:space="preserve">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 xml:space="preserve">an einem zentralen Ort </w:t>
      </w:r>
      <w:proofErr w:type="gramStart"/>
      <w:r>
        <w:t>eine</w:t>
      </w:r>
      <w:proofErr w:type="gramEnd"/>
      <w:r>
        <w:t xml:space="preserve"> Überblick über den Event erhalten zu können. Gerade technisch affine Benutzer können sich auch für das Browsen der Poster begeistern.</w:t>
      </w:r>
    </w:p>
    <w:p w:rsidR="00405AC0" w:rsidRPr="00B9343C" w:rsidRDefault="00F82529" w:rsidP="00912AD8">
      <w:pPr>
        <w:pStyle w:val="ListParagraph"/>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informieren. Eine Erheiterung durch ein einfaches Spiel soll die Motivation der Passanten allgemein zur </w:t>
      </w:r>
      <w:r w:rsidR="00453B1F">
        <w:t xml:space="preserve">wiederholten </w:t>
      </w:r>
      <w:r>
        <w:t xml:space="preserve">Nutzung der Wall hoch halten. </w:t>
      </w:r>
    </w:p>
    <w:p w:rsidR="00912AD8" w:rsidRDefault="00912AD8" w:rsidP="00BB4CF3"/>
    <w:sectPr w:rsidR="00912AD8" w:rsidSect="001E53C4">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5246" w:rsidRDefault="00CD5246" w:rsidP="008F2373">
      <w:pPr>
        <w:spacing w:after="0"/>
      </w:pPr>
      <w:r>
        <w:separator/>
      </w:r>
    </w:p>
  </w:endnote>
  <w:endnote w:type="continuationSeparator" w:id="0">
    <w:p w:rsidR="00CD5246" w:rsidRDefault="00CD524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Footer"/>
    </w:pPr>
    <w:r>
      <w:t>HSR Videowall - Vorstudie</w:t>
    </w:r>
    <w:r w:rsidRPr="005E2896">
      <w:tab/>
    </w:r>
    <w:r>
      <w:fldChar w:fldCharType="begin"/>
    </w:r>
    <w:r>
      <w:instrText xml:space="preserve"> DATE  \@ "d. MMMM yyyy"  \* MERGEFORMAT </w:instrText>
    </w:r>
    <w:r>
      <w:fldChar w:fldCharType="separate"/>
    </w:r>
    <w:r w:rsidR="00B95430">
      <w:rPr>
        <w:noProof/>
      </w:rPr>
      <w:t>8.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943A8" w:rsidRPr="005943A8">
      <w:rPr>
        <w:b/>
        <w:noProof/>
        <w:lang w:val="de-DE"/>
      </w:rPr>
      <w:t>6</w:t>
    </w:r>
    <w:r>
      <w:rPr>
        <w:b/>
      </w:rPr>
      <w:fldChar w:fldCharType="end"/>
    </w:r>
    <w:r>
      <w:rPr>
        <w:lang w:val="de-DE"/>
      </w:rPr>
      <w:t xml:space="preserve"> von </w:t>
    </w:r>
    <w:r w:rsidR="00CD5246">
      <w:fldChar w:fldCharType="begin"/>
    </w:r>
    <w:r w:rsidR="00CD5246">
      <w:instrText>NUMPAGES  \* Arabic  \* MERGEFORMAT</w:instrText>
    </w:r>
    <w:r w:rsidR="00CD5246">
      <w:fldChar w:fldCharType="separate"/>
    </w:r>
    <w:r w:rsidR="005943A8" w:rsidRPr="005943A8">
      <w:rPr>
        <w:b/>
        <w:noProof/>
        <w:lang w:val="de-DE"/>
      </w:rPr>
      <w:t>25</w:t>
    </w:r>
    <w:r w:rsidR="00CD5246">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5246" w:rsidRDefault="00CD5246" w:rsidP="008F2373">
      <w:pPr>
        <w:spacing w:after="0"/>
      </w:pPr>
      <w:r>
        <w:separator/>
      </w:r>
    </w:p>
  </w:footnote>
  <w:footnote w:type="continuationSeparator" w:id="0">
    <w:p w:rsidR="00CD5246" w:rsidRDefault="00CD5246" w:rsidP="008F2373">
      <w:pPr>
        <w:spacing w:after="0"/>
      </w:pPr>
      <w:r>
        <w:continuationSeparator/>
      </w:r>
    </w:p>
  </w:footnote>
  <w:footnote w:id="1">
    <w:p w:rsidR="00EB0CC1" w:rsidRDefault="00EB0CC1" w:rsidP="00EB0CC1">
      <w:pPr>
        <w:pStyle w:val="FootnoteText"/>
      </w:pPr>
      <w:r>
        <w:rPr>
          <w:rStyle w:val="FootnoteReference"/>
        </w:rPr>
        <w:footnoteRef/>
      </w:r>
      <w:r>
        <w:t xml:space="preserve"> </w:t>
      </w:r>
      <w:hyperlink r:id="rId1" w:history="1">
        <w:r w:rsidRPr="00D0165E">
          <w:rPr>
            <w:rStyle w:val="Hyperlink"/>
          </w:rPr>
          <w:t>http://www.leapmotion.com/</w:t>
        </w:r>
      </w:hyperlink>
    </w:p>
  </w:footnote>
  <w:footnote w:id="2">
    <w:p w:rsidR="00D45478" w:rsidRDefault="00D45478" w:rsidP="00D45478">
      <w:pPr>
        <w:pStyle w:val="FootnoteText"/>
      </w:pPr>
      <w:r>
        <w:rPr>
          <w:rStyle w:val="FootnoteReference"/>
        </w:rPr>
        <w:footnoteRef/>
      </w:r>
      <w:r>
        <w:t xml:space="preserve"> </w:t>
      </w:r>
      <w:hyperlink r:id="rId2" w:history="1">
        <w:r w:rsidRPr="00D0165E">
          <w:rPr>
            <w:rStyle w:val="Hyperlink"/>
          </w:rPr>
          <w:t>http://pewa.panasonic.com/components/built-in-sensors/3d-image-sensors/d-imager/</w:t>
        </w:r>
      </w:hyperlink>
    </w:p>
  </w:footnote>
  <w:footnote w:id="3">
    <w:p w:rsidR="000B328A" w:rsidRDefault="000B328A" w:rsidP="000B328A">
      <w:pPr>
        <w:pStyle w:val="FootnoteText"/>
      </w:pPr>
      <w:r>
        <w:rPr>
          <w:rStyle w:val="FootnoteReference"/>
        </w:rPr>
        <w:footnoteRef/>
      </w:r>
      <w:r>
        <w:t xml:space="preserve"> </w:t>
      </w:r>
      <w:hyperlink r:id="rId3" w:history="1">
        <w:r w:rsidR="00387218" w:rsidRPr="00ED45E7">
          <w:rPr>
            <w:rStyle w:val="Hyperlink"/>
          </w:rPr>
          <w:t>http://en.wikipedia.org/wiki/Dance_Dance_Revolution</w:t>
        </w:r>
      </w:hyperlink>
      <w:r w:rsidR="00387218">
        <w:t xml:space="preserve"> (Anmerkung: die Wikipedia</w:t>
      </w:r>
      <w:r w:rsidR="00234A23">
        <w:t xml:space="preserve"> S</w:t>
      </w:r>
      <w:r w:rsidR="00387218">
        <w:t xml:space="preserve">eite wurde verwendet, da die Original Seite </w:t>
      </w:r>
      <w:hyperlink r:id="rId4" w:history="1">
        <w:r w:rsidR="00387218" w:rsidRPr="00ED45E7">
          <w:rPr>
            <w:rStyle w:val="Hyperlink"/>
          </w:rPr>
          <w:t>http://www.konami.jp/bemani/ddr/jp/</w:t>
        </w:r>
      </w:hyperlink>
      <w:r w:rsidR="00387218">
        <w:t xml:space="preserve"> </w:t>
      </w:r>
      <w:r w:rsidR="00186467">
        <w:t xml:space="preserve">lediglich </w:t>
      </w:r>
      <w:r w:rsidR="00BA20E2">
        <w:t>auf</w:t>
      </w:r>
      <w:r w:rsidR="00186467">
        <w:t xml:space="preserve"> </w:t>
      </w:r>
      <w:r w:rsidR="00BA20E2">
        <w:t>J</w:t>
      </w:r>
      <w:r w:rsidR="00186467">
        <w:t xml:space="preserve">apanisch verfügbar </w:t>
      </w:r>
      <w:r w:rsidR="00387218">
        <w:t>ist).</w:t>
      </w:r>
    </w:p>
  </w:footnote>
  <w:footnote w:id="4">
    <w:p w:rsidR="001064AC" w:rsidRDefault="001064AC" w:rsidP="00862184">
      <w:r>
        <w:rPr>
          <w:rStyle w:val="FootnoteReference"/>
        </w:rPr>
        <w:footnoteRef/>
      </w:r>
      <w:r>
        <w:t xml:space="preserve"> </w:t>
      </w:r>
      <w:hyperlink r:id="rId5" w:history="1">
        <w:r w:rsidR="008E3644" w:rsidRPr="00ED45E7">
          <w:rPr>
            <w:rStyle w:val="Hyperlink"/>
          </w:rPr>
          <w:t>http://www.konami-dmstar.com/danceevolution/</w:t>
        </w:r>
      </w:hyperlink>
      <w:r w:rsidR="008E3644">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30"/>
  </w:num>
  <w:num w:numId="25">
    <w:abstractNumId w:val="15"/>
  </w:num>
  <w:num w:numId="26">
    <w:abstractNumId w:val="9"/>
  </w:num>
  <w:num w:numId="27">
    <w:abstractNumId w:val="11"/>
  </w:num>
  <w:num w:numId="28">
    <w:abstractNumId w:val="24"/>
  </w:num>
  <w:num w:numId="29">
    <w:abstractNumId w:val="16"/>
  </w:num>
  <w:num w:numId="30">
    <w:abstractNumId w:val="17"/>
  </w:num>
  <w:num w:numId="31">
    <w:abstractNumId w:val="31"/>
  </w:num>
  <w:num w:numId="32">
    <w:abstractNumId w:val="32"/>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46243"/>
    <w:rsid w:val="000501F4"/>
    <w:rsid w:val="00050A63"/>
    <w:rsid w:val="00053064"/>
    <w:rsid w:val="00056331"/>
    <w:rsid w:val="0005786D"/>
    <w:rsid w:val="000614B9"/>
    <w:rsid w:val="000627E1"/>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6B93"/>
    <w:rsid w:val="001471E3"/>
    <w:rsid w:val="00147666"/>
    <w:rsid w:val="00151ED5"/>
    <w:rsid w:val="001528C8"/>
    <w:rsid w:val="00153E6F"/>
    <w:rsid w:val="00154A6B"/>
    <w:rsid w:val="0016000A"/>
    <w:rsid w:val="001609C2"/>
    <w:rsid w:val="00164503"/>
    <w:rsid w:val="00172C87"/>
    <w:rsid w:val="001769F0"/>
    <w:rsid w:val="0017733C"/>
    <w:rsid w:val="00182638"/>
    <w:rsid w:val="00182A89"/>
    <w:rsid w:val="00186467"/>
    <w:rsid w:val="00190359"/>
    <w:rsid w:val="00191C04"/>
    <w:rsid w:val="001971E0"/>
    <w:rsid w:val="001A2685"/>
    <w:rsid w:val="001A2BAE"/>
    <w:rsid w:val="001A432C"/>
    <w:rsid w:val="001B0256"/>
    <w:rsid w:val="001B29E1"/>
    <w:rsid w:val="001B38BB"/>
    <w:rsid w:val="001B6C1B"/>
    <w:rsid w:val="001B789D"/>
    <w:rsid w:val="001C50AE"/>
    <w:rsid w:val="001D17F5"/>
    <w:rsid w:val="001D5145"/>
    <w:rsid w:val="001D6D72"/>
    <w:rsid w:val="001D75E2"/>
    <w:rsid w:val="001E0928"/>
    <w:rsid w:val="001E0C20"/>
    <w:rsid w:val="001E53C4"/>
    <w:rsid w:val="001E5514"/>
    <w:rsid w:val="001E7808"/>
    <w:rsid w:val="001F04A2"/>
    <w:rsid w:val="001F09A7"/>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683"/>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683"/>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24E4"/>
    <w:rsid w:val="00441BA8"/>
    <w:rsid w:val="00441FB4"/>
    <w:rsid w:val="004431D2"/>
    <w:rsid w:val="00444D21"/>
    <w:rsid w:val="0044632E"/>
    <w:rsid w:val="00451720"/>
    <w:rsid w:val="004519B1"/>
    <w:rsid w:val="00453B1F"/>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213A"/>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30EDA"/>
    <w:rsid w:val="006314BE"/>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29B8"/>
    <w:rsid w:val="006E5CF4"/>
    <w:rsid w:val="006E746F"/>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69EA"/>
    <w:rsid w:val="007D7C64"/>
    <w:rsid w:val="007E0847"/>
    <w:rsid w:val="007E095D"/>
    <w:rsid w:val="007E14DF"/>
    <w:rsid w:val="007E206E"/>
    <w:rsid w:val="007E20E0"/>
    <w:rsid w:val="007E2111"/>
    <w:rsid w:val="007E2307"/>
    <w:rsid w:val="007E31FF"/>
    <w:rsid w:val="007E3D5F"/>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5605F"/>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2AD8"/>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2A34"/>
    <w:rsid w:val="00A4531B"/>
    <w:rsid w:val="00A4609A"/>
    <w:rsid w:val="00A46354"/>
    <w:rsid w:val="00A46A79"/>
    <w:rsid w:val="00A46AB2"/>
    <w:rsid w:val="00A51917"/>
    <w:rsid w:val="00A52331"/>
    <w:rsid w:val="00A53880"/>
    <w:rsid w:val="00A54CB6"/>
    <w:rsid w:val="00A611DF"/>
    <w:rsid w:val="00A61473"/>
    <w:rsid w:val="00A63319"/>
    <w:rsid w:val="00A63DFB"/>
    <w:rsid w:val="00A67095"/>
    <w:rsid w:val="00A70363"/>
    <w:rsid w:val="00A70C31"/>
    <w:rsid w:val="00A74792"/>
    <w:rsid w:val="00A747A0"/>
    <w:rsid w:val="00A75891"/>
    <w:rsid w:val="00A77082"/>
    <w:rsid w:val="00A812EA"/>
    <w:rsid w:val="00A81A61"/>
    <w:rsid w:val="00A86A8C"/>
    <w:rsid w:val="00A91113"/>
    <w:rsid w:val="00A91C80"/>
    <w:rsid w:val="00A94A0E"/>
    <w:rsid w:val="00A95B9A"/>
    <w:rsid w:val="00A95DE4"/>
    <w:rsid w:val="00A96404"/>
    <w:rsid w:val="00AA4C21"/>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5432"/>
    <w:rsid w:val="00AF7DD4"/>
    <w:rsid w:val="00B001DA"/>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372C4"/>
    <w:rsid w:val="00C43059"/>
    <w:rsid w:val="00C47BE9"/>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5478"/>
    <w:rsid w:val="00D47106"/>
    <w:rsid w:val="00D518C2"/>
    <w:rsid w:val="00D54B94"/>
    <w:rsid w:val="00D5605C"/>
    <w:rsid w:val="00D5625C"/>
    <w:rsid w:val="00D57385"/>
    <w:rsid w:val="00D64933"/>
    <w:rsid w:val="00D64B85"/>
    <w:rsid w:val="00D64CAF"/>
    <w:rsid w:val="00D657D5"/>
    <w:rsid w:val="00D7013E"/>
    <w:rsid w:val="00D7377F"/>
    <w:rsid w:val="00D737E2"/>
    <w:rsid w:val="00D73A56"/>
    <w:rsid w:val="00D74065"/>
    <w:rsid w:val="00D74837"/>
    <w:rsid w:val="00D80FD8"/>
    <w:rsid w:val="00D81057"/>
    <w:rsid w:val="00D81DA1"/>
    <w:rsid w:val="00D835CE"/>
    <w:rsid w:val="00D849EE"/>
    <w:rsid w:val="00D903F9"/>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7146"/>
    <w:rsid w:val="00DD295F"/>
    <w:rsid w:val="00DD39D7"/>
    <w:rsid w:val="00DD552D"/>
    <w:rsid w:val="00DE0684"/>
    <w:rsid w:val="00DE350D"/>
    <w:rsid w:val="00DE38D7"/>
    <w:rsid w:val="00DE61E9"/>
    <w:rsid w:val="00DF3168"/>
    <w:rsid w:val="00DF321F"/>
    <w:rsid w:val="00DF3331"/>
    <w:rsid w:val="00DF675E"/>
    <w:rsid w:val="00DF6C06"/>
    <w:rsid w:val="00DF6D7D"/>
    <w:rsid w:val="00DF72D3"/>
    <w:rsid w:val="00E021AF"/>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2102"/>
    <w:rsid w:val="00E72FFC"/>
    <w:rsid w:val="00E75192"/>
    <w:rsid w:val="00E757CA"/>
    <w:rsid w:val="00E8442E"/>
    <w:rsid w:val="00E84C02"/>
    <w:rsid w:val="00E860CF"/>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E3C"/>
    <w:rsid w:val="00EC6764"/>
    <w:rsid w:val="00ED1EC9"/>
    <w:rsid w:val="00ED469E"/>
    <w:rsid w:val="00EE0FFF"/>
    <w:rsid w:val="00EE1774"/>
    <w:rsid w:val="00EE2997"/>
    <w:rsid w:val="00EE2AB1"/>
    <w:rsid w:val="00EE2AFB"/>
    <w:rsid w:val="00EE3281"/>
    <w:rsid w:val="00EF05C5"/>
    <w:rsid w:val="00EF676F"/>
    <w:rsid w:val="00F03146"/>
    <w:rsid w:val="00F04803"/>
    <w:rsid w:val="00F0524E"/>
    <w:rsid w:val="00F07362"/>
    <w:rsid w:val="00F12D22"/>
    <w:rsid w:val="00F136C1"/>
    <w:rsid w:val="00F13D56"/>
    <w:rsid w:val="00F14036"/>
    <w:rsid w:val="00F2006D"/>
    <w:rsid w:val="00F21003"/>
    <w:rsid w:val="00F223C4"/>
    <w:rsid w:val="00F30F5B"/>
    <w:rsid w:val="00F317C4"/>
    <w:rsid w:val="00F31D8C"/>
    <w:rsid w:val="00F34235"/>
    <w:rsid w:val="00F34E2D"/>
    <w:rsid w:val="00F37EE6"/>
    <w:rsid w:val="00F42E13"/>
    <w:rsid w:val="00F43358"/>
    <w:rsid w:val="00F4463B"/>
    <w:rsid w:val="00F456CB"/>
    <w:rsid w:val="00F47F01"/>
    <w:rsid w:val="00F543E0"/>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B0B42"/>
    <w:rsid w:val="00FB140E"/>
    <w:rsid w:val="00FB233D"/>
    <w:rsid w:val="00FB42BD"/>
    <w:rsid w:val="00FB472D"/>
    <w:rsid w:val="00FB7BF0"/>
    <w:rsid w:val="00FB7E05"/>
    <w:rsid w:val="00FC564C"/>
    <w:rsid w:val="00FC5B3C"/>
    <w:rsid w:val="00FC5D54"/>
    <w:rsid w:val="00FC60A5"/>
    <w:rsid w:val="00FC7011"/>
    <w:rsid w:val="00FC7231"/>
    <w:rsid w:val="00FE05E2"/>
    <w:rsid w:val="00FE1F6A"/>
    <w:rsid w:val="00FE3F3B"/>
    <w:rsid w:val="00FE4475"/>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chart" Target="charts/chart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chart" Target="charts/chart3.xml"/><Relationship Id="rId33" Type="http://schemas.openxmlformats.org/officeDocument/2006/relationships/image" Target="media/image1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image" Target="media/image9.png"/><Relationship Id="rId32" Type="http://schemas.openxmlformats.org/officeDocument/2006/relationships/chart" Target="charts/chart8.xm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hart" Target="charts/chart2.xm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hyperlink" Target="http://www.pixell.com/what_is_a_vw.htm" TargetMode="External"/><Relationship Id="rId19" Type="http://schemas.openxmlformats.org/officeDocument/2006/relationships/image" Target="media/image6.jpeg"/><Relationship Id="rId31" Type="http://schemas.openxmlformats.org/officeDocument/2006/relationships/chart" Target="charts/chart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chart" Target="charts/chart1.xml"/><Relationship Id="rId27" Type="http://schemas.openxmlformats.org/officeDocument/2006/relationships/hyperlink" Target="http://www.microsoft.com/en-us/kinectforwindows/develop/resources.aspx" TargetMode="External"/><Relationship Id="rId30" Type="http://schemas.openxmlformats.org/officeDocument/2006/relationships/chart" Target="charts/chart6.xml"/><Relationship Id="rId35" Type="http://schemas.openxmlformats.org/officeDocument/2006/relationships/image" Target="media/image13.jpe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Dance_Dance_Revolution" TargetMode="External"/><Relationship Id="rId2" Type="http://schemas.openxmlformats.org/officeDocument/2006/relationships/hyperlink" Target="http://pewa.panasonic.com/components/built-in-sensors/3d-image-sensors/d-imager/" TargetMode="External"/><Relationship Id="rId1" Type="http://schemas.openxmlformats.org/officeDocument/2006/relationships/hyperlink" Target="http://www.leapmotion.com/" TargetMode="External"/><Relationship Id="rId5" Type="http://schemas.openxmlformats.org/officeDocument/2006/relationships/hyperlink" Target="http://www.konami-dmstar.com/danceevolution/"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0876032"/>
        <c:axId val="123168256"/>
      </c:lineChart>
      <c:catAx>
        <c:axId val="120876032"/>
        <c:scaling>
          <c:orientation val="minMax"/>
        </c:scaling>
        <c:delete val="0"/>
        <c:axPos val="b"/>
        <c:majorTickMark val="out"/>
        <c:minorTickMark val="none"/>
        <c:tickLblPos val="nextTo"/>
        <c:crossAx val="123168256"/>
        <c:crosses val="autoZero"/>
        <c:auto val="1"/>
        <c:lblAlgn val="ctr"/>
        <c:lblOffset val="100"/>
        <c:noMultiLvlLbl val="0"/>
      </c:catAx>
      <c:valAx>
        <c:axId val="123168256"/>
        <c:scaling>
          <c:orientation val="minMax"/>
        </c:scaling>
        <c:delete val="0"/>
        <c:axPos val="l"/>
        <c:majorGridlines/>
        <c:numFmt formatCode="General" sourceLinked="1"/>
        <c:majorTickMark val="out"/>
        <c:minorTickMark val="none"/>
        <c:tickLblPos val="nextTo"/>
        <c:crossAx val="12087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94434944"/>
        <c:axId val="194433408"/>
      </c:barChart>
      <c:valAx>
        <c:axId val="194433408"/>
        <c:scaling>
          <c:orientation val="minMax"/>
        </c:scaling>
        <c:delete val="1"/>
        <c:axPos val="b"/>
        <c:majorGridlines/>
        <c:numFmt formatCode="0.00%" sourceLinked="1"/>
        <c:majorTickMark val="out"/>
        <c:minorTickMark val="none"/>
        <c:tickLblPos val="nextTo"/>
        <c:crossAx val="194434944"/>
        <c:crosses val="autoZero"/>
        <c:crossBetween val="between"/>
      </c:valAx>
      <c:catAx>
        <c:axId val="194434944"/>
        <c:scaling>
          <c:orientation val="minMax"/>
        </c:scaling>
        <c:delete val="0"/>
        <c:axPos val="l"/>
        <c:majorTickMark val="out"/>
        <c:minorTickMark val="none"/>
        <c:tickLblPos val="nextTo"/>
        <c:crossAx val="19443340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40595584"/>
        <c:axId val="140597120"/>
      </c:barChart>
      <c:catAx>
        <c:axId val="140595584"/>
        <c:scaling>
          <c:orientation val="maxMin"/>
        </c:scaling>
        <c:delete val="0"/>
        <c:axPos val="l"/>
        <c:majorTickMark val="out"/>
        <c:minorTickMark val="none"/>
        <c:tickLblPos val="nextTo"/>
        <c:crossAx val="140597120"/>
        <c:crosses val="autoZero"/>
        <c:auto val="1"/>
        <c:lblAlgn val="ctr"/>
        <c:lblOffset val="100"/>
        <c:noMultiLvlLbl val="0"/>
      </c:catAx>
      <c:valAx>
        <c:axId val="14059712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4059558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93751680"/>
        <c:axId val="193753472"/>
      </c:barChart>
      <c:catAx>
        <c:axId val="193751680"/>
        <c:scaling>
          <c:orientation val="maxMin"/>
        </c:scaling>
        <c:delete val="0"/>
        <c:axPos val="l"/>
        <c:majorTickMark val="none"/>
        <c:minorTickMark val="none"/>
        <c:tickLblPos val="nextTo"/>
        <c:crossAx val="193753472"/>
        <c:crosses val="autoZero"/>
        <c:auto val="1"/>
        <c:lblAlgn val="ctr"/>
        <c:lblOffset val="100"/>
        <c:tickLblSkip val="1"/>
        <c:noMultiLvlLbl val="0"/>
      </c:catAx>
      <c:valAx>
        <c:axId val="193753472"/>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93751680"/>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94380544"/>
        <c:axId val="194382464"/>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94380544"/>
        <c:axId val="194382464"/>
      </c:lineChart>
      <c:catAx>
        <c:axId val="194380544"/>
        <c:scaling>
          <c:orientation val="minMax"/>
        </c:scaling>
        <c:delete val="0"/>
        <c:axPos val="b"/>
        <c:majorTickMark val="out"/>
        <c:minorTickMark val="none"/>
        <c:tickLblPos val="nextTo"/>
        <c:crossAx val="194382464"/>
        <c:crosses val="autoZero"/>
        <c:auto val="1"/>
        <c:lblAlgn val="ctr"/>
        <c:lblOffset val="100"/>
        <c:noMultiLvlLbl val="0"/>
      </c:catAx>
      <c:valAx>
        <c:axId val="194382464"/>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94380544"/>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94469888"/>
        <c:axId val="194471424"/>
      </c:bubbleChart>
      <c:valAx>
        <c:axId val="194469888"/>
        <c:scaling>
          <c:orientation val="minMax"/>
          <c:max val="5"/>
          <c:min val="0"/>
        </c:scaling>
        <c:delete val="1"/>
        <c:axPos val="t"/>
        <c:majorGridlines/>
        <c:numFmt formatCode="General" sourceLinked="1"/>
        <c:majorTickMark val="out"/>
        <c:minorTickMark val="none"/>
        <c:tickLblPos val="nextTo"/>
        <c:crossAx val="194471424"/>
        <c:crosses val="autoZero"/>
        <c:crossBetween val="midCat"/>
      </c:valAx>
      <c:valAx>
        <c:axId val="194471424"/>
        <c:scaling>
          <c:orientation val="maxMin"/>
          <c:max val="4.5"/>
          <c:min val="0"/>
        </c:scaling>
        <c:delete val="1"/>
        <c:axPos val="l"/>
        <c:majorGridlines/>
        <c:numFmt formatCode="General" sourceLinked="1"/>
        <c:majorTickMark val="out"/>
        <c:minorTickMark val="none"/>
        <c:tickLblPos val="nextTo"/>
        <c:crossAx val="19446988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39ADA-A61D-4CD9-B148-1B2004D10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6673</Words>
  <Characters>42047</Characters>
  <Application>Microsoft Office Word</Application>
  <DocSecurity>0</DocSecurity>
  <Lines>350</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48623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926</cp:revision>
  <dcterms:created xsi:type="dcterms:W3CDTF">2012-02-24T08:17:00Z</dcterms:created>
  <dcterms:modified xsi:type="dcterms:W3CDTF">2012-06-08T08:15:00Z</dcterms:modified>
</cp:coreProperties>
</file>