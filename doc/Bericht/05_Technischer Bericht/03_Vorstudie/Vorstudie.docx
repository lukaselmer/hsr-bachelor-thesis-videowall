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19998378"/>
      <w:r>
        <w:t>Vorstudie</w:t>
      </w:r>
      <w:bookmarkEnd w:id="0"/>
    </w:p>
    <w:p w:rsidR="007B716D" w:rsidRDefault="007B716D" w:rsidP="007B716D">
      <w:pPr>
        <w:pStyle w:val="Heading2"/>
      </w:pPr>
      <w:bookmarkStart w:id="1" w:name="_Toc287347253"/>
      <w:bookmarkStart w:id="2" w:name="_Toc319998379"/>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bl>
    <w:p w:rsidR="009562ED" w:rsidRDefault="009562ED" w:rsidP="009562ED"/>
    <w:p w:rsidR="00682539" w:rsidRDefault="00682539"/>
    <w:sdt>
      <w:sdtPr>
        <w:rPr>
          <w:rFonts w:asciiTheme="minorHAnsi" w:hAnsiTheme="minorHAnsi"/>
          <w:bCs w:val="0"/>
          <w:color w:val="auto"/>
          <w:spacing w:val="0"/>
          <w:sz w:val="20"/>
          <w:szCs w:val="20"/>
          <w:lang w:bidi="ar-SA"/>
        </w:rPr>
        <w:id w:val="-1616977574"/>
        <w:docPartObj>
          <w:docPartGallery w:val="Table of Contents"/>
          <w:docPartUnique/>
        </w:docPartObj>
      </w:sdtPr>
      <w:sdtEndPr>
        <w:rPr>
          <w:b/>
          <w:noProof/>
        </w:rPr>
      </w:sdtEndPr>
      <w:sdtContent>
        <w:p w:rsidR="00682539" w:rsidRDefault="00682539">
          <w:pPr>
            <w:pStyle w:val="TOCHeading"/>
          </w:pPr>
          <w:r>
            <w:t>Contents</w:t>
          </w:r>
        </w:p>
        <w:p w:rsidR="005B1EC9" w:rsidRDefault="00682539">
          <w:pPr>
            <w:pStyle w:val="TOC1"/>
            <w:tabs>
              <w:tab w:val="left" w:pos="440"/>
              <w:tab w:val="right" w:leader="dot" w:pos="9062"/>
            </w:tabs>
            <w:rPr>
              <w:b w:val="0"/>
              <w:noProof/>
              <w:sz w:val="22"/>
              <w:szCs w:val="22"/>
              <w:lang w:eastAsia="de-CH"/>
            </w:rPr>
          </w:pPr>
          <w:r>
            <w:fldChar w:fldCharType="begin"/>
          </w:r>
          <w:r>
            <w:instrText xml:space="preserve"> TOC \o "1-3" \h \z \u </w:instrText>
          </w:r>
          <w:r>
            <w:fldChar w:fldCharType="separate"/>
          </w:r>
          <w:hyperlink w:anchor="_Toc319998378" w:history="1">
            <w:r w:rsidR="005B1EC9" w:rsidRPr="00877B90">
              <w:rPr>
                <w:rStyle w:val="Hyperlink"/>
                <w:noProof/>
              </w:rPr>
              <w:t>I.</w:t>
            </w:r>
            <w:r w:rsidR="005B1EC9">
              <w:rPr>
                <w:b w:val="0"/>
                <w:noProof/>
                <w:sz w:val="22"/>
                <w:szCs w:val="22"/>
                <w:lang w:eastAsia="de-CH"/>
              </w:rPr>
              <w:tab/>
            </w:r>
            <w:r w:rsidR="005B1EC9" w:rsidRPr="00877B90">
              <w:rPr>
                <w:rStyle w:val="Hyperlink"/>
                <w:noProof/>
              </w:rPr>
              <w:t>Vorstudie</w:t>
            </w:r>
            <w:r w:rsidR="005B1EC9">
              <w:rPr>
                <w:noProof/>
                <w:webHidden/>
              </w:rPr>
              <w:tab/>
            </w:r>
            <w:r w:rsidR="005B1EC9">
              <w:rPr>
                <w:noProof/>
                <w:webHidden/>
              </w:rPr>
              <w:fldChar w:fldCharType="begin"/>
            </w:r>
            <w:r w:rsidR="005B1EC9">
              <w:rPr>
                <w:noProof/>
                <w:webHidden/>
              </w:rPr>
              <w:instrText xml:space="preserve"> PAGEREF _Toc319998378 \h </w:instrText>
            </w:r>
            <w:r w:rsidR="005B1EC9">
              <w:rPr>
                <w:noProof/>
                <w:webHidden/>
              </w:rPr>
            </w:r>
            <w:r w:rsidR="005B1EC9">
              <w:rPr>
                <w:noProof/>
                <w:webHidden/>
              </w:rPr>
              <w:fldChar w:fldCharType="separate"/>
            </w:r>
            <w:r w:rsidR="005B1EC9">
              <w:rPr>
                <w:noProof/>
                <w:webHidden/>
              </w:rPr>
              <w:t>1</w:t>
            </w:r>
            <w:r w:rsidR="005B1EC9">
              <w:rPr>
                <w:noProof/>
                <w:webHidden/>
              </w:rPr>
              <w:fldChar w:fldCharType="end"/>
            </w:r>
          </w:hyperlink>
        </w:p>
        <w:p w:rsidR="005B1EC9" w:rsidRDefault="00F07362">
          <w:pPr>
            <w:pStyle w:val="TOC2"/>
            <w:tabs>
              <w:tab w:val="left" w:pos="660"/>
              <w:tab w:val="right" w:leader="dot" w:pos="9062"/>
            </w:tabs>
            <w:rPr>
              <w:noProof/>
              <w:sz w:val="22"/>
              <w:szCs w:val="22"/>
              <w:lang w:eastAsia="de-CH"/>
            </w:rPr>
          </w:pPr>
          <w:hyperlink w:anchor="_Toc319998379" w:history="1">
            <w:r w:rsidR="005B1EC9" w:rsidRPr="00877B90">
              <w:rPr>
                <w:rStyle w:val="Hyperlink"/>
                <w:noProof/>
              </w:rPr>
              <w:t>I.1</w:t>
            </w:r>
            <w:r w:rsidR="005B1EC9">
              <w:rPr>
                <w:noProof/>
                <w:sz w:val="22"/>
                <w:szCs w:val="22"/>
                <w:lang w:eastAsia="de-CH"/>
              </w:rPr>
              <w:tab/>
            </w:r>
            <w:r w:rsidR="005B1EC9" w:rsidRPr="00877B90">
              <w:rPr>
                <w:rStyle w:val="Hyperlink"/>
                <w:noProof/>
              </w:rPr>
              <w:t>Änderungsgeschichte</w:t>
            </w:r>
            <w:r w:rsidR="005B1EC9">
              <w:rPr>
                <w:noProof/>
                <w:webHidden/>
              </w:rPr>
              <w:tab/>
            </w:r>
            <w:r w:rsidR="005B1EC9">
              <w:rPr>
                <w:noProof/>
                <w:webHidden/>
              </w:rPr>
              <w:fldChar w:fldCharType="begin"/>
            </w:r>
            <w:r w:rsidR="005B1EC9">
              <w:rPr>
                <w:noProof/>
                <w:webHidden/>
              </w:rPr>
              <w:instrText xml:space="preserve"> PAGEREF _Toc319998379 \h </w:instrText>
            </w:r>
            <w:r w:rsidR="005B1EC9">
              <w:rPr>
                <w:noProof/>
                <w:webHidden/>
              </w:rPr>
            </w:r>
            <w:r w:rsidR="005B1EC9">
              <w:rPr>
                <w:noProof/>
                <w:webHidden/>
              </w:rPr>
              <w:fldChar w:fldCharType="separate"/>
            </w:r>
            <w:r w:rsidR="005B1EC9">
              <w:rPr>
                <w:noProof/>
                <w:webHidden/>
              </w:rPr>
              <w:t>1</w:t>
            </w:r>
            <w:r w:rsidR="005B1EC9">
              <w:rPr>
                <w:noProof/>
                <w:webHidden/>
              </w:rPr>
              <w:fldChar w:fldCharType="end"/>
            </w:r>
          </w:hyperlink>
        </w:p>
        <w:p w:rsidR="005B1EC9" w:rsidRDefault="00F07362">
          <w:pPr>
            <w:pStyle w:val="TOC2"/>
            <w:tabs>
              <w:tab w:val="left" w:pos="880"/>
              <w:tab w:val="right" w:leader="dot" w:pos="9062"/>
            </w:tabs>
            <w:rPr>
              <w:noProof/>
              <w:sz w:val="22"/>
              <w:szCs w:val="22"/>
              <w:lang w:eastAsia="de-CH"/>
            </w:rPr>
          </w:pPr>
          <w:hyperlink w:anchor="_Toc319998380" w:history="1">
            <w:r w:rsidR="005B1EC9" w:rsidRPr="00877B90">
              <w:rPr>
                <w:rStyle w:val="Hyperlink"/>
                <w:noProof/>
              </w:rPr>
              <w:t>II.1</w:t>
            </w:r>
            <w:r w:rsidR="005B1EC9">
              <w:rPr>
                <w:noProof/>
                <w:sz w:val="22"/>
                <w:szCs w:val="22"/>
                <w:lang w:eastAsia="de-CH"/>
              </w:rPr>
              <w:tab/>
            </w:r>
            <w:r w:rsidR="005B1EC9" w:rsidRPr="00877B90">
              <w:rPr>
                <w:rStyle w:val="Hyperlink"/>
                <w:noProof/>
              </w:rPr>
              <w:t>Vision</w:t>
            </w:r>
            <w:r w:rsidR="005B1EC9">
              <w:rPr>
                <w:noProof/>
                <w:webHidden/>
              </w:rPr>
              <w:tab/>
            </w:r>
            <w:r w:rsidR="005B1EC9">
              <w:rPr>
                <w:noProof/>
                <w:webHidden/>
              </w:rPr>
              <w:fldChar w:fldCharType="begin"/>
            </w:r>
            <w:r w:rsidR="005B1EC9">
              <w:rPr>
                <w:noProof/>
                <w:webHidden/>
              </w:rPr>
              <w:instrText xml:space="preserve"> PAGEREF _Toc319998380 \h </w:instrText>
            </w:r>
            <w:r w:rsidR="005B1EC9">
              <w:rPr>
                <w:noProof/>
                <w:webHidden/>
              </w:rPr>
            </w:r>
            <w:r w:rsidR="005B1EC9">
              <w:rPr>
                <w:noProof/>
                <w:webHidden/>
              </w:rPr>
              <w:fldChar w:fldCharType="separate"/>
            </w:r>
            <w:r w:rsidR="005B1EC9">
              <w:rPr>
                <w:noProof/>
                <w:webHidden/>
              </w:rPr>
              <w:t>3</w:t>
            </w:r>
            <w:r w:rsidR="005B1EC9">
              <w:rPr>
                <w:noProof/>
                <w:webHidden/>
              </w:rPr>
              <w:fldChar w:fldCharType="end"/>
            </w:r>
          </w:hyperlink>
        </w:p>
        <w:p w:rsidR="005B1EC9" w:rsidRDefault="00F07362">
          <w:pPr>
            <w:pStyle w:val="TOC2"/>
            <w:tabs>
              <w:tab w:val="left" w:pos="880"/>
              <w:tab w:val="right" w:leader="dot" w:pos="9062"/>
            </w:tabs>
            <w:rPr>
              <w:noProof/>
              <w:sz w:val="22"/>
              <w:szCs w:val="22"/>
              <w:lang w:eastAsia="de-CH"/>
            </w:rPr>
          </w:pPr>
          <w:hyperlink w:anchor="_Toc319998381" w:history="1">
            <w:r w:rsidR="005B1EC9" w:rsidRPr="00877B90">
              <w:rPr>
                <w:rStyle w:val="Hyperlink"/>
                <w:noProof/>
              </w:rPr>
              <w:t>II.2</w:t>
            </w:r>
            <w:r w:rsidR="005B1EC9">
              <w:rPr>
                <w:noProof/>
                <w:sz w:val="22"/>
                <w:szCs w:val="22"/>
                <w:lang w:eastAsia="de-CH"/>
              </w:rPr>
              <w:tab/>
            </w:r>
            <w:r w:rsidR="005B1EC9" w:rsidRPr="00877B90">
              <w:rPr>
                <w:rStyle w:val="Hyperlink"/>
                <w:noProof/>
              </w:rPr>
              <w:t>Gebäude der HSR</w:t>
            </w:r>
            <w:r w:rsidR="005B1EC9">
              <w:rPr>
                <w:noProof/>
                <w:webHidden/>
              </w:rPr>
              <w:tab/>
            </w:r>
            <w:r w:rsidR="005B1EC9">
              <w:rPr>
                <w:noProof/>
                <w:webHidden/>
              </w:rPr>
              <w:fldChar w:fldCharType="begin"/>
            </w:r>
            <w:r w:rsidR="005B1EC9">
              <w:rPr>
                <w:noProof/>
                <w:webHidden/>
              </w:rPr>
              <w:instrText xml:space="preserve"> PAGEREF _Toc319998381 \h </w:instrText>
            </w:r>
            <w:r w:rsidR="005B1EC9">
              <w:rPr>
                <w:noProof/>
                <w:webHidden/>
              </w:rPr>
            </w:r>
            <w:r w:rsidR="005B1EC9">
              <w:rPr>
                <w:noProof/>
                <w:webHidden/>
              </w:rPr>
              <w:fldChar w:fldCharType="separate"/>
            </w:r>
            <w:r w:rsidR="005B1EC9">
              <w:rPr>
                <w:noProof/>
                <w:webHidden/>
              </w:rPr>
              <w:t>4</w:t>
            </w:r>
            <w:r w:rsidR="005B1EC9">
              <w:rPr>
                <w:noProof/>
                <w:webHidden/>
              </w:rPr>
              <w:fldChar w:fldCharType="end"/>
            </w:r>
          </w:hyperlink>
        </w:p>
        <w:p w:rsidR="005B1EC9" w:rsidRDefault="00F07362">
          <w:pPr>
            <w:pStyle w:val="TOC2"/>
            <w:tabs>
              <w:tab w:val="left" w:pos="880"/>
              <w:tab w:val="right" w:leader="dot" w:pos="9062"/>
            </w:tabs>
            <w:rPr>
              <w:noProof/>
              <w:sz w:val="22"/>
              <w:szCs w:val="22"/>
              <w:lang w:eastAsia="de-CH"/>
            </w:rPr>
          </w:pPr>
          <w:hyperlink w:anchor="_Toc319998382" w:history="1">
            <w:r w:rsidR="005B1EC9" w:rsidRPr="00877B90">
              <w:rPr>
                <w:rStyle w:val="Hyperlink"/>
                <w:noProof/>
              </w:rPr>
              <w:t>II.3</w:t>
            </w:r>
            <w:r w:rsidR="005B1EC9">
              <w:rPr>
                <w:noProof/>
                <w:sz w:val="22"/>
                <w:szCs w:val="22"/>
                <w:lang w:eastAsia="de-CH"/>
              </w:rPr>
              <w:tab/>
            </w:r>
            <w:r w:rsidR="005B1EC9" w:rsidRPr="00877B90">
              <w:rPr>
                <w:rStyle w:val="Hyperlink"/>
                <w:noProof/>
              </w:rPr>
              <w:t>Passanten Analyse</w:t>
            </w:r>
            <w:r w:rsidR="005B1EC9">
              <w:rPr>
                <w:noProof/>
                <w:webHidden/>
              </w:rPr>
              <w:tab/>
            </w:r>
            <w:r w:rsidR="005B1EC9">
              <w:rPr>
                <w:noProof/>
                <w:webHidden/>
              </w:rPr>
              <w:fldChar w:fldCharType="begin"/>
            </w:r>
            <w:r w:rsidR="005B1EC9">
              <w:rPr>
                <w:noProof/>
                <w:webHidden/>
              </w:rPr>
              <w:instrText xml:space="preserve"> PAGEREF _Toc319998382 \h </w:instrText>
            </w:r>
            <w:r w:rsidR="005B1EC9">
              <w:rPr>
                <w:noProof/>
                <w:webHidden/>
              </w:rPr>
            </w:r>
            <w:r w:rsidR="005B1EC9">
              <w:rPr>
                <w:noProof/>
                <w:webHidden/>
              </w:rPr>
              <w:fldChar w:fldCharType="separate"/>
            </w:r>
            <w:r w:rsidR="005B1EC9">
              <w:rPr>
                <w:noProof/>
                <w:webHidden/>
              </w:rPr>
              <w:t>4</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83" w:history="1">
            <w:r w:rsidR="005B1EC9" w:rsidRPr="00877B90">
              <w:rPr>
                <w:rStyle w:val="Hyperlink"/>
                <w:noProof/>
              </w:rPr>
              <w:t>II.3.1</w:t>
            </w:r>
            <w:r w:rsidR="005B1EC9">
              <w:rPr>
                <w:noProof/>
                <w:sz w:val="22"/>
              </w:rPr>
              <w:tab/>
            </w:r>
            <w:r w:rsidR="005B1EC9" w:rsidRPr="00877B90">
              <w:rPr>
                <w:rStyle w:val="Hyperlink"/>
                <w:noProof/>
              </w:rPr>
              <w:t>Abstandwerte</w:t>
            </w:r>
            <w:r w:rsidR="005B1EC9">
              <w:rPr>
                <w:noProof/>
                <w:webHidden/>
              </w:rPr>
              <w:tab/>
            </w:r>
            <w:r w:rsidR="005B1EC9">
              <w:rPr>
                <w:noProof/>
                <w:webHidden/>
              </w:rPr>
              <w:fldChar w:fldCharType="begin"/>
            </w:r>
            <w:r w:rsidR="005B1EC9">
              <w:rPr>
                <w:noProof/>
                <w:webHidden/>
              </w:rPr>
              <w:instrText xml:space="preserve"> PAGEREF _Toc319998383 \h </w:instrText>
            </w:r>
            <w:r w:rsidR="005B1EC9">
              <w:rPr>
                <w:noProof/>
                <w:webHidden/>
              </w:rPr>
            </w:r>
            <w:r w:rsidR="005B1EC9">
              <w:rPr>
                <w:noProof/>
                <w:webHidden/>
              </w:rPr>
              <w:fldChar w:fldCharType="separate"/>
            </w:r>
            <w:r w:rsidR="005B1EC9">
              <w:rPr>
                <w:noProof/>
                <w:webHidden/>
              </w:rPr>
              <w:t>5</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84" w:history="1">
            <w:r w:rsidR="005B1EC9" w:rsidRPr="00877B90">
              <w:rPr>
                <w:rStyle w:val="Hyperlink"/>
                <w:noProof/>
              </w:rPr>
              <w:t>II.3.2</w:t>
            </w:r>
            <w:r w:rsidR="005B1EC9">
              <w:rPr>
                <w:noProof/>
                <w:sz w:val="22"/>
              </w:rPr>
              <w:tab/>
            </w:r>
            <w:r w:rsidR="005B1EC9" w:rsidRPr="00877B90">
              <w:rPr>
                <w:rStyle w:val="Hyperlink"/>
                <w:noProof/>
              </w:rPr>
              <w:t>Gruppengrössen</w:t>
            </w:r>
            <w:r w:rsidR="005B1EC9">
              <w:rPr>
                <w:noProof/>
                <w:webHidden/>
              </w:rPr>
              <w:tab/>
            </w:r>
            <w:r w:rsidR="005B1EC9">
              <w:rPr>
                <w:noProof/>
                <w:webHidden/>
              </w:rPr>
              <w:fldChar w:fldCharType="begin"/>
            </w:r>
            <w:r w:rsidR="005B1EC9">
              <w:rPr>
                <w:noProof/>
                <w:webHidden/>
              </w:rPr>
              <w:instrText xml:space="preserve"> PAGEREF _Toc319998384 \h </w:instrText>
            </w:r>
            <w:r w:rsidR="005B1EC9">
              <w:rPr>
                <w:noProof/>
                <w:webHidden/>
              </w:rPr>
            </w:r>
            <w:r w:rsidR="005B1EC9">
              <w:rPr>
                <w:noProof/>
                <w:webHidden/>
              </w:rPr>
              <w:fldChar w:fldCharType="separate"/>
            </w:r>
            <w:r w:rsidR="005B1EC9">
              <w:rPr>
                <w:noProof/>
                <w:webHidden/>
              </w:rPr>
              <w:t>6</w:t>
            </w:r>
            <w:r w:rsidR="005B1EC9">
              <w:rPr>
                <w:noProof/>
                <w:webHidden/>
              </w:rPr>
              <w:fldChar w:fldCharType="end"/>
            </w:r>
          </w:hyperlink>
        </w:p>
        <w:p w:rsidR="005B1EC9" w:rsidRDefault="00F07362">
          <w:pPr>
            <w:pStyle w:val="TOC2"/>
            <w:tabs>
              <w:tab w:val="left" w:pos="880"/>
              <w:tab w:val="right" w:leader="dot" w:pos="9062"/>
            </w:tabs>
            <w:rPr>
              <w:noProof/>
              <w:sz w:val="22"/>
              <w:szCs w:val="22"/>
              <w:lang w:eastAsia="de-CH"/>
            </w:rPr>
          </w:pPr>
          <w:hyperlink w:anchor="_Toc319998385" w:history="1">
            <w:r w:rsidR="005B1EC9" w:rsidRPr="00877B90">
              <w:rPr>
                <w:rStyle w:val="Hyperlink"/>
                <w:noProof/>
              </w:rPr>
              <w:t>II.4</w:t>
            </w:r>
            <w:r w:rsidR="005B1EC9">
              <w:rPr>
                <w:noProof/>
                <w:sz w:val="22"/>
                <w:szCs w:val="22"/>
                <w:lang w:eastAsia="de-CH"/>
              </w:rPr>
              <w:tab/>
            </w:r>
            <w:r w:rsidR="005B1EC9" w:rsidRPr="00877B90">
              <w:rPr>
                <w:rStyle w:val="Hyperlink"/>
                <w:noProof/>
              </w:rPr>
              <w:t>Interaktionsbereich des Kinect Sensors</w:t>
            </w:r>
            <w:r w:rsidR="005B1EC9">
              <w:rPr>
                <w:noProof/>
                <w:webHidden/>
              </w:rPr>
              <w:tab/>
            </w:r>
            <w:r w:rsidR="005B1EC9">
              <w:rPr>
                <w:noProof/>
                <w:webHidden/>
              </w:rPr>
              <w:fldChar w:fldCharType="begin"/>
            </w:r>
            <w:r w:rsidR="005B1EC9">
              <w:rPr>
                <w:noProof/>
                <w:webHidden/>
              </w:rPr>
              <w:instrText xml:space="preserve"> PAGEREF _Toc319998385 \h </w:instrText>
            </w:r>
            <w:r w:rsidR="005B1EC9">
              <w:rPr>
                <w:noProof/>
                <w:webHidden/>
              </w:rPr>
            </w:r>
            <w:r w:rsidR="005B1EC9">
              <w:rPr>
                <w:noProof/>
                <w:webHidden/>
              </w:rPr>
              <w:fldChar w:fldCharType="separate"/>
            </w:r>
            <w:r w:rsidR="005B1EC9">
              <w:rPr>
                <w:noProof/>
                <w:webHidden/>
              </w:rPr>
              <w:t>8</w:t>
            </w:r>
            <w:r w:rsidR="005B1EC9">
              <w:rPr>
                <w:noProof/>
                <w:webHidden/>
              </w:rPr>
              <w:fldChar w:fldCharType="end"/>
            </w:r>
          </w:hyperlink>
        </w:p>
        <w:p w:rsidR="005B1EC9" w:rsidRDefault="00F07362">
          <w:pPr>
            <w:pStyle w:val="TOC2"/>
            <w:tabs>
              <w:tab w:val="left" w:pos="880"/>
              <w:tab w:val="right" w:leader="dot" w:pos="9062"/>
            </w:tabs>
            <w:rPr>
              <w:noProof/>
              <w:sz w:val="22"/>
              <w:szCs w:val="22"/>
              <w:lang w:eastAsia="de-CH"/>
            </w:rPr>
          </w:pPr>
          <w:hyperlink w:anchor="_Toc319998386" w:history="1">
            <w:r w:rsidR="005B1EC9" w:rsidRPr="00877B90">
              <w:rPr>
                <w:rStyle w:val="Hyperlink"/>
                <w:noProof/>
              </w:rPr>
              <w:t>II.5</w:t>
            </w:r>
            <w:r w:rsidR="005B1EC9">
              <w:rPr>
                <w:noProof/>
                <w:sz w:val="22"/>
                <w:szCs w:val="22"/>
                <w:lang w:eastAsia="de-CH"/>
              </w:rPr>
              <w:tab/>
            </w:r>
            <w:r w:rsidR="005B1EC9" w:rsidRPr="00877B90">
              <w:rPr>
                <w:rStyle w:val="Hyperlink"/>
                <w:noProof/>
              </w:rPr>
              <w:t>Befragung</w:t>
            </w:r>
            <w:r w:rsidR="005B1EC9">
              <w:rPr>
                <w:noProof/>
                <w:webHidden/>
              </w:rPr>
              <w:tab/>
            </w:r>
            <w:r w:rsidR="005B1EC9">
              <w:rPr>
                <w:noProof/>
                <w:webHidden/>
              </w:rPr>
              <w:fldChar w:fldCharType="begin"/>
            </w:r>
            <w:r w:rsidR="005B1EC9">
              <w:rPr>
                <w:noProof/>
                <w:webHidden/>
              </w:rPr>
              <w:instrText xml:space="preserve"> PAGEREF _Toc319998386 \h </w:instrText>
            </w:r>
            <w:r w:rsidR="005B1EC9">
              <w:rPr>
                <w:noProof/>
                <w:webHidden/>
              </w:rPr>
            </w:r>
            <w:r w:rsidR="005B1EC9">
              <w:rPr>
                <w:noProof/>
                <w:webHidden/>
              </w:rPr>
              <w:fldChar w:fldCharType="separate"/>
            </w:r>
            <w:r w:rsidR="005B1EC9">
              <w:rPr>
                <w:noProof/>
                <w:webHidden/>
              </w:rPr>
              <w:t>9</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87" w:history="1">
            <w:r w:rsidR="005B1EC9" w:rsidRPr="00877B90">
              <w:rPr>
                <w:rStyle w:val="Hyperlink"/>
                <w:noProof/>
              </w:rPr>
              <w:t>II.5.1</w:t>
            </w:r>
            <w:r w:rsidR="005B1EC9">
              <w:rPr>
                <w:noProof/>
                <w:sz w:val="22"/>
              </w:rPr>
              <w:tab/>
            </w:r>
            <w:r w:rsidR="005B1EC9" w:rsidRPr="00877B90">
              <w:rPr>
                <w:rStyle w:val="Hyperlink"/>
                <w:noProof/>
              </w:rPr>
              <w:t>Fragebogen</w:t>
            </w:r>
            <w:r w:rsidR="005B1EC9">
              <w:rPr>
                <w:noProof/>
                <w:webHidden/>
              </w:rPr>
              <w:tab/>
            </w:r>
            <w:r w:rsidR="005B1EC9">
              <w:rPr>
                <w:noProof/>
                <w:webHidden/>
              </w:rPr>
              <w:fldChar w:fldCharType="begin"/>
            </w:r>
            <w:r w:rsidR="005B1EC9">
              <w:rPr>
                <w:noProof/>
                <w:webHidden/>
              </w:rPr>
              <w:instrText xml:space="preserve"> PAGEREF _Toc319998387 \h </w:instrText>
            </w:r>
            <w:r w:rsidR="005B1EC9">
              <w:rPr>
                <w:noProof/>
                <w:webHidden/>
              </w:rPr>
            </w:r>
            <w:r w:rsidR="005B1EC9">
              <w:rPr>
                <w:noProof/>
                <w:webHidden/>
              </w:rPr>
              <w:fldChar w:fldCharType="separate"/>
            </w:r>
            <w:r w:rsidR="005B1EC9">
              <w:rPr>
                <w:noProof/>
                <w:webHidden/>
              </w:rPr>
              <w:t>10</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88" w:history="1">
            <w:r w:rsidR="005B1EC9" w:rsidRPr="00877B90">
              <w:rPr>
                <w:rStyle w:val="Hyperlink"/>
                <w:noProof/>
              </w:rPr>
              <w:t>II.5.2</w:t>
            </w:r>
            <w:r w:rsidR="005B1EC9">
              <w:rPr>
                <w:noProof/>
                <w:sz w:val="22"/>
              </w:rPr>
              <w:tab/>
            </w:r>
            <w:r w:rsidR="005B1EC9" w:rsidRPr="00877B90">
              <w:rPr>
                <w:rStyle w:val="Hyperlink"/>
                <w:noProof/>
              </w:rPr>
              <w:t>Auswertung</w:t>
            </w:r>
            <w:r w:rsidR="005B1EC9">
              <w:rPr>
                <w:noProof/>
                <w:webHidden/>
              </w:rPr>
              <w:tab/>
            </w:r>
            <w:r w:rsidR="005B1EC9">
              <w:rPr>
                <w:noProof/>
                <w:webHidden/>
              </w:rPr>
              <w:fldChar w:fldCharType="begin"/>
            </w:r>
            <w:r w:rsidR="005B1EC9">
              <w:rPr>
                <w:noProof/>
                <w:webHidden/>
              </w:rPr>
              <w:instrText xml:space="preserve"> PAGEREF _Toc319998388 \h </w:instrText>
            </w:r>
            <w:r w:rsidR="005B1EC9">
              <w:rPr>
                <w:noProof/>
                <w:webHidden/>
              </w:rPr>
            </w:r>
            <w:r w:rsidR="005B1EC9">
              <w:rPr>
                <w:noProof/>
                <w:webHidden/>
              </w:rPr>
              <w:fldChar w:fldCharType="separate"/>
            </w:r>
            <w:r w:rsidR="005B1EC9">
              <w:rPr>
                <w:noProof/>
                <w:webHidden/>
              </w:rPr>
              <w:t>11</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89" w:history="1">
            <w:r w:rsidR="005B1EC9" w:rsidRPr="00877B90">
              <w:rPr>
                <w:rStyle w:val="Hyperlink"/>
                <w:noProof/>
              </w:rPr>
              <w:t>II.5.3</w:t>
            </w:r>
            <w:r w:rsidR="005B1EC9">
              <w:rPr>
                <w:noProof/>
                <w:sz w:val="22"/>
              </w:rPr>
              <w:tab/>
            </w:r>
            <w:r w:rsidR="005B1EC9" w:rsidRPr="00877B90">
              <w:rPr>
                <w:rStyle w:val="Hyperlink"/>
                <w:noProof/>
              </w:rPr>
              <w:t>Fazit</w:t>
            </w:r>
            <w:r w:rsidR="005B1EC9">
              <w:rPr>
                <w:noProof/>
                <w:webHidden/>
              </w:rPr>
              <w:tab/>
            </w:r>
            <w:r w:rsidR="005B1EC9">
              <w:rPr>
                <w:noProof/>
                <w:webHidden/>
              </w:rPr>
              <w:fldChar w:fldCharType="begin"/>
            </w:r>
            <w:r w:rsidR="005B1EC9">
              <w:rPr>
                <w:noProof/>
                <w:webHidden/>
              </w:rPr>
              <w:instrText xml:space="preserve"> PAGEREF _Toc319998389 \h </w:instrText>
            </w:r>
            <w:r w:rsidR="005B1EC9">
              <w:rPr>
                <w:noProof/>
                <w:webHidden/>
              </w:rPr>
            </w:r>
            <w:r w:rsidR="005B1EC9">
              <w:rPr>
                <w:noProof/>
                <w:webHidden/>
              </w:rPr>
              <w:fldChar w:fldCharType="separate"/>
            </w:r>
            <w:r w:rsidR="005B1EC9">
              <w:rPr>
                <w:noProof/>
                <w:webHidden/>
              </w:rPr>
              <w:t>12</w:t>
            </w:r>
            <w:r w:rsidR="005B1EC9">
              <w:rPr>
                <w:noProof/>
                <w:webHidden/>
              </w:rPr>
              <w:fldChar w:fldCharType="end"/>
            </w:r>
          </w:hyperlink>
        </w:p>
        <w:p w:rsidR="005B1EC9" w:rsidRDefault="00F07362">
          <w:pPr>
            <w:pStyle w:val="TOC2"/>
            <w:tabs>
              <w:tab w:val="left" w:pos="880"/>
              <w:tab w:val="right" w:leader="dot" w:pos="9062"/>
            </w:tabs>
            <w:rPr>
              <w:noProof/>
              <w:sz w:val="22"/>
              <w:szCs w:val="22"/>
              <w:lang w:eastAsia="de-CH"/>
            </w:rPr>
          </w:pPr>
          <w:hyperlink w:anchor="_Toc319998390" w:history="1">
            <w:r w:rsidR="005B1EC9" w:rsidRPr="00877B90">
              <w:rPr>
                <w:rStyle w:val="Hyperlink"/>
                <w:noProof/>
              </w:rPr>
              <w:t>II.6</w:t>
            </w:r>
            <w:r w:rsidR="005B1EC9">
              <w:rPr>
                <w:noProof/>
                <w:sz w:val="22"/>
                <w:szCs w:val="22"/>
                <w:lang w:eastAsia="de-CH"/>
              </w:rPr>
              <w:tab/>
            </w:r>
            <w:r w:rsidR="005B1EC9" w:rsidRPr="00877B90">
              <w:rPr>
                <w:rStyle w:val="Hyperlink"/>
                <w:noProof/>
              </w:rPr>
              <w:t>Personas</w:t>
            </w:r>
            <w:r w:rsidR="005B1EC9">
              <w:rPr>
                <w:noProof/>
                <w:webHidden/>
              </w:rPr>
              <w:tab/>
            </w:r>
            <w:r w:rsidR="005B1EC9">
              <w:rPr>
                <w:noProof/>
                <w:webHidden/>
              </w:rPr>
              <w:fldChar w:fldCharType="begin"/>
            </w:r>
            <w:r w:rsidR="005B1EC9">
              <w:rPr>
                <w:noProof/>
                <w:webHidden/>
              </w:rPr>
              <w:instrText xml:space="preserve"> PAGEREF _Toc319998390 \h </w:instrText>
            </w:r>
            <w:r w:rsidR="005B1EC9">
              <w:rPr>
                <w:noProof/>
                <w:webHidden/>
              </w:rPr>
            </w:r>
            <w:r w:rsidR="005B1EC9">
              <w:rPr>
                <w:noProof/>
                <w:webHidden/>
              </w:rPr>
              <w:fldChar w:fldCharType="separate"/>
            </w:r>
            <w:r w:rsidR="005B1EC9">
              <w:rPr>
                <w:noProof/>
                <w:webHidden/>
              </w:rPr>
              <w:t>14</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91" w:history="1">
            <w:r w:rsidR="005B1EC9" w:rsidRPr="00877B90">
              <w:rPr>
                <w:rStyle w:val="Hyperlink"/>
                <w:noProof/>
              </w:rPr>
              <w:t>II.6.1</w:t>
            </w:r>
            <w:r w:rsidR="005B1EC9">
              <w:rPr>
                <w:noProof/>
                <w:sz w:val="22"/>
              </w:rPr>
              <w:tab/>
            </w:r>
            <w:r w:rsidR="005B1EC9" w:rsidRPr="00877B90">
              <w:rPr>
                <w:rStyle w:val="Hyperlink"/>
                <w:noProof/>
              </w:rPr>
              <w:t>Persona Peter Posterleser</w:t>
            </w:r>
            <w:r w:rsidR="005B1EC9">
              <w:rPr>
                <w:noProof/>
                <w:webHidden/>
              </w:rPr>
              <w:tab/>
            </w:r>
            <w:r w:rsidR="005B1EC9">
              <w:rPr>
                <w:noProof/>
                <w:webHidden/>
              </w:rPr>
              <w:fldChar w:fldCharType="begin"/>
            </w:r>
            <w:r w:rsidR="005B1EC9">
              <w:rPr>
                <w:noProof/>
                <w:webHidden/>
              </w:rPr>
              <w:instrText xml:space="preserve"> PAGEREF _Toc319998391 \h </w:instrText>
            </w:r>
            <w:r w:rsidR="005B1EC9">
              <w:rPr>
                <w:noProof/>
                <w:webHidden/>
              </w:rPr>
            </w:r>
            <w:r w:rsidR="005B1EC9">
              <w:rPr>
                <w:noProof/>
                <w:webHidden/>
              </w:rPr>
              <w:fldChar w:fldCharType="separate"/>
            </w:r>
            <w:r w:rsidR="005B1EC9">
              <w:rPr>
                <w:noProof/>
                <w:webHidden/>
              </w:rPr>
              <w:t>15</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92" w:history="1">
            <w:r w:rsidR="005B1EC9" w:rsidRPr="00877B90">
              <w:rPr>
                <w:rStyle w:val="Hyperlink"/>
                <w:noProof/>
              </w:rPr>
              <w:t>II.6.2</w:t>
            </w:r>
            <w:r w:rsidR="005B1EC9">
              <w:rPr>
                <w:noProof/>
                <w:sz w:val="22"/>
              </w:rPr>
              <w:tab/>
            </w:r>
            <w:r w:rsidR="005B1EC9" w:rsidRPr="00877B90">
              <w:rPr>
                <w:rStyle w:val="Hyperlink"/>
                <w:noProof/>
              </w:rPr>
              <w:t>Persona Noemi Nichtinteressiert</w:t>
            </w:r>
            <w:r w:rsidR="005B1EC9">
              <w:rPr>
                <w:noProof/>
                <w:webHidden/>
              </w:rPr>
              <w:tab/>
            </w:r>
            <w:r w:rsidR="005B1EC9">
              <w:rPr>
                <w:noProof/>
                <w:webHidden/>
              </w:rPr>
              <w:fldChar w:fldCharType="begin"/>
            </w:r>
            <w:r w:rsidR="005B1EC9">
              <w:rPr>
                <w:noProof/>
                <w:webHidden/>
              </w:rPr>
              <w:instrText xml:space="preserve"> PAGEREF _Toc319998392 \h </w:instrText>
            </w:r>
            <w:r w:rsidR="005B1EC9">
              <w:rPr>
                <w:noProof/>
                <w:webHidden/>
              </w:rPr>
            </w:r>
            <w:r w:rsidR="005B1EC9">
              <w:rPr>
                <w:noProof/>
                <w:webHidden/>
              </w:rPr>
              <w:fldChar w:fldCharType="separate"/>
            </w:r>
            <w:r w:rsidR="005B1EC9">
              <w:rPr>
                <w:noProof/>
                <w:webHidden/>
              </w:rPr>
              <w:t>16</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93" w:history="1">
            <w:r w:rsidR="005B1EC9" w:rsidRPr="00877B90">
              <w:rPr>
                <w:rStyle w:val="Hyperlink"/>
                <w:noProof/>
              </w:rPr>
              <w:t>II.6.3</w:t>
            </w:r>
            <w:r w:rsidR="005B1EC9">
              <w:rPr>
                <w:noProof/>
                <w:sz w:val="22"/>
              </w:rPr>
              <w:tab/>
            </w:r>
            <w:r w:rsidR="005B1EC9" w:rsidRPr="00877B90">
              <w:rPr>
                <w:rStyle w:val="Hyperlink"/>
                <w:noProof/>
              </w:rPr>
              <w:t>Persona Erich Eventbesucher</w:t>
            </w:r>
            <w:r w:rsidR="005B1EC9">
              <w:rPr>
                <w:noProof/>
                <w:webHidden/>
              </w:rPr>
              <w:tab/>
            </w:r>
            <w:r w:rsidR="005B1EC9">
              <w:rPr>
                <w:noProof/>
                <w:webHidden/>
              </w:rPr>
              <w:fldChar w:fldCharType="begin"/>
            </w:r>
            <w:r w:rsidR="005B1EC9">
              <w:rPr>
                <w:noProof/>
                <w:webHidden/>
              </w:rPr>
              <w:instrText xml:space="preserve"> PAGEREF _Toc319998393 \h </w:instrText>
            </w:r>
            <w:r w:rsidR="005B1EC9">
              <w:rPr>
                <w:noProof/>
                <w:webHidden/>
              </w:rPr>
            </w:r>
            <w:r w:rsidR="005B1EC9">
              <w:rPr>
                <w:noProof/>
                <w:webHidden/>
              </w:rPr>
              <w:fldChar w:fldCharType="separate"/>
            </w:r>
            <w:r w:rsidR="005B1EC9">
              <w:rPr>
                <w:noProof/>
                <w:webHidden/>
              </w:rPr>
              <w:t>18</w:t>
            </w:r>
            <w:r w:rsidR="005B1EC9">
              <w:rPr>
                <w:noProof/>
                <w:webHidden/>
              </w:rPr>
              <w:fldChar w:fldCharType="end"/>
            </w:r>
          </w:hyperlink>
        </w:p>
        <w:p w:rsidR="005B1EC9" w:rsidRDefault="00F07362">
          <w:pPr>
            <w:pStyle w:val="TOC2"/>
            <w:tabs>
              <w:tab w:val="left" w:pos="880"/>
              <w:tab w:val="right" w:leader="dot" w:pos="9062"/>
            </w:tabs>
            <w:rPr>
              <w:noProof/>
              <w:sz w:val="22"/>
              <w:szCs w:val="22"/>
              <w:lang w:eastAsia="de-CH"/>
            </w:rPr>
          </w:pPr>
          <w:hyperlink w:anchor="_Toc319998394" w:history="1">
            <w:r w:rsidR="005B1EC9" w:rsidRPr="00877B90">
              <w:rPr>
                <w:rStyle w:val="Hyperlink"/>
                <w:noProof/>
              </w:rPr>
              <w:t>II.7</w:t>
            </w:r>
            <w:r w:rsidR="005B1EC9">
              <w:rPr>
                <w:noProof/>
                <w:sz w:val="22"/>
                <w:szCs w:val="22"/>
                <w:lang w:eastAsia="de-CH"/>
              </w:rPr>
              <w:tab/>
            </w:r>
            <w:r w:rsidR="005B1EC9" w:rsidRPr="00877B90">
              <w:rPr>
                <w:rStyle w:val="Hyperlink"/>
                <w:noProof/>
              </w:rPr>
              <w:t>Hardware Setup</w:t>
            </w:r>
            <w:r w:rsidR="005B1EC9">
              <w:rPr>
                <w:noProof/>
                <w:webHidden/>
              </w:rPr>
              <w:tab/>
            </w:r>
            <w:r w:rsidR="005B1EC9">
              <w:rPr>
                <w:noProof/>
                <w:webHidden/>
              </w:rPr>
              <w:fldChar w:fldCharType="begin"/>
            </w:r>
            <w:r w:rsidR="005B1EC9">
              <w:rPr>
                <w:noProof/>
                <w:webHidden/>
              </w:rPr>
              <w:instrText xml:space="preserve"> PAGEREF _Toc319998394 \h </w:instrText>
            </w:r>
            <w:r w:rsidR="005B1EC9">
              <w:rPr>
                <w:noProof/>
                <w:webHidden/>
              </w:rPr>
            </w:r>
            <w:r w:rsidR="005B1EC9">
              <w:rPr>
                <w:noProof/>
                <w:webHidden/>
              </w:rPr>
              <w:fldChar w:fldCharType="separate"/>
            </w:r>
            <w:r w:rsidR="005B1EC9">
              <w:rPr>
                <w:noProof/>
                <w:webHidden/>
              </w:rPr>
              <w:t>20</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95" w:history="1">
            <w:r w:rsidR="005B1EC9" w:rsidRPr="00877B90">
              <w:rPr>
                <w:rStyle w:val="Hyperlink"/>
                <w:noProof/>
              </w:rPr>
              <w:t>II.7.1</w:t>
            </w:r>
            <w:r w:rsidR="005B1EC9">
              <w:rPr>
                <w:noProof/>
                <w:sz w:val="22"/>
              </w:rPr>
              <w:tab/>
            </w:r>
            <w:r w:rsidR="005B1EC9" w:rsidRPr="00877B90">
              <w:rPr>
                <w:rStyle w:val="Hyperlink"/>
                <w:noProof/>
              </w:rPr>
              <w:t>Monitore</w:t>
            </w:r>
            <w:r w:rsidR="005B1EC9">
              <w:rPr>
                <w:noProof/>
                <w:webHidden/>
              </w:rPr>
              <w:tab/>
            </w:r>
            <w:r w:rsidR="005B1EC9">
              <w:rPr>
                <w:noProof/>
                <w:webHidden/>
              </w:rPr>
              <w:fldChar w:fldCharType="begin"/>
            </w:r>
            <w:r w:rsidR="005B1EC9">
              <w:rPr>
                <w:noProof/>
                <w:webHidden/>
              </w:rPr>
              <w:instrText xml:space="preserve"> PAGEREF _Toc319998395 \h </w:instrText>
            </w:r>
            <w:r w:rsidR="005B1EC9">
              <w:rPr>
                <w:noProof/>
                <w:webHidden/>
              </w:rPr>
            </w:r>
            <w:r w:rsidR="005B1EC9">
              <w:rPr>
                <w:noProof/>
                <w:webHidden/>
              </w:rPr>
              <w:fldChar w:fldCharType="separate"/>
            </w:r>
            <w:r w:rsidR="005B1EC9">
              <w:rPr>
                <w:noProof/>
                <w:webHidden/>
              </w:rPr>
              <w:t>20</w:t>
            </w:r>
            <w:r w:rsidR="005B1EC9">
              <w:rPr>
                <w:noProof/>
                <w:webHidden/>
              </w:rPr>
              <w:fldChar w:fldCharType="end"/>
            </w:r>
          </w:hyperlink>
        </w:p>
        <w:p w:rsidR="005B1EC9" w:rsidRDefault="00F07362">
          <w:pPr>
            <w:pStyle w:val="TOC3"/>
            <w:tabs>
              <w:tab w:val="left" w:pos="1100"/>
              <w:tab w:val="right" w:leader="dot" w:pos="9062"/>
            </w:tabs>
            <w:rPr>
              <w:noProof/>
              <w:sz w:val="22"/>
            </w:rPr>
          </w:pPr>
          <w:hyperlink w:anchor="_Toc319998396" w:history="1">
            <w:r w:rsidR="005B1EC9" w:rsidRPr="00877B90">
              <w:rPr>
                <w:rStyle w:val="Hyperlink"/>
                <w:noProof/>
              </w:rPr>
              <w:t>II.7.2</w:t>
            </w:r>
            <w:r w:rsidR="005B1EC9">
              <w:rPr>
                <w:noProof/>
                <w:sz w:val="22"/>
              </w:rPr>
              <w:tab/>
            </w:r>
            <w:r w:rsidR="005B1EC9" w:rsidRPr="00877B90">
              <w:rPr>
                <w:rStyle w:val="Hyperlink"/>
                <w:noProof/>
              </w:rPr>
              <w:t>Grafikkarten</w:t>
            </w:r>
            <w:r w:rsidR="005B1EC9">
              <w:rPr>
                <w:noProof/>
                <w:webHidden/>
              </w:rPr>
              <w:tab/>
            </w:r>
            <w:r w:rsidR="005B1EC9">
              <w:rPr>
                <w:noProof/>
                <w:webHidden/>
              </w:rPr>
              <w:fldChar w:fldCharType="begin"/>
            </w:r>
            <w:r w:rsidR="005B1EC9">
              <w:rPr>
                <w:noProof/>
                <w:webHidden/>
              </w:rPr>
              <w:instrText xml:space="preserve"> PAGEREF _Toc319998396 \h </w:instrText>
            </w:r>
            <w:r w:rsidR="005B1EC9">
              <w:rPr>
                <w:noProof/>
                <w:webHidden/>
              </w:rPr>
            </w:r>
            <w:r w:rsidR="005B1EC9">
              <w:rPr>
                <w:noProof/>
                <w:webHidden/>
              </w:rPr>
              <w:fldChar w:fldCharType="separate"/>
            </w:r>
            <w:r w:rsidR="005B1EC9">
              <w:rPr>
                <w:noProof/>
                <w:webHidden/>
              </w:rPr>
              <w:t>24</w:t>
            </w:r>
            <w:r w:rsidR="005B1EC9">
              <w:rPr>
                <w:noProof/>
                <w:webHidden/>
              </w:rPr>
              <w:fldChar w:fldCharType="end"/>
            </w:r>
          </w:hyperlink>
        </w:p>
        <w:p w:rsidR="00682539" w:rsidRDefault="00682539">
          <w:r>
            <w:rPr>
              <w:b/>
              <w:bCs/>
              <w:noProof/>
            </w:rPr>
            <w:fldChar w:fldCharType="end"/>
          </w:r>
        </w:p>
      </w:sdtContent>
    </w:sdt>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19998380"/>
      <w:r>
        <w:lastRenderedPageBreak/>
        <w:t>Vision</w:t>
      </w:r>
      <w:bookmarkEnd w:id="3"/>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19998381"/>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19998382"/>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7" w:name="_Toc319998383"/>
      <w:r>
        <w:t>Abstandwerte</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8"/>
    </w:p>
    <w:p w:rsidR="00A46354" w:rsidRDefault="00490236" w:rsidP="00A46354">
      <w:pPr>
        <w:pStyle w:val="Heading3"/>
      </w:pPr>
      <w:bookmarkStart w:id="9" w:name="_Toc319998384"/>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F07362" w:rsidRPr="0073417C" w:rsidRDefault="00F07362"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B6C1B" w:rsidRPr="0073417C" w:rsidRDefault="001B6C1B"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Pr="00170BA1">
        <w:t>Aufteilung Einzelpersonen zu Gruppen</w:t>
      </w:r>
      <w:r w:rsidR="00607536">
        <w:br w:type="page"/>
      </w:r>
    </w:p>
    <w:p w:rsidR="00682539" w:rsidRDefault="00682539" w:rsidP="00DC33F4">
      <w:pPr>
        <w:pStyle w:val="Heading2"/>
      </w:pPr>
      <w:bookmarkStart w:id="10" w:name="_Toc319998385"/>
      <w:bookmarkStart w:id="11" w:name="_Ref319428867"/>
      <w:r>
        <w:lastRenderedPageBreak/>
        <w:t>Interaktionsbereich des Kinect Sensors</w:t>
      </w:r>
      <w:bookmarkEnd w:id="10"/>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fldSimple w:instr=" SEQ Abbildung \* ARABIC ">
        <w:r>
          <w:rPr>
            <w:noProof/>
          </w:rPr>
          <w:t>7</w:t>
        </w:r>
      </w:fldSimple>
      <w:r>
        <w:t xml:space="preserve"> –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FF48C9">
        <w:t xml:space="preserve">Abbildung </w:t>
      </w:r>
      <w:r w:rsidR="00FF48C9">
        <w:rPr>
          <w:noProof/>
        </w:rPr>
        <w:t>7</w:t>
      </w:r>
      <w:r w:rsidR="00FF48C9">
        <w:t xml:space="preserve"> – Interaktionszonen,</w:t>
      </w:r>
      <w:r w:rsidR="00FF48C9" w:rsidRPr="005B1EC9">
        <w:t xml:space="preserve"> </w:t>
      </w:r>
      <w:r w:rsidR="00FF48C9">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Wurde man in der grünen Zone erkannt, kann man sich auch weiter nach vorn, in den gelben Bereich bewegen. Dort wird das </w:t>
      </w:r>
      <w:r w:rsidR="00577773">
        <w:t>man</w:t>
      </w:r>
      <w:r w:rsidR="003C72BF">
        <w:t xml:space="preserve"> bis zu etwa einem Meter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19998386"/>
      <w:r>
        <w:lastRenderedPageBreak/>
        <w:t>Befragung</w:t>
      </w:r>
      <w:bookmarkEnd w:id="11"/>
      <w:bookmarkEnd w:id="13"/>
    </w:p>
    <w:p w:rsidR="00623750" w:rsidRDefault="00623750" w:rsidP="00623750">
      <w:bookmarkStart w:id="14"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fldSimple w:instr=" SEQ Tabelle \* ARABIC ">
        <w:r>
          <w:rPr>
            <w:noProof/>
          </w:rPr>
          <w:t>2</w:t>
        </w:r>
      </w:fldSimple>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19998387"/>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19998388"/>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fldSimple w:instr=" SEQ Abbildung \* ARABIC ">
        <w:r w:rsidR="005B1EC9">
          <w:rPr>
            <w:noProof/>
          </w:rPr>
          <w:t>8</w:t>
        </w:r>
      </w:fldSimple>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3D559B">
        <w:t xml:space="preserve"> (41% der Studenten befürworteten die Video Erstellung)</w:t>
      </w:r>
      <w:r>
        <w:t xml:space="preserve">. Daraus ist zu schliessen, dass sich ein Video zur Präsentation der in ihrem Studiengang zu erstellenden Arbeiten wohl besser eignet. Studierende des Bauingenieurwesens hingegen lehnen den Vorschlag, das Poster mit einem Video zu ersetzen,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fldSimple w:instr=" SEQ Abbildung \* ARABIC ">
        <w:r w:rsidR="005B1EC9">
          <w:rPr>
            <w:noProof/>
          </w:rPr>
          <w:t>9</w:t>
        </w:r>
      </w:fldSimple>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1" w:name="_Toc319998389"/>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8D093B" w:rsidP="008D093B">
      <w:pPr>
        <w:pStyle w:val="Heading2"/>
      </w:pPr>
      <w:bookmarkStart w:id="22" w:name="_Toc319998390"/>
      <w:r>
        <w:lastRenderedPageBreak/>
        <w:t>Personas</w:t>
      </w:r>
      <w:bookmarkEnd w:id="22"/>
    </w:p>
    <w:p w:rsidR="008D093B" w:rsidRDefault="008D093B" w:rsidP="008D093B">
      <w:r>
        <w:t>Aus den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t xml:space="preserve">) lassen sich </w:t>
      </w:r>
      <w:r w:rsidR="004033A6">
        <w:t xml:space="preserve">folgende Punkte </w:t>
      </w:r>
      <w:r w:rsidR="00DF3331">
        <w:t xml:space="preserve">als Verhaltensvariablen </w:t>
      </w:r>
      <w:r w:rsidR="004033A6">
        <w:t xml:space="preserve">für die </w:t>
      </w:r>
      <w:r>
        <w:t>Evaluierung</w:t>
      </w:r>
      <w:r w:rsidR="00EB2B5B">
        <w:t xml:space="preserve"> der verschiedenen Rollen</w:t>
      </w:r>
      <w:r w:rsidR="00BB47F6">
        <w:t xml:space="preserve"> für das zu entwickelnde System</w:t>
      </w:r>
      <w:r>
        <w:t xml:space="preserve"> übernehmen:</w:t>
      </w:r>
    </w:p>
    <w:p w:rsidR="008D093B" w:rsidRDefault="008D093B" w:rsidP="008D093B">
      <w:pPr>
        <w:pStyle w:val="ListParagraph"/>
        <w:numPr>
          <w:ilvl w:val="0"/>
          <w:numId w:val="17"/>
        </w:numPr>
      </w:pPr>
      <w:r>
        <w:t>Sic</w:t>
      </w:r>
      <w:r w:rsidR="004033A6">
        <w:t xml:space="preserve">htbarkeit der Poster, welche in diesem Kapitel fortan </w:t>
      </w:r>
      <w:r>
        <w:t xml:space="preserve">als </w:t>
      </w:r>
      <w:r w:rsidR="00BB47F6">
        <w:t>„</w:t>
      </w:r>
      <w:r>
        <w:t xml:space="preserve">Interesse </w:t>
      </w:r>
      <w:r w:rsidR="004033A6">
        <w:t>an den Postern</w:t>
      </w:r>
      <w:r w:rsidR="00BB47F6">
        <w:t>“</w:t>
      </w:r>
      <w:r w:rsidR="004033A6">
        <w:t xml:space="preserve"> aufgelistet wird</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F07362" w:rsidRPr="00082E30" w:rsidRDefault="00F07362"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1B6C1B" w:rsidRPr="00082E30" w:rsidRDefault="001B6C1B"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F07362" w:rsidRPr="00082E30" w:rsidRDefault="00F07362"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1B6C1B" w:rsidRPr="00082E30" w:rsidRDefault="001B6C1B"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F07362" w:rsidRPr="00082E30" w:rsidRDefault="00F07362"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1B6C1B" w:rsidRPr="00082E30" w:rsidRDefault="001B6C1B"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F07362" w:rsidRPr="00082E30" w:rsidRDefault="00F07362"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1B6C1B" w:rsidRPr="00082E30" w:rsidRDefault="001B6C1B"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D093B" w:rsidRDefault="008D093B" w:rsidP="008D093B">
      <w:pPr>
        <w:pStyle w:val="Caption"/>
      </w:pPr>
      <w:bookmarkStart w:id="23" w:name="_Ref319422492"/>
      <w:r>
        <w:t xml:space="preserve">Abbildung </w:t>
      </w:r>
      <w:fldSimple w:instr=" SEQ Abbildung \* ARABIC ">
        <w:r w:rsidR="005B1EC9">
          <w:rPr>
            <w:noProof/>
          </w:rPr>
          <w:t>10</w:t>
        </w:r>
      </w:fldSimple>
      <w:r>
        <w:t xml:space="preserve"> – Meinungsverteilung</w:t>
      </w:r>
      <w:bookmarkEnd w:id="23"/>
    </w:p>
    <w:p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 xml:space="preserve">i „trifft eher nicht zu“. Daraus lassen sich zwei </w:t>
      </w:r>
      <w:r w:rsidR="007179AC">
        <w:t xml:space="preserve">primäre </w:t>
      </w:r>
      <w:r w:rsidR="004258C2">
        <w:t>Arten von Studenten</w:t>
      </w:r>
      <w:r>
        <w:t xml:space="preserve"> extrahieren. Die eine</w:t>
      </w:r>
      <w:r w:rsidR="006A50FA">
        <w:t>, die</w:t>
      </w:r>
      <w:r>
        <w:t xml:space="preserve"> sich für die Bachelorarbeiten und Poster</w:t>
      </w:r>
      <w:r w:rsidR="006A50FA">
        <w:t xml:space="preserve"> interessier</w:t>
      </w:r>
      <w:r w:rsidR="00F31D8C">
        <w:t>t</w:t>
      </w:r>
      <w:r w:rsidR="006A50FA">
        <w:t xml:space="preserve"> und </w:t>
      </w:r>
      <w:r>
        <w:t>deren Inhalte auch aufmerksam</w:t>
      </w:r>
      <w:r w:rsidR="006A50FA">
        <w:t xml:space="preserve"> l</w:t>
      </w:r>
      <w:r w:rsidR="00F31D8C">
        <w:t>iest</w:t>
      </w:r>
      <w:r>
        <w:t xml:space="preserve">. Die </w:t>
      </w:r>
      <w:r w:rsidR="006A50FA">
        <w:t xml:space="preserve">zweite </w:t>
      </w:r>
      <w:r w:rsidR="00F31D8C">
        <w:t xml:space="preserve">Art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p>
    <w:p w:rsidR="008D093B" w:rsidRDefault="008F3C8B" w:rsidP="008D093B">
      <w:r>
        <w:t>Neben dem</w:t>
      </w:r>
      <w:r w:rsidR="008D093B">
        <w:t xml:space="preserve"> Schulunterricht finde</w:t>
      </w:r>
      <w:r w:rsidR="00C36B10">
        <w:t>n</w:t>
      </w:r>
      <w:r w:rsidR="008D093B">
        <w:t xml:space="preserve"> an der HSR auch immer wieder Veranstaltungen f</w:t>
      </w:r>
      <w:r w:rsidR="00AB2906">
        <w:t>ür externe Personen statt. Diese Besucher</w:t>
      </w:r>
      <w:r w:rsidR="008D093B">
        <w:t xml:space="preserve"> sind ebenfalls potenzielle Video Wall Nutzer. Bei den Veranstaltungen gibt es immer Pausen</w:t>
      </w:r>
      <w:r w:rsidR="00C36B10">
        <w:t>. D</w:t>
      </w:r>
      <w:r w:rsidR="008D093B">
        <w:t>iese Zeit kann genutzt werden</w:t>
      </w:r>
      <w:r w:rsidR="00C36B10">
        <w:t>,</w:t>
      </w:r>
      <w:r w:rsidR="008D093B">
        <w:t xml:space="preserve"> um Aussenstehenden die Arbeiten der HSR näher zu bringen und im Idealfall eine Zusammenarbeit zwischen externen Instanzen und der HSR zu fördern.</w:t>
      </w:r>
      <w:r w:rsidR="00AB2906">
        <w:t xml:space="preserve"> Externe Personen, die eine Veranstaltung an der HSR besuchen, werden zu einer dritten Rolle zusammengefasst.</w:t>
      </w:r>
    </w:p>
    <w:p w:rsidR="00AB2906" w:rsidRDefault="00AB2906" w:rsidP="008D093B">
      <w:r>
        <w:t xml:space="preserve">Weiter gibt es die Rolle des </w:t>
      </w:r>
      <w:r w:rsidRPr="00AB2906">
        <w:t>Student</w:t>
      </w:r>
      <w:r>
        <w:t>en</w:t>
      </w:r>
      <w:r w:rsidRPr="00AB2906">
        <w:t>, der gerne eine App</w:t>
      </w:r>
      <w:r>
        <w:t xml:space="preserve">likation </w:t>
      </w:r>
      <w:r w:rsidRPr="00AB2906">
        <w:t>programmieren möchte</w:t>
      </w:r>
      <w:r>
        <w:t>, um diese dann auf der Video Wall verfügbar machen zu können. 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EB2B5B" w:rsidRDefault="00AB2906" w:rsidP="008D093B">
      <w:r>
        <w:t>Für die</w:t>
      </w:r>
      <w:r w:rsidR="00EB2B5B">
        <w:t xml:space="preserve"> </w:t>
      </w:r>
      <w:r>
        <w:t>oben</w:t>
      </w:r>
      <w:r w:rsidR="00EB2B5B">
        <w:t xml:space="preserve"> beschriebenen </w:t>
      </w:r>
      <w:r>
        <w:t>ersten drei Rollen wurde je eine Persona ausgearbeitet, da diese für Erarbeitung der Applikation eine entscheidende Rolle spielen. Die drei Personas werden nachfolgend beschrieben.</w:t>
      </w:r>
    </w:p>
    <w:p w:rsidR="00DD39D7" w:rsidRDefault="00DD39D7">
      <w:pPr>
        <w:rPr>
          <w:rFonts w:asciiTheme="majorHAnsi" w:hAnsiTheme="majorHAnsi"/>
          <w:b/>
          <w:color w:val="00629E"/>
          <w:spacing w:val="15"/>
          <w:sz w:val="22"/>
          <w:szCs w:val="22"/>
        </w:rPr>
      </w:pPr>
      <w:r>
        <w:br w:type="page"/>
      </w:r>
    </w:p>
    <w:p w:rsidR="008D093B" w:rsidRDefault="008D093B" w:rsidP="008D093B">
      <w:pPr>
        <w:pStyle w:val="Heading3"/>
      </w:pPr>
      <w:bookmarkStart w:id="24" w:name="_Toc319998391"/>
      <w:r>
        <w:lastRenderedPageBreak/>
        <w:t>Persona Peter Posterleser</w:t>
      </w:r>
      <w:bookmarkEnd w:id="24"/>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r w:rsidR="0075292B">
              <w:t>: Gross</w:t>
            </w:r>
          </w:p>
          <w:p w:rsidR="008D093B" w:rsidRDefault="008D093B" w:rsidP="00DF3331">
            <w:pPr>
              <w:pStyle w:val="ListParagraph"/>
              <w:numPr>
                <w:ilvl w:val="0"/>
                <w:numId w:val="18"/>
              </w:numPr>
            </w:pPr>
            <w:r>
              <w:t>Wert der Präsentation</w:t>
            </w:r>
            <w:r w:rsidR="0075292B">
              <w:t>: Gross</w:t>
            </w:r>
          </w:p>
          <w:p w:rsidR="008D093B" w:rsidRDefault="00560F2A" w:rsidP="00DF3331">
            <w:pPr>
              <w:pStyle w:val="ListParagraph"/>
              <w:numPr>
                <w:ilvl w:val="0"/>
                <w:numId w:val="18"/>
              </w:numPr>
            </w:pPr>
            <w:r>
              <w:t>Qualitätseinschätzung</w:t>
            </w:r>
            <w:r w:rsidR="004C5145">
              <w:t>: Gross</w:t>
            </w:r>
          </w:p>
          <w:p w:rsidR="002D026B" w:rsidRDefault="002D026B" w:rsidP="002D026B">
            <w:pPr>
              <w:pStyle w:val="ListParagraph"/>
              <w:numPr>
                <w:ilvl w:val="0"/>
                <w:numId w:val="18"/>
              </w:numPr>
            </w:pPr>
            <w:r>
              <w:t>Zeitaufwand für das Lesen: Gross</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8D093B">
      <w:pPr>
        <w:pStyle w:val="Heading4"/>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8D093B">
      <w:pPr>
        <w:pStyle w:val="Heading4"/>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8D093B">
      <w:pPr>
        <w:pStyle w:val="Heading4"/>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Freundin </w:t>
      </w:r>
      <w:r w:rsidR="001E5514">
        <w:t xml:space="preserve">von ihm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8D093B">
      <w:pPr>
        <w:pStyle w:val="Heading4"/>
      </w:pPr>
      <w:r>
        <w:t>Soll-Szenario-2</w:t>
      </w:r>
    </w:p>
    <w:p w:rsidR="008D093B" w:rsidRPr="001806D7" w:rsidRDefault="001E5514" w:rsidP="008D093B">
      <w:r>
        <w:t>Am Dienstag der dritten (?) Semesterwoche, kurz vor Mittag, möchten sich Peter und eine Freundin von ihm 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8D093B">
      <w:pPr>
        <w:pStyle w:val="Heading3"/>
      </w:pPr>
      <w:bookmarkStart w:id="25" w:name="_Toc319998392"/>
      <w:r>
        <w:t>Persona Noemi Nichtinteressiert</w:t>
      </w:r>
      <w:bookmarkEnd w:id="25"/>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w:t>
            </w:r>
            <w:r>
              <w:lastRenderedPageBreak/>
              <w:t xml:space="preserve">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r w:rsidR="00291BCC">
              <w:t>: Gering</w:t>
            </w:r>
          </w:p>
          <w:p w:rsidR="007960B3" w:rsidRDefault="007960B3" w:rsidP="00DF3331">
            <w:pPr>
              <w:pStyle w:val="ListParagraph"/>
              <w:numPr>
                <w:ilvl w:val="0"/>
                <w:numId w:val="18"/>
              </w:numPr>
            </w:pPr>
            <w:r>
              <w:t>Interesse an den Postern</w:t>
            </w:r>
            <w:r w:rsidR="00291BCC">
              <w:t>: Gering</w:t>
            </w:r>
          </w:p>
          <w:p w:rsidR="007960B3" w:rsidRDefault="007960B3" w:rsidP="00DF3331">
            <w:pPr>
              <w:pStyle w:val="ListParagraph"/>
              <w:numPr>
                <w:ilvl w:val="0"/>
                <w:numId w:val="18"/>
              </w:numPr>
            </w:pPr>
            <w:r>
              <w:t>Qualitätseinschätzung</w:t>
            </w:r>
            <w:r w:rsidR="00291BCC">
              <w:t xml:space="preserve">: </w:t>
            </w:r>
            <w:r w:rsidR="002D026B">
              <w:t>Gering</w:t>
            </w:r>
          </w:p>
          <w:p w:rsidR="007960B3" w:rsidRDefault="007960B3" w:rsidP="00DF3331">
            <w:pPr>
              <w:pStyle w:val="ListParagraph"/>
              <w:numPr>
                <w:ilvl w:val="0"/>
                <w:numId w:val="18"/>
              </w:numPr>
            </w:pPr>
            <w:r>
              <w:t>Zeitaufwand für das Lesen</w:t>
            </w:r>
            <w:r w:rsidR="00291BCC">
              <w:t xml:space="preserve">: </w:t>
            </w:r>
            <w:r w:rsidR="002D026B">
              <w:t>Klein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7960B3">
      <w:pPr>
        <w:pStyle w:val="Heading4"/>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7960B3">
      <w:pPr>
        <w:pStyle w:val="Heading4"/>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7960B3">
      <w:pPr>
        <w:pStyle w:val="Heading4"/>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7960B3">
      <w:pPr>
        <w:pStyle w:val="Heading4"/>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8D093B">
      <w:pPr>
        <w:pStyle w:val="Heading3"/>
      </w:pPr>
      <w:bookmarkStart w:id="26" w:name="_Toc319998393"/>
      <w:r>
        <w:t>Persona Erich Eventbesucher</w:t>
      </w:r>
      <w:bookmarkEnd w:id="26"/>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8D093B">
      <w:pPr>
        <w:pStyle w:val="Heading4"/>
      </w:pPr>
      <w:r>
        <w:t>Ist-Szenario-1</w:t>
      </w:r>
    </w:p>
    <w:p w:rsidR="008D093B" w:rsidRDefault="008D093B" w:rsidP="008D093B">
      <w:r>
        <w:t>Erich besucht 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t xml:space="preserve"> um sich in der Mensa einen Kaffee zu holen. </w:t>
      </w:r>
      <w:r w:rsidR="00BF2FE7">
        <w:t xml:space="preserve">Auch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2E2113">
        <w:t>beginnt ein</w:t>
      </w:r>
      <w:r>
        <w:t xml:space="preserve"> Gespräch</w:t>
      </w:r>
      <w:r w:rsidR="00FA3E52">
        <w:t xml:space="preserve"> und kehrt erst zurück</w:t>
      </w:r>
      <w:r w:rsidR="00BF2FE7">
        <w:t>,</w:t>
      </w:r>
      <w:r>
        <w:t xml:space="preserve"> </w:t>
      </w:r>
      <w:r w:rsidR="00FA3E52">
        <w:t>als</w:t>
      </w:r>
      <w:r>
        <w:t xml:space="preserve"> sie in den Saal gerufen wird.</w:t>
      </w:r>
    </w:p>
    <w:p w:rsidR="008D093B" w:rsidRDefault="008D093B" w:rsidP="008D093B">
      <w:pPr>
        <w:pStyle w:val="Heading4"/>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muss. Nach einer Einführung erfolgt die erste Pause. Erich und seine Kollegen nutzen diese Zeit</w:t>
      </w:r>
      <w:r w:rsidR="00D3286B">
        <w:t>,</w:t>
      </w:r>
      <w:r>
        <w:t xml:space="preserve"> um sich in der Mensa einen Kaffee zu holen. Dabei fällt ihm wieder die Video Wall auf. Interessiert nähert er sich dieser und bemerkt, dass diese auf seine Bewegungen reagiert. Erich stellt bei </w:t>
      </w:r>
      <w:r>
        <w:lastRenderedPageBreak/>
        <w:t>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19998394"/>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19998395"/>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bookmarkStart w:id="33" w:name="_GoBack"/>
      <w:bookmarkEnd w:id="33"/>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4" w:name="_Ref318900849"/>
      <w:r>
        <w:t xml:space="preserve">Abbildung </w:t>
      </w:r>
      <w:fldSimple w:instr=" SEQ Abbildung \* ARABIC ">
        <w:r w:rsidR="005B1EC9">
          <w:rPr>
            <w:noProof/>
          </w:rPr>
          <w:t>19</w:t>
        </w:r>
      </w:fldSimple>
      <w:r>
        <w:t xml:space="preserve"> - Variante A: 1 x 6 55" Monitore, Hellraumprojektor Test</w:t>
      </w:r>
      <w:bookmarkEnd w:id="3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19998396"/>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21</w:t>
        </w:r>
      </w:fldSimple>
      <w:r>
        <w:t xml:space="preserve"> - Matrox </w:t>
      </w:r>
      <w:r w:rsidRPr="008D539C">
        <w:t>M9128</w:t>
      </w:r>
    </w:p>
    <w:p w:rsidR="001D6D72" w:rsidRPr="001D6D72" w:rsidRDefault="001D6D72" w:rsidP="007E0847"/>
    <w:sectPr w:rsidR="001D6D72" w:rsidRPr="001D6D72"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19E" w:rsidRDefault="00BC619E" w:rsidP="008F2373">
      <w:pPr>
        <w:spacing w:after="0"/>
      </w:pPr>
      <w:r>
        <w:separator/>
      </w:r>
    </w:p>
  </w:endnote>
  <w:endnote w:type="continuationSeparator" w:id="0">
    <w:p w:rsidR="00BC619E" w:rsidRDefault="00BC619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362" w:rsidRDefault="00F07362">
    <w:pPr>
      <w:pStyle w:val="Footer"/>
    </w:pPr>
    <w:r>
      <w:t>Video Wall - Vorstudie</w:t>
    </w:r>
    <w:r w:rsidRPr="005E2896">
      <w:tab/>
    </w:r>
    <w:r>
      <w:fldChar w:fldCharType="begin"/>
    </w:r>
    <w:r>
      <w:instrText xml:space="preserve"> DATE  \@ "d. MMMM yyyy"  \* MERGEFORMAT </w:instrText>
    </w:r>
    <w:r>
      <w:fldChar w:fldCharType="separate"/>
    </w:r>
    <w:r>
      <w:rPr>
        <w:noProof/>
      </w:rPr>
      <w:t>23.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F4986" w:rsidRPr="007F4986">
      <w:rPr>
        <w:b/>
        <w:noProof/>
        <w:lang w:val="de-DE"/>
      </w:rPr>
      <w:t>22</w:t>
    </w:r>
    <w:r>
      <w:rPr>
        <w:b/>
      </w:rPr>
      <w:fldChar w:fldCharType="end"/>
    </w:r>
    <w:r>
      <w:rPr>
        <w:lang w:val="de-DE"/>
      </w:rPr>
      <w:t xml:space="preserve"> von </w:t>
    </w:r>
    <w:fldSimple w:instr="NUMPAGES  \* Arabic  \* MERGEFORMAT">
      <w:r w:rsidR="007F4986" w:rsidRPr="007F4986">
        <w:rPr>
          <w:b/>
          <w:noProof/>
          <w:lang w:val="de-DE"/>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19E" w:rsidRDefault="00BC619E" w:rsidP="008F2373">
      <w:pPr>
        <w:spacing w:after="0"/>
      </w:pPr>
      <w:r>
        <w:separator/>
      </w:r>
    </w:p>
  </w:footnote>
  <w:footnote w:type="continuationSeparator" w:id="0">
    <w:p w:rsidR="00BC619E" w:rsidRDefault="00BC619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362" w:rsidRDefault="00F07362">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32326"/>
    <w:rsid w:val="00040982"/>
    <w:rsid w:val="00043479"/>
    <w:rsid w:val="00045A3C"/>
    <w:rsid w:val="000501F4"/>
    <w:rsid w:val="0005786D"/>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109D2"/>
    <w:rsid w:val="001156C5"/>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A2BAE"/>
    <w:rsid w:val="001B29E1"/>
    <w:rsid w:val="001B6C1B"/>
    <w:rsid w:val="001C50AE"/>
    <w:rsid w:val="001D17F5"/>
    <w:rsid w:val="001D5145"/>
    <w:rsid w:val="001D6D72"/>
    <w:rsid w:val="001E53C4"/>
    <w:rsid w:val="001E5514"/>
    <w:rsid w:val="001E7808"/>
    <w:rsid w:val="001F04A2"/>
    <w:rsid w:val="001F1125"/>
    <w:rsid w:val="001F2A8C"/>
    <w:rsid w:val="001F61F8"/>
    <w:rsid w:val="00214F45"/>
    <w:rsid w:val="00220C5E"/>
    <w:rsid w:val="00223137"/>
    <w:rsid w:val="0022501B"/>
    <w:rsid w:val="00225791"/>
    <w:rsid w:val="00226DA3"/>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32D0"/>
    <w:rsid w:val="002B3913"/>
    <w:rsid w:val="002B6D39"/>
    <w:rsid w:val="002C2C6F"/>
    <w:rsid w:val="002C5C59"/>
    <w:rsid w:val="002D026B"/>
    <w:rsid w:val="002D367A"/>
    <w:rsid w:val="002D3F54"/>
    <w:rsid w:val="002D3FE4"/>
    <w:rsid w:val="002D4305"/>
    <w:rsid w:val="002D500B"/>
    <w:rsid w:val="002E16A4"/>
    <w:rsid w:val="002E2113"/>
    <w:rsid w:val="002E635C"/>
    <w:rsid w:val="002E65A6"/>
    <w:rsid w:val="002F28DD"/>
    <w:rsid w:val="002F3CAF"/>
    <w:rsid w:val="002F525C"/>
    <w:rsid w:val="002F7CC2"/>
    <w:rsid w:val="00301F1C"/>
    <w:rsid w:val="0030331D"/>
    <w:rsid w:val="003045A3"/>
    <w:rsid w:val="00314A8E"/>
    <w:rsid w:val="00320CC3"/>
    <w:rsid w:val="00324B10"/>
    <w:rsid w:val="003324F5"/>
    <w:rsid w:val="003365B7"/>
    <w:rsid w:val="00352995"/>
    <w:rsid w:val="00353578"/>
    <w:rsid w:val="00361ABD"/>
    <w:rsid w:val="00381B2C"/>
    <w:rsid w:val="00381FAB"/>
    <w:rsid w:val="00394058"/>
    <w:rsid w:val="0039474C"/>
    <w:rsid w:val="003A0ADD"/>
    <w:rsid w:val="003A4B5B"/>
    <w:rsid w:val="003A5C55"/>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431D2"/>
    <w:rsid w:val="00444D21"/>
    <w:rsid w:val="004519B1"/>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5145"/>
    <w:rsid w:val="004C6767"/>
    <w:rsid w:val="004D522A"/>
    <w:rsid w:val="004E534B"/>
    <w:rsid w:val="004E6A6B"/>
    <w:rsid w:val="004F1530"/>
    <w:rsid w:val="004F2E0B"/>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55305"/>
    <w:rsid w:val="00560405"/>
    <w:rsid w:val="00560F2A"/>
    <w:rsid w:val="00561AEA"/>
    <w:rsid w:val="0056419C"/>
    <w:rsid w:val="00567864"/>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65153"/>
    <w:rsid w:val="00670EF6"/>
    <w:rsid w:val="00682539"/>
    <w:rsid w:val="0068294E"/>
    <w:rsid w:val="00683C6C"/>
    <w:rsid w:val="0068440F"/>
    <w:rsid w:val="00687113"/>
    <w:rsid w:val="00690341"/>
    <w:rsid w:val="006939B6"/>
    <w:rsid w:val="00695BB6"/>
    <w:rsid w:val="00695F14"/>
    <w:rsid w:val="006A2C1C"/>
    <w:rsid w:val="006A50FA"/>
    <w:rsid w:val="006A77EE"/>
    <w:rsid w:val="006B6727"/>
    <w:rsid w:val="006C2963"/>
    <w:rsid w:val="006C6507"/>
    <w:rsid w:val="006D5A74"/>
    <w:rsid w:val="006D6B49"/>
    <w:rsid w:val="006E5CF4"/>
    <w:rsid w:val="006F0BE2"/>
    <w:rsid w:val="006F2255"/>
    <w:rsid w:val="006F26CE"/>
    <w:rsid w:val="00712039"/>
    <w:rsid w:val="00713284"/>
    <w:rsid w:val="00713DB2"/>
    <w:rsid w:val="007162E9"/>
    <w:rsid w:val="00717701"/>
    <w:rsid w:val="007179AC"/>
    <w:rsid w:val="00725C78"/>
    <w:rsid w:val="00725DF9"/>
    <w:rsid w:val="00727600"/>
    <w:rsid w:val="0073417C"/>
    <w:rsid w:val="0073435E"/>
    <w:rsid w:val="00736387"/>
    <w:rsid w:val="007424FB"/>
    <w:rsid w:val="00746EF2"/>
    <w:rsid w:val="0075029B"/>
    <w:rsid w:val="0075292B"/>
    <w:rsid w:val="007537D1"/>
    <w:rsid w:val="00757B2C"/>
    <w:rsid w:val="00760725"/>
    <w:rsid w:val="00760B65"/>
    <w:rsid w:val="00764378"/>
    <w:rsid w:val="007651C9"/>
    <w:rsid w:val="00771BC9"/>
    <w:rsid w:val="0077258B"/>
    <w:rsid w:val="0077276C"/>
    <w:rsid w:val="007960B3"/>
    <w:rsid w:val="007A158A"/>
    <w:rsid w:val="007A6058"/>
    <w:rsid w:val="007A7EEE"/>
    <w:rsid w:val="007B4107"/>
    <w:rsid w:val="007B442E"/>
    <w:rsid w:val="007B716D"/>
    <w:rsid w:val="007B74F2"/>
    <w:rsid w:val="007C23B7"/>
    <w:rsid w:val="007C23DC"/>
    <w:rsid w:val="007D405F"/>
    <w:rsid w:val="007D507C"/>
    <w:rsid w:val="007D69EA"/>
    <w:rsid w:val="007D7C64"/>
    <w:rsid w:val="007E0847"/>
    <w:rsid w:val="007E095D"/>
    <w:rsid w:val="007E2111"/>
    <w:rsid w:val="007F1ABA"/>
    <w:rsid w:val="007F4986"/>
    <w:rsid w:val="00802A18"/>
    <w:rsid w:val="00804BD2"/>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A36ED"/>
    <w:rsid w:val="008A420E"/>
    <w:rsid w:val="008A4E18"/>
    <w:rsid w:val="008B3DC8"/>
    <w:rsid w:val="008B74EE"/>
    <w:rsid w:val="008C0A1C"/>
    <w:rsid w:val="008C54BF"/>
    <w:rsid w:val="008C57D9"/>
    <w:rsid w:val="008D093B"/>
    <w:rsid w:val="008D3868"/>
    <w:rsid w:val="008E328B"/>
    <w:rsid w:val="008E4868"/>
    <w:rsid w:val="008F227D"/>
    <w:rsid w:val="008F2373"/>
    <w:rsid w:val="008F3C8B"/>
    <w:rsid w:val="008F5CD2"/>
    <w:rsid w:val="008F5EC5"/>
    <w:rsid w:val="008F6C36"/>
    <w:rsid w:val="009030F0"/>
    <w:rsid w:val="0090356D"/>
    <w:rsid w:val="00904157"/>
    <w:rsid w:val="00910FE6"/>
    <w:rsid w:val="00914DCB"/>
    <w:rsid w:val="0092056D"/>
    <w:rsid w:val="00921794"/>
    <w:rsid w:val="009303F0"/>
    <w:rsid w:val="00941B59"/>
    <w:rsid w:val="00952B86"/>
    <w:rsid w:val="00954D75"/>
    <w:rsid w:val="009562ED"/>
    <w:rsid w:val="009644BA"/>
    <w:rsid w:val="0096622B"/>
    <w:rsid w:val="00971195"/>
    <w:rsid w:val="0097119A"/>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09A"/>
    <w:rsid w:val="00A46354"/>
    <w:rsid w:val="00A53880"/>
    <w:rsid w:val="00A54CB6"/>
    <w:rsid w:val="00A611DF"/>
    <w:rsid w:val="00A63319"/>
    <w:rsid w:val="00A63DFB"/>
    <w:rsid w:val="00A70C31"/>
    <w:rsid w:val="00A75891"/>
    <w:rsid w:val="00A812EA"/>
    <w:rsid w:val="00A81A61"/>
    <w:rsid w:val="00A91113"/>
    <w:rsid w:val="00A94A0E"/>
    <w:rsid w:val="00A95DE4"/>
    <w:rsid w:val="00AB1284"/>
    <w:rsid w:val="00AB21BC"/>
    <w:rsid w:val="00AB2906"/>
    <w:rsid w:val="00AB51D5"/>
    <w:rsid w:val="00AC40CC"/>
    <w:rsid w:val="00AC6443"/>
    <w:rsid w:val="00AC6938"/>
    <w:rsid w:val="00AD2E6D"/>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790B"/>
    <w:rsid w:val="00B3260D"/>
    <w:rsid w:val="00B53EFA"/>
    <w:rsid w:val="00B54046"/>
    <w:rsid w:val="00B541BC"/>
    <w:rsid w:val="00B5526F"/>
    <w:rsid w:val="00B5674E"/>
    <w:rsid w:val="00B612B9"/>
    <w:rsid w:val="00B623FB"/>
    <w:rsid w:val="00B70C1E"/>
    <w:rsid w:val="00B712B5"/>
    <w:rsid w:val="00B920E7"/>
    <w:rsid w:val="00BA2470"/>
    <w:rsid w:val="00BA285E"/>
    <w:rsid w:val="00BA66D4"/>
    <w:rsid w:val="00BA797E"/>
    <w:rsid w:val="00BB1425"/>
    <w:rsid w:val="00BB289B"/>
    <w:rsid w:val="00BB47F6"/>
    <w:rsid w:val="00BC3D6A"/>
    <w:rsid w:val="00BC619E"/>
    <w:rsid w:val="00BC64A4"/>
    <w:rsid w:val="00BD0271"/>
    <w:rsid w:val="00BD38FD"/>
    <w:rsid w:val="00BD4531"/>
    <w:rsid w:val="00BE2F8C"/>
    <w:rsid w:val="00BE6DFC"/>
    <w:rsid w:val="00BF1750"/>
    <w:rsid w:val="00BF2FE7"/>
    <w:rsid w:val="00C02122"/>
    <w:rsid w:val="00C14F5B"/>
    <w:rsid w:val="00C20E2C"/>
    <w:rsid w:val="00C22202"/>
    <w:rsid w:val="00C25A25"/>
    <w:rsid w:val="00C3308E"/>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1057"/>
    <w:rsid w:val="00CF7C6B"/>
    <w:rsid w:val="00D016B9"/>
    <w:rsid w:val="00D03F49"/>
    <w:rsid w:val="00D0606E"/>
    <w:rsid w:val="00D072D8"/>
    <w:rsid w:val="00D106FE"/>
    <w:rsid w:val="00D1407B"/>
    <w:rsid w:val="00D21A0C"/>
    <w:rsid w:val="00D22B0A"/>
    <w:rsid w:val="00D26F57"/>
    <w:rsid w:val="00D32379"/>
    <w:rsid w:val="00D3286B"/>
    <w:rsid w:val="00D36BAE"/>
    <w:rsid w:val="00D400BD"/>
    <w:rsid w:val="00D44C57"/>
    <w:rsid w:val="00D64933"/>
    <w:rsid w:val="00D737E2"/>
    <w:rsid w:val="00D80FD8"/>
    <w:rsid w:val="00D81DA1"/>
    <w:rsid w:val="00DA08D7"/>
    <w:rsid w:val="00DB28C8"/>
    <w:rsid w:val="00DB2BAD"/>
    <w:rsid w:val="00DB7EF2"/>
    <w:rsid w:val="00DC33F4"/>
    <w:rsid w:val="00DC3834"/>
    <w:rsid w:val="00DD39D7"/>
    <w:rsid w:val="00DD552D"/>
    <w:rsid w:val="00DE350D"/>
    <w:rsid w:val="00DE61E9"/>
    <w:rsid w:val="00DF3168"/>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78A4"/>
    <w:rsid w:val="00FB472D"/>
    <w:rsid w:val="00FB7BF0"/>
    <w:rsid w:val="00FB7E05"/>
    <w:rsid w:val="00FC564C"/>
    <w:rsid w:val="00FC5B3C"/>
    <w:rsid w:val="00FC7011"/>
    <w:rsid w:val="00FE05E2"/>
    <w:rsid w:val="00FE62F9"/>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8863872"/>
        <c:axId val="90670208"/>
      </c:lineChart>
      <c:catAx>
        <c:axId val="88863872"/>
        <c:scaling>
          <c:orientation val="minMax"/>
        </c:scaling>
        <c:delete val="0"/>
        <c:axPos val="b"/>
        <c:majorTickMark val="out"/>
        <c:minorTickMark val="none"/>
        <c:tickLblPos val="nextTo"/>
        <c:crossAx val="90670208"/>
        <c:crosses val="autoZero"/>
        <c:auto val="1"/>
        <c:lblAlgn val="ctr"/>
        <c:lblOffset val="100"/>
        <c:noMultiLvlLbl val="0"/>
      </c:catAx>
      <c:valAx>
        <c:axId val="90670208"/>
        <c:scaling>
          <c:orientation val="minMax"/>
        </c:scaling>
        <c:delete val="0"/>
        <c:axPos val="l"/>
        <c:majorGridlines/>
        <c:numFmt formatCode="General" sourceLinked="1"/>
        <c:majorTickMark val="out"/>
        <c:minorTickMark val="none"/>
        <c:tickLblPos val="nextTo"/>
        <c:crossAx val="8886387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19746560"/>
        <c:axId val="119386112"/>
      </c:barChart>
      <c:valAx>
        <c:axId val="119386112"/>
        <c:scaling>
          <c:orientation val="minMax"/>
        </c:scaling>
        <c:delete val="1"/>
        <c:axPos val="b"/>
        <c:majorGridlines/>
        <c:numFmt formatCode="0.00%" sourceLinked="1"/>
        <c:majorTickMark val="out"/>
        <c:minorTickMark val="none"/>
        <c:tickLblPos val="nextTo"/>
        <c:crossAx val="119746560"/>
        <c:crosses val="autoZero"/>
        <c:crossBetween val="between"/>
      </c:valAx>
      <c:catAx>
        <c:axId val="119746560"/>
        <c:scaling>
          <c:orientation val="minMax"/>
        </c:scaling>
        <c:delete val="0"/>
        <c:axPos val="l"/>
        <c:majorTickMark val="out"/>
        <c:minorTickMark val="none"/>
        <c:tickLblPos val="nextTo"/>
        <c:crossAx val="11938611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8009344"/>
        <c:axId val="88011136"/>
      </c:barChart>
      <c:catAx>
        <c:axId val="88009344"/>
        <c:scaling>
          <c:orientation val="maxMin"/>
        </c:scaling>
        <c:delete val="0"/>
        <c:axPos val="l"/>
        <c:majorTickMark val="out"/>
        <c:minorTickMark val="none"/>
        <c:tickLblPos val="nextTo"/>
        <c:crossAx val="88011136"/>
        <c:crosses val="autoZero"/>
        <c:auto val="1"/>
        <c:lblAlgn val="ctr"/>
        <c:lblOffset val="100"/>
        <c:noMultiLvlLbl val="0"/>
      </c:catAx>
      <c:valAx>
        <c:axId val="8801113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8800934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8736896"/>
        <c:axId val="88738432"/>
      </c:barChart>
      <c:catAx>
        <c:axId val="88736896"/>
        <c:scaling>
          <c:orientation val="maxMin"/>
        </c:scaling>
        <c:delete val="0"/>
        <c:axPos val="l"/>
        <c:majorTickMark val="none"/>
        <c:minorTickMark val="none"/>
        <c:tickLblPos val="nextTo"/>
        <c:crossAx val="88738432"/>
        <c:crosses val="autoZero"/>
        <c:auto val="1"/>
        <c:lblAlgn val="ctr"/>
        <c:lblOffset val="100"/>
        <c:tickLblSkip val="1"/>
        <c:noMultiLvlLbl val="0"/>
      </c:catAx>
      <c:valAx>
        <c:axId val="88738432"/>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88736896"/>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8767872"/>
        <c:axId val="88769664"/>
      </c:bubbleChart>
      <c:valAx>
        <c:axId val="88767872"/>
        <c:scaling>
          <c:orientation val="minMax"/>
          <c:max val="5"/>
          <c:min val="0"/>
        </c:scaling>
        <c:delete val="1"/>
        <c:axPos val="t"/>
        <c:majorGridlines/>
        <c:numFmt formatCode="General" sourceLinked="1"/>
        <c:majorTickMark val="out"/>
        <c:minorTickMark val="none"/>
        <c:tickLblPos val="nextTo"/>
        <c:crossAx val="88769664"/>
        <c:crosses val="autoZero"/>
        <c:crossBetween val="midCat"/>
      </c:valAx>
      <c:valAx>
        <c:axId val="88769664"/>
        <c:scaling>
          <c:orientation val="maxMin"/>
          <c:max val="4.5"/>
          <c:min val="0"/>
        </c:scaling>
        <c:delete val="1"/>
        <c:axPos val="l"/>
        <c:majorGridlines/>
        <c:numFmt formatCode="General" sourceLinked="1"/>
        <c:majorTickMark val="out"/>
        <c:minorTickMark val="none"/>
        <c:tickLblPos val="nextTo"/>
        <c:crossAx val="8876787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C96CF-6ACF-48E6-A40B-A3DB22C03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24</Pages>
  <Words>4922</Words>
  <Characters>31012</Characters>
  <Application>Microsoft Office Word</Application>
  <DocSecurity>0</DocSecurity>
  <Lines>258</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35863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394</cp:revision>
  <dcterms:created xsi:type="dcterms:W3CDTF">2012-02-24T08:17:00Z</dcterms:created>
  <dcterms:modified xsi:type="dcterms:W3CDTF">2012-03-23T08:41:00Z</dcterms:modified>
</cp:coreProperties>
</file>