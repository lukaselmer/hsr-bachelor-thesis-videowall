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r>
        <w:t>Vorstudie</w:t>
      </w:r>
    </w:p>
    <w:p w:rsidR="007B716D" w:rsidRDefault="007B716D" w:rsidP="007B716D">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0F735F">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0F735F">
            <w:r>
              <w:t>14.03.2012</w:t>
            </w:r>
          </w:p>
        </w:tc>
        <w:tc>
          <w:tcPr>
            <w:tcW w:w="993" w:type="dxa"/>
          </w:tcPr>
          <w:p w:rsidR="00587539" w:rsidRDefault="00587539" w:rsidP="000F735F">
            <w:r>
              <w:t>1.9</w:t>
            </w:r>
          </w:p>
        </w:tc>
        <w:tc>
          <w:tcPr>
            <w:tcW w:w="4674" w:type="dxa"/>
          </w:tcPr>
          <w:p w:rsidR="00587539" w:rsidRDefault="00587539" w:rsidP="000F735F">
            <w:r>
              <w:t>Review</w:t>
            </w:r>
          </w:p>
        </w:tc>
        <w:tc>
          <w:tcPr>
            <w:tcW w:w="2303" w:type="dxa"/>
          </w:tcPr>
          <w:p w:rsidR="00587539" w:rsidRDefault="00587539" w:rsidP="000F735F">
            <w:r>
              <w:t>CH</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0C268D" w:rsidP="00DF3331">
            <w:r>
              <w:t>14.03.2012</w:t>
            </w:r>
          </w:p>
        </w:tc>
        <w:tc>
          <w:tcPr>
            <w:tcW w:w="993" w:type="dxa"/>
          </w:tcPr>
          <w:p w:rsidR="000C268D" w:rsidRDefault="000C268D" w:rsidP="00587539">
            <w:r>
              <w:t>1.</w:t>
            </w:r>
            <w:r w:rsidR="00587539">
              <w:t>10</w:t>
            </w:r>
          </w:p>
        </w:tc>
        <w:tc>
          <w:tcPr>
            <w:tcW w:w="4674" w:type="dxa"/>
          </w:tcPr>
          <w:p w:rsidR="000C268D" w:rsidRDefault="000C268D" w:rsidP="00043479">
            <w:r>
              <w:t>Review</w:t>
            </w:r>
            <w:r w:rsidR="00587539">
              <w:t xml:space="preserve"> Personas und Szenarien</w:t>
            </w:r>
          </w:p>
        </w:tc>
        <w:tc>
          <w:tcPr>
            <w:tcW w:w="2303" w:type="dxa"/>
          </w:tcPr>
          <w:p w:rsidR="000C268D" w:rsidRDefault="00587539" w:rsidP="00DF3331">
            <w:r>
              <w:t>DT</w:t>
            </w:r>
            <w:bookmarkStart w:id="1" w:name="_GoBack"/>
            <w:bookmarkEnd w:id="1"/>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r>
        <w:lastRenderedPageBreak/>
        <w:t>Vision</w:t>
      </w:r>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länglicher Gang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t xml:space="preserve"> Neugier erwecken. Der Nutzer kann über Kinect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t xml:space="preserve"> die Nutzer dazu zu motivieren, die Wand nachhaltig </w:t>
      </w:r>
      <w:r w:rsidR="00B3260D">
        <w:t>zu benutzen</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2" w:name="_Ref318973523"/>
      <w:r>
        <w:br w:type="page"/>
      </w:r>
    </w:p>
    <w:p w:rsidR="00D400BD" w:rsidRDefault="008A36ED" w:rsidP="00D400BD">
      <w:pPr>
        <w:pStyle w:val="Heading2"/>
      </w:pPr>
      <w:r>
        <w:lastRenderedPageBreak/>
        <w:t>Gebäude der HSR</w:t>
      </w:r>
      <w:bookmarkEnd w:id="2"/>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0E3E63">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r>
        <w:t>Passanten Analyse</w:t>
      </w:r>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Pr>
            <w:noProof/>
          </w:rPr>
          <w:t>1</w:t>
        </w:r>
      </w:fldSimple>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fldSimple w:instr=" SEQ Abbildung \* ARABIC ">
        <w:r w:rsidR="000E3E63">
          <w:rPr>
            <w:noProof/>
          </w:rPr>
          <w:t>2</w:t>
        </w:r>
      </w:fldSimple>
      <w:r>
        <w:t xml:space="preserve"> - Anzahl Personen über die Zeit</w:t>
      </w:r>
    </w:p>
    <w:p w:rsidR="0085280D" w:rsidRDefault="0085280D" w:rsidP="0085280D">
      <w:pPr>
        <w:pStyle w:val="Heading3"/>
      </w:pPr>
      <w:r>
        <w:t>Abstandwerte</w:t>
      </w:r>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0E3E63">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3" w:name="_Ref318987794"/>
      <w:r>
        <w:t xml:space="preserve">Abbildung </w:t>
      </w:r>
      <w:fldSimple w:instr=" SEQ Abbildung \* ARABIC ">
        <w:r w:rsidR="000E3E63">
          <w:rPr>
            <w:noProof/>
          </w:rPr>
          <w:t>4</w:t>
        </w:r>
      </w:fldSimple>
      <w:r>
        <w:t xml:space="preserve"> - Auslastung der Abstandszonen</w:t>
      </w:r>
      <w:r>
        <w:rPr>
          <w:noProof/>
        </w:rPr>
        <w:t>, Grundriss Gebäude 4</w:t>
      </w:r>
      <w:bookmarkEnd w:id="3"/>
    </w:p>
    <w:p w:rsidR="00A46354" w:rsidRDefault="00490236" w:rsidP="00A46354">
      <w:pPr>
        <w:pStyle w:val="Heading3"/>
      </w:pPr>
      <w:r>
        <w:t>Gruppengrössen</w:t>
      </w:r>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0B5BC3" w:rsidRPr="0073417C" w:rsidRDefault="000B5BC3"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3D2D5A" w:rsidRPr="0073417C" w:rsidRDefault="003D2D5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0E3E63">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0E3E63">
          <w:rPr>
            <w:noProof/>
          </w:rPr>
          <w:t>6</w:t>
        </w:r>
      </w:fldSimple>
      <w:r>
        <w:t xml:space="preserve"> -</w:t>
      </w:r>
      <w:r w:rsidRPr="00170BA1">
        <w:t>Aufteilung Einzelpersonen zu Gruppen</w:t>
      </w:r>
      <w:r w:rsidR="00607536">
        <w:br w:type="page"/>
      </w:r>
    </w:p>
    <w:p w:rsidR="00361ABD" w:rsidRDefault="00637BEA" w:rsidP="00DC33F4">
      <w:pPr>
        <w:pStyle w:val="Heading2"/>
      </w:pPr>
      <w:bookmarkStart w:id="4" w:name="_Ref319428867"/>
      <w:r>
        <w:lastRenderedPageBreak/>
        <w:t>Befragung</w:t>
      </w:r>
      <w:bookmarkEnd w:id="4"/>
    </w:p>
    <w:p w:rsidR="00623750" w:rsidRDefault="00623750" w:rsidP="00623750">
      <w:bookmarkStart w:id="5"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6" w:name="_Ref318971871"/>
      <w:r>
        <w:t xml:space="preserve">Tabelle </w:t>
      </w:r>
      <w:fldSimple w:instr=" SEQ Tabelle \* ARABIC ">
        <w:r>
          <w:rPr>
            <w:noProof/>
          </w:rPr>
          <w:t>2</w:t>
        </w:r>
      </w:fldSimple>
      <w:r>
        <w:t xml:space="preserve"> - </w:t>
      </w:r>
      <w:r w:rsidRPr="0073021C">
        <w:t>Anzahl Fragebögen pro Abteilung</w:t>
      </w:r>
      <w:bookmarkEnd w:id="6"/>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r>
        <w:lastRenderedPageBreak/>
        <w:t>Fragebogen</w:t>
      </w:r>
      <w:bookmarkEnd w:id="5"/>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r>
        <w:lastRenderedPageBreak/>
        <w:t>Auswertung</w:t>
      </w:r>
      <w:bookmarkEnd w:id="7"/>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8" w:name="_Ref318972729"/>
      <w:r>
        <w:t xml:space="preserve">Abbildung </w:t>
      </w:r>
      <w:fldSimple w:instr=" SEQ Abbildung \* ARABIC ">
        <w:r w:rsidR="000E3E63">
          <w:rPr>
            <w:noProof/>
          </w:rPr>
          <w:t>7</w:t>
        </w:r>
      </w:fldSimple>
      <w:r>
        <w:t xml:space="preserve"> - Total aller Studiengänge</w:t>
      </w:r>
      <w:bookmarkEnd w:id="8"/>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3D7E2C2" wp14:editId="6C2314B3">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9" w:name="_Ref318974341"/>
      <w:r>
        <w:t xml:space="preserve">Abbildung </w:t>
      </w:r>
      <w:fldSimple w:instr=" SEQ Abbildung \* ARABIC ">
        <w:r w:rsidR="000E3E63">
          <w:rPr>
            <w:noProof/>
          </w:rPr>
          <w:t>8</w:t>
        </w:r>
      </w:fldSimple>
      <w:r>
        <w:t xml:space="preserve"> - Vergleich der Studiengänge</w:t>
      </w:r>
      <w:bookmarkEnd w:id="9"/>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 w:rsidR="00FF3479" w:rsidRDefault="00FF3479" w:rsidP="00FF3479">
      <w:pPr>
        <w:pStyle w:val="Heading3"/>
      </w:pPr>
      <w:r>
        <w:t>Fazit</w:t>
      </w:r>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w:t>
      </w:r>
      <w:r>
        <w:lastRenderedPageBreak/>
        <w:t xml:space="preserve">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8D093B" w:rsidP="008D093B">
      <w:pPr>
        <w:pStyle w:val="Heading2"/>
      </w:pPr>
      <w:r>
        <w:lastRenderedPageBreak/>
        <w:t>Personas</w:t>
      </w:r>
    </w:p>
    <w:p w:rsidR="008D093B" w:rsidRDefault="008D093B" w:rsidP="008D093B">
      <w:r>
        <w:t>Aus den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t xml:space="preserve">) lassen sich </w:t>
      </w:r>
      <w:r w:rsidR="004033A6">
        <w:t xml:space="preserve">folgende Punkte </w:t>
      </w:r>
      <w:r w:rsidR="00DF3331">
        <w:t xml:space="preserve">als Verhaltensvariablen </w:t>
      </w:r>
      <w:r w:rsidR="004033A6">
        <w:t>für die Persona-</w:t>
      </w:r>
      <w:r>
        <w:t>Evaluierung übernehmen:</w:t>
      </w:r>
    </w:p>
    <w:p w:rsidR="008D093B" w:rsidRDefault="008D093B" w:rsidP="008D093B">
      <w:pPr>
        <w:pStyle w:val="ListParagraph"/>
        <w:numPr>
          <w:ilvl w:val="0"/>
          <w:numId w:val="17"/>
        </w:numPr>
      </w:pPr>
      <w:r>
        <w:t>Sic</w:t>
      </w:r>
      <w:r w:rsidR="004033A6">
        <w:t xml:space="preserve">htbarkeit der Poster, welche in diesem Kapitel fortan </w:t>
      </w:r>
      <w:r>
        <w:t xml:space="preserve">als Interesse </w:t>
      </w:r>
      <w:r w:rsidR="004033A6">
        <w:t>an den Postern aufgelistet wird</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 xml:space="preserve">der Antworten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0B5BC3" w:rsidRPr="00082E30" w:rsidRDefault="000B5BC3" w:rsidP="008D093B">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9.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" stroked="f">
                <v:textbox style="mso-fit-shape-to-text:t">
                  <w:txbxContent>
                    <w:p w:rsidR="008D093B" w:rsidRPr="00082E30" w:rsidRDefault="008D093B" w:rsidP="008D093B">
                      <w:pPr>
                        <w:jc w:val="center"/>
                      </w:pPr>
                      <w:r>
                        <w:t>Zeitaufwand</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0B5BC3" w:rsidRPr="00082E30" w:rsidRDefault="000B5BC3"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8D093B" w:rsidRPr="00082E30" w:rsidRDefault="008D093B"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0B5BC3" w:rsidRPr="00082E30" w:rsidRDefault="000B5BC3"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8D093B" w:rsidRPr="00082E30" w:rsidRDefault="008D093B"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0B5BC3" w:rsidRPr="00082E30" w:rsidRDefault="000B5BC3"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8D093B" w:rsidRPr="00082E30" w:rsidRDefault="008D093B"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D093B" w:rsidRDefault="008D093B" w:rsidP="008D093B">
      <w:pPr>
        <w:pStyle w:val="Caption"/>
      </w:pPr>
      <w:bookmarkStart w:id="10" w:name="_Ref319422492"/>
      <w:r>
        <w:t xml:space="preserve">Abbildung </w:t>
      </w:r>
      <w:fldSimple w:instr=" SEQ Abbildung \* ARABIC ">
        <w:r w:rsidR="000E3E63">
          <w:rPr>
            <w:noProof/>
          </w:rPr>
          <w:t>9</w:t>
        </w:r>
      </w:fldSimple>
      <w:r>
        <w:t xml:space="preserve"> – Meinungsverteilung</w:t>
      </w:r>
      <w:bookmarkEnd w:id="10"/>
    </w:p>
    <w:p w:rsidR="008D093B" w:rsidRPr="00755DE4" w:rsidRDefault="008D093B" w:rsidP="008D093B">
      <w:pPr>
        <w:rPr>
          <w:rFonts w:asciiTheme="majorHAnsi" w:hAnsiTheme="majorHAnsi"/>
          <w:b/>
          <w:color w:val="FFFFFF" w:themeColor="background1"/>
          <w:spacing w:val="15"/>
          <w:sz w:val="24"/>
          <w:szCs w:val="22"/>
        </w:rPr>
      </w:pPr>
      <w:r>
        <w:t xml:space="preserve">Wie aus der </w:t>
      </w:r>
      <w:r>
        <w:fldChar w:fldCharType="begin"/>
      </w:r>
      <w:r>
        <w:instrText xml:space="preserve"> REF _Ref319422492 \h </w:instrText>
      </w:r>
      <w:r>
        <w:fldChar w:fldCharType="separate"/>
      </w:r>
      <w:r>
        <w:t xml:space="preserve">Abbildung </w:t>
      </w:r>
      <w:r>
        <w:rPr>
          <w:noProof/>
        </w:rPr>
        <w:t>9</w:t>
      </w:r>
      <w:r>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„trifft eher zu“ und eine</w:t>
      </w:r>
      <w:r w:rsidR="00DF3331">
        <w:t xml:space="preserve"> andere</w:t>
      </w:r>
      <w:r>
        <w:t xml:space="preserve"> b</w:t>
      </w:r>
      <w:r w:rsidR="00DF3331">
        <w:t>e</w:t>
      </w:r>
      <w:r>
        <w:t>i „trifft eher nicht zu“. Daraus lassen sich zwei primäre Personas extrahieren. Die eine interessiert sich eher stark für die Bachelorarbeiten und Poster und liest deren Inhalte auch aufmerksam. Die andere</w:t>
      </w:r>
      <w:r w:rsidR="00DF3331">
        <w:t xml:space="preserve"> Persona</w:t>
      </w:r>
      <w:r>
        <w:t xml:space="preserve"> kann sich für die </w:t>
      </w:r>
      <w:r w:rsidR="00DF3331">
        <w:t xml:space="preserve">auf den Postern </w:t>
      </w:r>
      <w:r>
        <w:t xml:space="preserve">vorgestellten Arbeiten nicht besonders begeistern und </w:t>
      </w:r>
      <w:r w:rsidR="00DF3331">
        <w:t>emp</w:t>
      </w:r>
      <w:r>
        <w:t>findet auch den Zeitaufwand</w:t>
      </w:r>
      <w:r w:rsidR="00DF3331">
        <w:t>,</w:t>
      </w:r>
      <w:r>
        <w:t xml:space="preserve"> um die Poster zu lesen</w:t>
      </w:r>
      <w:r w:rsidR="00DF3331">
        <w:t>,</w:t>
      </w:r>
      <w:r>
        <w:t xml:space="preserve"> meist</w:t>
      </w:r>
      <w:r w:rsidR="00DF3331">
        <w:t xml:space="preserve"> als</w:t>
      </w:r>
      <w:r>
        <w:t xml:space="preserve"> zu gross.</w:t>
      </w:r>
    </w:p>
    <w:p w:rsidR="008D093B" w:rsidRDefault="008F3C8B" w:rsidP="008D093B">
      <w:r>
        <w:t>Neben dem</w:t>
      </w:r>
      <w:r w:rsidR="008D093B">
        <w:t xml:space="preserve"> Schulunterricht finde</w:t>
      </w:r>
      <w:r w:rsidR="00C36B10">
        <w:t>n</w:t>
      </w:r>
      <w:r w:rsidR="008D093B">
        <w:t xml:space="preserve"> an der HSR auch immer wieder Veranstaltungen für externe Personen statt. Diese sind ebenfalls potenzielle Video Wall Nutzer. Bei den Veranstaltungen gibt es immer Pausen</w:t>
      </w:r>
      <w:r w:rsidR="00C36B10">
        <w:t>. D</w:t>
      </w:r>
      <w:r w:rsidR="008D093B">
        <w:t>iese Zeit kann genutzt werden</w:t>
      </w:r>
      <w:r w:rsidR="00C36B10">
        <w:t>,</w:t>
      </w:r>
      <w:r w:rsidR="008D093B">
        <w:t xml:space="preserve"> um Aussenstehenden die Arbeiten der HSR näher zu bringen und im Idealfall eine Zusammenarbeit zwischen externen Instanzen und der HSR zu fördern.</w:t>
      </w:r>
    </w:p>
    <w:p w:rsidR="008D093B" w:rsidRDefault="008D093B" w:rsidP="008D093B">
      <w:pPr>
        <w:pStyle w:val="Heading3"/>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lastRenderedPageBreak/>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8"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Pr>
                  <w:noProof/>
                </w:rPr>
                <w:t>10</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Wert der Präsentation</w:t>
            </w:r>
          </w:p>
          <w:p w:rsidR="008D093B" w:rsidRDefault="008D093B" w:rsidP="00DF3331">
            <w:pPr>
              <w:pStyle w:val="ListParagraph"/>
              <w:numPr>
                <w:ilvl w:val="0"/>
                <w:numId w:val="18"/>
              </w:numPr>
            </w:pPr>
            <w:r>
              <w:t>Zeitaufwand</w:t>
            </w:r>
          </w:p>
          <w:p w:rsidR="008D093B" w:rsidRDefault="008D093B" w:rsidP="00DF3331">
            <w:pPr>
              <w:pStyle w:val="ListParagraph"/>
              <w:numPr>
                <w:ilvl w:val="0"/>
                <w:numId w:val="18"/>
              </w:numPr>
            </w:pPr>
            <w:r>
              <w:t>Qualität der Poster/Broschüre</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8D093B" w:rsidRDefault="008D093B" w:rsidP="008D093B">
      <w:pPr>
        <w:pStyle w:val="Heading4"/>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8D093B">
      <w:pPr>
        <w:pStyle w:val="Heading4"/>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8D093B">
      <w:pPr>
        <w:pStyle w:val="Heading4"/>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1E5514">
        <w:t>,</w:t>
      </w:r>
      <w:r w:rsidR="00BA66D4">
        <w:t xml:space="preserve"> </w:t>
      </w:r>
      <w:r>
        <w:t xml:space="preserve">möchten sich Peter und eine Freundin </w:t>
      </w:r>
      <w:r w:rsidR="001E5514">
        <w:t xml:space="preserve">von ihm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8D093B">
      <w:pPr>
        <w:pStyle w:val="Heading4"/>
      </w:pPr>
      <w:r>
        <w:t>Soll-Szenario-2</w:t>
      </w:r>
    </w:p>
    <w:p w:rsidR="008D093B" w:rsidRPr="001806D7" w:rsidRDefault="001E5514" w:rsidP="008D093B">
      <w:r>
        <w:t>Am Dienstag der dritten (?) Semesterwoche</w:t>
      </w:r>
      <w:r>
        <w:t>, kurz vor Mittag,</w:t>
      </w:r>
      <w:r>
        <w:t xml:space="preserve"> möchten sich Peter und eine Freundin von ihm 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8D093B">
      <w:pPr>
        <w:pStyle w:val="Heading3"/>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19">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0E3E63">
                <w:rPr>
                  <w:noProof/>
                </w:rPr>
                <w:t>11</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7960B3" w:rsidP="00DF3331">
            <w:pPr>
              <w:pStyle w:val="ListParagraph"/>
              <w:numPr>
                <w:ilvl w:val="0"/>
                <w:numId w:val="18"/>
              </w:numPr>
            </w:pPr>
            <w:r>
              <w:t>Interesse an den Arbeiten</w:t>
            </w:r>
          </w:p>
          <w:p w:rsidR="007960B3" w:rsidRDefault="007960B3" w:rsidP="00DF3331">
            <w:pPr>
              <w:pStyle w:val="ListParagraph"/>
              <w:numPr>
                <w:ilvl w:val="0"/>
                <w:numId w:val="18"/>
              </w:numPr>
            </w:pPr>
            <w:r>
              <w:t>Interesse an den Postern</w:t>
            </w:r>
          </w:p>
          <w:p w:rsidR="007960B3" w:rsidRDefault="007960B3" w:rsidP="00DF3331">
            <w:pPr>
              <w:pStyle w:val="ListParagraph"/>
              <w:numPr>
                <w:ilvl w:val="0"/>
                <w:numId w:val="18"/>
              </w:numPr>
            </w:pPr>
            <w:r>
              <w:t>Qualitätseinschätzung</w:t>
            </w:r>
          </w:p>
          <w:p w:rsidR="007960B3" w:rsidRDefault="007960B3" w:rsidP="00DF3331">
            <w:pPr>
              <w:pStyle w:val="ListParagraph"/>
              <w:numPr>
                <w:ilvl w:val="0"/>
                <w:numId w:val="18"/>
              </w:numPr>
            </w:pPr>
            <w:r>
              <w:t>Zeitaufwand für das Lesen</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7960B3">
      <w:pPr>
        <w:pStyle w:val="Heading4"/>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7960B3">
      <w:pPr>
        <w:pStyle w:val="Heading4"/>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7960B3">
      <w:pPr>
        <w:pStyle w:val="Heading4"/>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7960B3">
      <w:pPr>
        <w:pStyle w:val="Heading4"/>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8D093B">
      <w:pPr>
        <w:pStyle w:val="Heading3"/>
      </w:pPr>
      <w:r>
        <w:lastRenderedPageBreak/>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0E3E63">
                <w:rPr>
                  <w:noProof/>
                </w:rPr>
                <w:t>12</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w:t>
            </w:r>
            <w:r>
              <w:t xml:space="preserve"> bei Eventbesuchen an der HSR jeweils</w:t>
            </w:r>
            <w:r>
              <w:t xml:space="preserve"> den ganzen Tag im Gebäude</w:t>
            </w:r>
            <w:r>
              <w:t xml:space="preserv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8D093B">
      <w:pPr>
        <w:pStyle w:val="Heading4"/>
      </w:pPr>
      <w:r>
        <w:t>Ist-Szenario-1</w:t>
      </w:r>
    </w:p>
    <w:p w:rsidR="008D093B" w:rsidRDefault="008D093B" w:rsidP="008D093B">
      <w:r>
        <w:t>Erich besucht 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t xml:space="preserve"> um sich in der Mensa einen Kaffee zu holen. </w:t>
      </w:r>
      <w:r w:rsidR="00BF2FE7">
        <w:t xml:space="preserve">Auch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2E2113">
        <w:t>beginnt ein</w:t>
      </w:r>
      <w:r>
        <w:t xml:space="preserve"> Gespräch</w:t>
      </w:r>
      <w:r w:rsidR="00FA3E52">
        <w:t xml:space="preserve"> und kehrt erst zurück</w:t>
      </w:r>
      <w:r w:rsidR="00BF2FE7">
        <w:t>,</w:t>
      </w:r>
      <w:r>
        <w:t xml:space="preserve"> </w:t>
      </w:r>
      <w:r w:rsidR="00FA3E52">
        <w:t>als</w:t>
      </w:r>
      <w:r>
        <w:t xml:space="preserve"> sie in den Saal gerufen wird.</w:t>
      </w:r>
    </w:p>
    <w:p w:rsidR="008D093B" w:rsidRDefault="008D093B" w:rsidP="008D093B">
      <w:pPr>
        <w:pStyle w:val="Heading4"/>
      </w:pPr>
      <w:r>
        <w:t>Soll-Szenario-1</w:t>
      </w:r>
    </w:p>
    <w:p w:rsidR="008D093B" w:rsidRPr="008D093B" w:rsidRDefault="008D093B">
      <w:r>
        <w:t xml:space="preserve">Erich besucht zusammen mit seinen Firmenkollegen eine Veranstaltung an der HSR. </w:t>
      </w:r>
      <w:r w:rsidR="00622B00">
        <w:t>Diese findet in der Aula im Gebäude 4 statt</w:t>
      </w:r>
      <w:r w:rsidR="00622B00">
        <w:t xml:space="preserve">.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muss. Nach einer Einführung erfolgt die erste Pause. Erich und seine Kollegen nutzen diese Zeit</w:t>
      </w:r>
      <w:r w:rsidR="00D3286B">
        <w:t>,</w:t>
      </w:r>
      <w:r>
        <w:t xml:space="preserve"> um sich in der Mensa einen Kaffee zu holen. Dabei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w:t>
      </w:r>
      <w:r>
        <w:lastRenderedPageBreak/>
        <w:t>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r>
        <w:lastRenderedPageBreak/>
        <w:t>Hardware Setup</w:t>
      </w:r>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11" w:name="_Ref319065031"/>
      <w:r>
        <w:t>Monitore</w:t>
      </w:r>
      <w:bookmarkEnd w:id="11"/>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12" w:name="_Ref319068091"/>
      <w:r>
        <w:t>Variante A: 3 x 3 55“ Monitore</w:t>
      </w:r>
      <w:bookmarkEnd w:id="12"/>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1"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0E3E63">
          <w:rPr>
            <w:noProof/>
          </w:rPr>
          <w:t>13</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0E3E63">
          <w:rPr>
            <w:noProof/>
          </w:rPr>
          <w:t>14</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on wurde das Team jedoch eines B</w:t>
      </w:r>
      <w:r>
        <w:t xml:space="preserve">esseren belehrt.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13" w:name="_Ref319068033"/>
      <w:r>
        <w:t>Variante B: 2 x 2 55“ Monitore</w:t>
      </w:r>
      <w:bookmarkEnd w:id="13"/>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1"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0E3E63">
          <w:rPr>
            <w:noProof/>
          </w:rPr>
          <w:t>15</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4" w:name="_Ref319068177"/>
      <w:r>
        <w:t xml:space="preserve">Abbildung </w:t>
      </w:r>
      <w:fldSimple w:instr=" SEQ Abbildung \* ARABIC ">
        <w:r w:rsidR="000E3E63">
          <w:rPr>
            <w:noProof/>
          </w:rPr>
          <w:t>16</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4"/>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1"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0E3E63">
          <w:rPr>
            <w:noProof/>
          </w:rPr>
          <w:t>17</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5" w:name="_Ref318900849"/>
      <w:r>
        <w:t xml:space="preserve">Abbildung </w:t>
      </w:r>
      <w:fldSimple w:instr=" SEQ Abbildung \* ARABIC ">
        <w:r w:rsidR="000E3E63">
          <w:rPr>
            <w:noProof/>
          </w:rPr>
          <w:t>18</w:t>
        </w:r>
      </w:fldSimple>
      <w:r>
        <w:t xml:space="preserve"> - Variante A: 1 x 6 55" Monitore, Hellraumprojektor Test</w:t>
      </w:r>
      <w:bookmarkEnd w:id="15"/>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9D51FF" w:rsidRDefault="009D51FF" w:rsidP="009D51FF">
      <w:r>
        <w:t xml:space="preserve">Durch einfache Mittel konnte schnell festgestellt werden, dass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16" w:name="_Ref319065040"/>
      <w:r>
        <w:br w:type="page"/>
      </w:r>
    </w:p>
    <w:p w:rsidR="007E0847" w:rsidRDefault="007E0847" w:rsidP="007E0847">
      <w:pPr>
        <w:pStyle w:val="Heading3"/>
      </w:pPr>
      <w:r>
        <w:lastRenderedPageBreak/>
        <w:t>Grafikkarten</w:t>
      </w:r>
      <w:bookmarkEnd w:id="1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0E3E63">
          <w:rPr>
            <w:noProof/>
          </w:rPr>
          <w:t>19</w:t>
        </w:r>
      </w:fldSimple>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sidR="000E3E63">
          <w:rPr>
            <w:noProof/>
          </w:rPr>
          <w:t>20</w:t>
        </w:r>
      </w:fldSimple>
      <w:r>
        <w:t xml:space="preserve"> - Matrox </w:t>
      </w:r>
      <w:r w:rsidRPr="008D539C">
        <w:t>M9128</w:t>
      </w:r>
    </w:p>
    <w:p w:rsidR="001D6D72" w:rsidRPr="001D6D72" w:rsidRDefault="001D6D72" w:rsidP="007E0847"/>
    <w:sectPr w:rsidR="001D6D72" w:rsidRPr="001D6D72" w:rsidSect="001E53C4">
      <w:headerReference w:type="default" r:id="rId27"/>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525C" w:rsidRDefault="002F525C" w:rsidP="008F2373">
      <w:pPr>
        <w:spacing w:after="0"/>
      </w:pPr>
      <w:r>
        <w:separator/>
      </w:r>
    </w:p>
  </w:endnote>
  <w:endnote w:type="continuationSeparator" w:id="0">
    <w:p w:rsidR="002F525C" w:rsidRDefault="002F525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C3" w:rsidRDefault="000B5BC3">
    <w:pPr>
      <w:pStyle w:val="Footer"/>
    </w:pPr>
    <w:r>
      <w:t>Video Wall - Vorstudie</w:t>
    </w:r>
    <w:r w:rsidRPr="005E2896">
      <w:tab/>
    </w:r>
    <w:r>
      <w:fldChar w:fldCharType="begin"/>
    </w:r>
    <w:r>
      <w:instrText xml:space="preserve"> DATE  \@ "d. MMMM yyyy"  \* MERGEFORMAT </w:instrText>
    </w:r>
    <w:r>
      <w:fldChar w:fldCharType="separate"/>
    </w:r>
    <w:r>
      <w:rPr>
        <w:noProof/>
      </w:rPr>
      <w:t>14.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587539" w:rsidRPr="00587539">
      <w:rPr>
        <w:b/>
        <w:noProof/>
        <w:lang w:val="de-DE"/>
      </w:rPr>
      <w:t>1</w:t>
    </w:r>
    <w:r>
      <w:rPr>
        <w:b/>
      </w:rPr>
      <w:fldChar w:fldCharType="end"/>
    </w:r>
    <w:r>
      <w:rPr>
        <w:lang w:val="de-DE"/>
      </w:rPr>
      <w:t xml:space="preserve"> von </w:t>
    </w:r>
    <w:fldSimple w:instr="NUMPAGES  \* Arabic  \* MERGEFORMAT">
      <w:r w:rsidR="00587539" w:rsidRPr="00587539">
        <w:rPr>
          <w:b/>
          <w:noProof/>
          <w:lang w:val="de-DE"/>
        </w:rPr>
        <w:t>22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525C" w:rsidRDefault="002F525C" w:rsidP="008F2373">
      <w:pPr>
        <w:spacing w:after="0"/>
      </w:pPr>
      <w:r>
        <w:separator/>
      </w:r>
    </w:p>
  </w:footnote>
  <w:footnote w:type="continuationSeparator" w:id="0">
    <w:p w:rsidR="002F525C" w:rsidRDefault="002F525C"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C3" w:rsidRDefault="000B5BC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10A23"/>
    <w:rsid w:val="000225DD"/>
    <w:rsid w:val="0003203E"/>
    <w:rsid w:val="00040982"/>
    <w:rsid w:val="00043479"/>
    <w:rsid w:val="00045A3C"/>
    <w:rsid w:val="000501F4"/>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109D2"/>
    <w:rsid w:val="00120AEB"/>
    <w:rsid w:val="00120E67"/>
    <w:rsid w:val="00124175"/>
    <w:rsid w:val="001337FF"/>
    <w:rsid w:val="001425C3"/>
    <w:rsid w:val="0014503D"/>
    <w:rsid w:val="00151ED5"/>
    <w:rsid w:val="001528C8"/>
    <w:rsid w:val="00153E6F"/>
    <w:rsid w:val="0016000A"/>
    <w:rsid w:val="001609C2"/>
    <w:rsid w:val="00172C87"/>
    <w:rsid w:val="001769F0"/>
    <w:rsid w:val="00191C04"/>
    <w:rsid w:val="001A2685"/>
    <w:rsid w:val="001B29E1"/>
    <w:rsid w:val="001C50AE"/>
    <w:rsid w:val="001D17F5"/>
    <w:rsid w:val="001D5145"/>
    <w:rsid w:val="001D6D72"/>
    <w:rsid w:val="001E53C4"/>
    <w:rsid w:val="001E5514"/>
    <w:rsid w:val="001E7808"/>
    <w:rsid w:val="001F04A2"/>
    <w:rsid w:val="001F1125"/>
    <w:rsid w:val="001F2A8C"/>
    <w:rsid w:val="001F61F8"/>
    <w:rsid w:val="00214F45"/>
    <w:rsid w:val="00220C5E"/>
    <w:rsid w:val="00223137"/>
    <w:rsid w:val="0022501B"/>
    <w:rsid w:val="00225791"/>
    <w:rsid w:val="00241093"/>
    <w:rsid w:val="002433A7"/>
    <w:rsid w:val="00253EF6"/>
    <w:rsid w:val="0026560F"/>
    <w:rsid w:val="0027094B"/>
    <w:rsid w:val="00272073"/>
    <w:rsid w:val="00273717"/>
    <w:rsid w:val="002761ED"/>
    <w:rsid w:val="00282D49"/>
    <w:rsid w:val="00283C40"/>
    <w:rsid w:val="002840DC"/>
    <w:rsid w:val="00284414"/>
    <w:rsid w:val="002849C8"/>
    <w:rsid w:val="00285EE8"/>
    <w:rsid w:val="00287299"/>
    <w:rsid w:val="00293450"/>
    <w:rsid w:val="002940C7"/>
    <w:rsid w:val="002A32D0"/>
    <w:rsid w:val="002B3913"/>
    <w:rsid w:val="002B6D39"/>
    <w:rsid w:val="002C2C6F"/>
    <w:rsid w:val="002C5C59"/>
    <w:rsid w:val="002D367A"/>
    <w:rsid w:val="002D3F54"/>
    <w:rsid w:val="002D3FE4"/>
    <w:rsid w:val="002D4305"/>
    <w:rsid w:val="002E16A4"/>
    <w:rsid w:val="002E2113"/>
    <w:rsid w:val="002E635C"/>
    <w:rsid w:val="002E65A6"/>
    <w:rsid w:val="002F28DD"/>
    <w:rsid w:val="002F3CAF"/>
    <w:rsid w:val="002F525C"/>
    <w:rsid w:val="002F7CC2"/>
    <w:rsid w:val="00301F1C"/>
    <w:rsid w:val="0030331D"/>
    <w:rsid w:val="003045A3"/>
    <w:rsid w:val="00314A8E"/>
    <w:rsid w:val="00320CC3"/>
    <w:rsid w:val="00324B10"/>
    <w:rsid w:val="003324F5"/>
    <w:rsid w:val="003365B7"/>
    <w:rsid w:val="00352995"/>
    <w:rsid w:val="00353578"/>
    <w:rsid w:val="00361ABD"/>
    <w:rsid w:val="00381B2C"/>
    <w:rsid w:val="00394058"/>
    <w:rsid w:val="0039474C"/>
    <w:rsid w:val="003A0ADD"/>
    <w:rsid w:val="003A4B5B"/>
    <w:rsid w:val="003A5C55"/>
    <w:rsid w:val="003C3BB7"/>
    <w:rsid w:val="003C7683"/>
    <w:rsid w:val="003D115F"/>
    <w:rsid w:val="003D2D5A"/>
    <w:rsid w:val="003D78E0"/>
    <w:rsid w:val="003E40FB"/>
    <w:rsid w:val="003E5974"/>
    <w:rsid w:val="00402E1C"/>
    <w:rsid w:val="004033A6"/>
    <w:rsid w:val="00404F4E"/>
    <w:rsid w:val="00415959"/>
    <w:rsid w:val="00425091"/>
    <w:rsid w:val="00426561"/>
    <w:rsid w:val="004431D2"/>
    <w:rsid w:val="00444D21"/>
    <w:rsid w:val="004519B1"/>
    <w:rsid w:val="004619EB"/>
    <w:rsid w:val="0047613D"/>
    <w:rsid w:val="004814AD"/>
    <w:rsid w:val="00481AD8"/>
    <w:rsid w:val="00487429"/>
    <w:rsid w:val="00490236"/>
    <w:rsid w:val="00495F52"/>
    <w:rsid w:val="00496465"/>
    <w:rsid w:val="004A070C"/>
    <w:rsid w:val="004A43AA"/>
    <w:rsid w:val="004B0ACA"/>
    <w:rsid w:val="004C0739"/>
    <w:rsid w:val="004C2220"/>
    <w:rsid w:val="004C2E11"/>
    <w:rsid w:val="004C6767"/>
    <w:rsid w:val="004D522A"/>
    <w:rsid w:val="004E534B"/>
    <w:rsid w:val="004E6A6B"/>
    <w:rsid w:val="004F1530"/>
    <w:rsid w:val="00504496"/>
    <w:rsid w:val="00506318"/>
    <w:rsid w:val="0050684A"/>
    <w:rsid w:val="005159A7"/>
    <w:rsid w:val="00517828"/>
    <w:rsid w:val="0053007C"/>
    <w:rsid w:val="005320A6"/>
    <w:rsid w:val="00532F95"/>
    <w:rsid w:val="005407C8"/>
    <w:rsid w:val="005451B8"/>
    <w:rsid w:val="00545B7C"/>
    <w:rsid w:val="00550DD9"/>
    <w:rsid w:val="00551365"/>
    <w:rsid w:val="005532E5"/>
    <w:rsid w:val="00560405"/>
    <w:rsid w:val="00561AEA"/>
    <w:rsid w:val="0056419C"/>
    <w:rsid w:val="00567864"/>
    <w:rsid w:val="005743C4"/>
    <w:rsid w:val="00574FC7"/>
    <w:rsid w:val="005779F5"/>
    <w:rsid w:val="005867A0"/>
    <w:rsid w:val="00587539"/>
    <w:rsid w:val="005875F5"/>
    <w:rsid w:val="0059202A"/>
    <w:rsid w:val="0059227C"/>
    <w:rsid w:val="00594AD1"/>
    <w:rsid w:val="005A4EC3"/>
    <w:rsid w:val="005B081C"/>
    <w:rsid w:val="005B267B"/>
    <w:rsid w:val="005B5D3E"/>
    <w:rsid w:val="005C4E1C"/>
    <w:rsid w:val="005C7B73"/>
    <w:rsid w:val="005E1D61"/>
    <w:rsid w:val="005E2896"/>
    <w:rsid w:val="005E3310"/>
    <w:rsid w:val="005E6C04"/>
    <w:rsid w:val="005F6A3C"/>
    <w:rsid w:val="00601F8A"/>
    <w:rsid w:val="00607536"/>
    <w:rsid w:val="006118A4"/>
    <w:rsid w:val="00613195"/>
    <w:rsid w:val="006156A4"/>
    <w:rsid w:val="0062053B"/>
    <w:rsid w:val="006211F6"/>
    <w:rsid w:val="00621221"/>
    <w:rsid w:val="00622B00"/>
    <w:rsid w:val="00623750"/>
    <w:rsid w:val="0062709E"/>
    <w:rsid w:val="006314BE"/>
    <w:rsid w:val="00635381"/>
    <w:rsid w:val="00637BEA"/>
    <w:rsid w:val="00640EF2"/>
    <w:rsid w:val="00642D6F"/>
    <w:rsid w:val="006505B5"/>
    <w:rsid w:val="00651384"/>
    <w:rsid w:val="00670EF6"/>
    <w:rsid w:val="0068294E"/>
    <w:rsid w:val="00683C6C"/>
    <w:rsid w:val="0068440F"/>
    <w:rsid w:val="00687113"/>
    <w:rsid w:val="00690341"/>
    <w:rsid w:val="006939B6"/>
    <w:rsid w:val="00695BB6"/>
    <w:rsid w:val="00695F14"/>
    <w:rsid w:val="006A2C1C"/>
    <w:rsid w:val="006A77EE"/>
    <w:rsid w:val="006B6727"/>
    <w:rsid w:val="006C2963"/>
    <w:rsid w:val="006C6507"/>
    <w:rsid w:val="006D5A74"/>
    <w:rsid w:val="006D6B49"/>
    <w:rsid w:val="006E5CF4"/>
    <w:rsid w:val="006F0BE2"/>
    <w:rsid w:val="006F2255"/>
    <w:rsid w:val="006F26CE"/>
    <w:rsid w:val="00712039"/>
    <w:rsid w:val="00713284"/>
    <w:rsid w:val="00713DB2"/>
    <w:rsid w:val="007162E9"/>
    <w:rsid w:val="00717701"/>
    <w:rsid w:val="00725C78"/>
    <w:rsid w:val="00725DF9"/>
    <w:rsid w:val="00727600"/>
    <w:rsid w:val="0073417C"/>
    <w:rsid w:val="0073435E"/>
    <w:rsid w:val="00736387"/>
    <w:rsid w:val="007424FB"/>
    <w:rsid w:val="00746EF2"/>
    <w:rsid w:val="0075029B"/>
    <w:rsid w:val="007537D1"/>
    <w:rsid w:val="00760725"/>
    <w:rsid w:val="00760B65"/>
    <w:rsid w:val="00764378"/>
    <w:rsid w:val="007651C9"/>
    <w:rsid w:val="00771BC9"/>
    <w:rsid w:val="0077258B"/>
    <w:rsid w:val="0077276C"/>
    <w:rsid w:val="007960B3"/>
    <w:rsid w:val="007A158A"/>
    <w:rsid w:val="007A7EEE"/>
    <w:rsid w:val="007B4107"/>
    <w:rsid w:val="007B442E"/>
    <w:rsid w:val="007B716D"/>
    <w:rsid w:val="007B74F2"/>
    <w:rsid w:val="007C23B7"/>
    <w:rsid w:val="007C23DC"/>
    <w:rsid w:val="007D405F"/>
    <w:rsid w:val="007D69EA"/>
    <w:rsid w:val="007D7C64"/>
    <w:rsid w:val="007E0847"/>
    <w:rsid w:val="007E095D"/>
    <w:rsid w:val="007E2111"/>
    <w:rsid w:val="007F1ABA"/>
    <w:rsid w:val="00802A18"/>
    <w:rsid w:val="00804C8A"/>
    <w:rsid w:val="00807A5A"/>
    <w:rsid w:val="00837E80"/>
    <w:rsid w:val="00842A23"/>
    <w:rsid w:val="00844ADD"/>
    <w:rsid w:val="00845521"/>
    <w:rsid w:val="008472C4"/>
    <w:rsid w:val="00850ED6"/>
    <w:rsid w:val="0085280D"/>
    <w:rsid w:val="0085550D"/>
    <w:rsid w:val="00867A7F"/>
    <w:rsid w:val="00870C31"/>
    <w:rsid w:val="008722E3"/>
    <w:rsid w:val="00883E89"/>
    <w:rsid w:val="00887085"/>
    <w:rsid w:val="008A36ED"/>
    <w:rsid w:val="008A420E"/>
    <w:rsid w:val="008A4E18"/>
    <w:rsid w:val="008B3DC8"/>
    <w:rsid w:val="008B74EE"/>
    <w:rsid w:val="008C0A1C"/>
    <w:rsid w:val="008C54BF"/>
    <w:rsid w:val="008C57D9"/>
    <w:rsid w:val="008D093B"/>
    <w:rsid w:val="008E328B"/>
    <w:rsid w:val="008E4868"/>
    <w:rsid w:val="008F2373"/>
    <w:rsid w:val="008F3C8B"/>
    <w:rsid w:val="008F5EC5"/>
    <w:rsid w:val="008F6C36"/>
    <w:rsid w:val="009030F0"/>
    <w:rsid w:val="0090356D"/>
    <w:rsid w:val="00904157"/>
    <w:rsid w:val="00910FE6"/>
    <w:rsid w:val="00914DCB"/>
    <w:rsid w:val="0092056D"/>
    <w:rsid w:val="00921794"/>
    <w:rsid w:val="009303F0"/>
    <w:rsid w:val="00952B86"/>
    <w:rsid w:val="00954D75"/>
    <w:rsid w:val="009562ED"/>
    <w:rsid w:val="009644BA"/>
    <w:rsid w:val="00971195"/>
    <w:rsid w:val="0097119A"/>
    <w:rsid w:val="00974170"/>
    <w:rsid w:val="00976450"/>
    <w:rsid w:val="00976894"/>
    <w:rsid w:val="00985ABF"/>
    <w:rsid w:val="00986E0E"/>
    <w:rsid w:val="00992A18"/>
    <w:rsid w:val="009962A5"/>
    <w:rsid w:val="009A060D"/>
    <w:rsid w:val="009A2DEF"/>
    <w:rsid w:val="009A48A3"/>
    <w:rsid w:val="009A73AE"/>
    <w:rsid w:val="009B283A"/>
    <w:rsid w:val="009B4C74"/>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111"/>
    <w:rsid w:val="00A367D8"/>
    <w:rsid w:val="00A46354"/>
    <w:rsid w:val="00A53880"/>
    <w:rsid w:val="00A54CB6"/>
    <w:rsid w:val="00A611DF"/>
    <w:rsid w:val="00A63319"/>
    <w:rsid w:val="00A70C31"/>
    <w:rsid w:val="00A75891"/>
    <w:rsid w:val="00A812EA"/>
    <w:rsid w:val="00A91113"/>
    <w:rsid w:val="00A94A0E"/>
    <w:rsid w:val="00A95DE4"/>
    <w:rsid w:val="00AB1284"/>
    <w:rsid w:val="00AB21BC"/>
    <w:rsid w:val="00AB51D5"/>
    <w:rsid w:val="00AC40CC"/>
    <w:rsid w:val="00AC6443"/>
    <w:rsid w:val="00AC6938"/>
    <w:rsid w:val="00AE119D"/>
    <w:rsid w:val="00AE16E4"/>
    <w:rsid w:val="00AF111F"/>
    <w:rsid w:val="00AF2C24"/>
    <w:rsid w:val="00AF2C34"/>
    <w:rsid w:val="00AF2C64"/>
    <w:rsid w:val="00AF392F"/>
    <w:rsid w:val="00AF4AE0"/>
    <w:rsid w:val="00AF4E74"/>
    <w:rsid w:val="00AF5376"/>
    <w:rsid w:val="00AF7DD4"/>
    <w:rsid w:val="00B03202"/>
    <w:rsid w:val="00B038C9"/>
    <w:rsid w:val="00B10239"/>
    <w:rsid w:val="00B1324E"/>
    <w:rsid w:val="00B1790B"/>
    <w:rsid w:val="00B3260D"/>
    <w:rsid w:val="00B53EFA"/>
    <w:rsid w:val="00B541BC"/>
    <w:rsid w:val="00B5526F"/>
    <w:rsid w:val="00B5674E"/>
    <w:rsid w:val="00B612B9"/>
    <w:rsid w:val="00B623FB"/>
    <w:rsid w:val="00B70C1E"/>
    <w:rsid w:val="00B712B5"/>
    <w:rsid w:val="00B920E7"/>
    <w:rsid w:val="00BA2470"/>
    <w:rsid w:val="00BA66D4"/>
    <w:rsid w:val="00BA797E"/>
    <w:rsid w:val="00BB1425"/>
    <w:rsid w:val="00BB289B"/>
    <w:rsid w:val="00BC3D6A"/>
    <w:rsid w:val="00BC64A4"/>
    <w:rsid w:val="00BD0271"/>
    <w:rsid w:val="00BD4531"/>
    <w:rsid w:val="00BE2F8C"/>
    <w:rsid w:val="00BE6DFC"/>
    <w:rsid w:val="00BF1750"/>
    <w:rsid w:val="00BF2FE7"/>
    <w:rsid w:val="00C02122"/>
    <w:rsid w:val="00C14F5B"/>
    <w:rsid w:val="00C20E2C"/>
    <w:rsid w:val="00C22202"/>
    <w:rsid w:val="00C25A25"/>
    <w:rsid w:val="00C3308E"/>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5D9B"/>
    <w:rsid w:val="00CD42C7"/>
    <w:rsid w:val="00CE0072"/>
    <w:rsid w:val="00CE224A"/>
    <w:rsid w:val="00CE533D"/>
    <w:rsid w:val="00CE57E3"/>
    <w:rsid w:val="00CF1057"/>
    <w:rsid w:val="00CF7C6B"/>
    <w:rsid w:val="00D016B9"/>
    <w:rsid w:val="00D03F49"/>
    <w:rsid w:val="00D0606E"/>
    <w:rsid w:val="00D072D8"/>
    <w:rsid w:val="00D106FE"/>
    <w:rsid w:val="00D1407B"/>
    <w:rsid w:val="00D21A0C"/>
    <w:rsid w:val="00D22B0A"/>
    <w:rsid w:val="00D26F57"/>
    <w:rsid w:val="00D32379"/>
    <w:rsid w:val="00D3286B"/>
    <w:rsid w:val="00D36BAE"/>
    <w:rsid w:val="00D400BD"/>
    <w:rsid w:val="00D44C57"/>
    <w:rsid w:val="00D737E2"/>
    <w:rsid w:val="00D80FD8"/>
    <w:rsid w:val="00D81DA1"/>
    <w:rsid w:val="00DA08D7"/>
    <w:rsid w:val="00DB28C8"/>
    <w:rsid w:val="00DB2BAD"/>
    <w:rsid w:val="00DB7EF2"/>
    <w:rsid w:val="00DC33F4"/>
    <w:rsid w:val="00DC3834"/>
    <w:rsid w:val="00DD552D"/>
    <w:rsid w:val="00DE350D"/>
    <w:rsid w:val="00DE61E9"/>
    <w:rsid w:val="00DF3168"/>
    <w:rsid w:val="00DF3331"/>
    <w:rsid w:val="00DF675E"/>
    <w:rsid w:val="00DF6C06"/>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5192"/>
    <w:rsid w:val="00E757CA"/>
    <w:rsid w:val="00E8442E"/>
    <w:rsid w:val="00E860CF"/>
    <w:rsid w:val="00E87169"/>
    <w:rsid w:val="00E87DA9"/>
    <w:rsid w:val="00EA10FA"/>
    <w:rsid w:val="00EA18CE"/>
    <w:rsid w:val="00EA2F23"/>
    <w:rsid w:val="00EC3063"/>
    <w:rsid w:val="00EE2997"/>
    <w:rsid w:val="00EE2AB1"/>
    <w:rsid w:val="00EE2AFB"/>
    <w:rsid w:val="00EE3281"/>
    <w:rsid w:val="00EF05C5"/>
    <w:rsid w:val="00EF676F"/>
    <w:rsid w:val="00F04803"/>
    <w:rsid w:val="00F0524E"/>
    <w:rsid w:val="00F13D56"/>
    <w:rsid w:val="00F14036"/>
    <w:rsid w:val="00F21003"/>
    <w:rsid w:val="00F30F5B"/>
    <w:rsid w:val="00F37EE6"/>
    <w:rsid w:val="00F42E13"/>
    <w:rsid w:val="00F456CB"/>
    <w:rsid w:val="00F559D6"/>
    <w:rsid w:val="00F615AF"/>
    <w:rsid w:val="00F61D70"/>
    <w:rsid w:val="00F622F0"/>
    <w:rsid w:val="00F75EAF"/>
    <w:rsid w:val="00F8391A"/>
    <w:rsid w:val="00F842AC"/>
    <w:rsid w:val="00F904A9"/>
    <w:rsid w:val="00F9181E"/>
    <w:rsid w:val="00FA0A45"/>
    <w:rsid w:val="00FA3E52"/>
    <w:rsid w:val="00FA4200"/>
    <w:rsid w:val="00FA78A4"/>
    <w:rsid w:val="00FB472D"/>
    <w:rsid w:val="00FB7E05"/>
    <w:rsid w:val="00FC564C"/>
    <w:rsid w:val="00FC5B3C"/>
    <w:rsid w:val="00FC7011"/>
    <w:rsid w:val="00FE05E2"/>
    <w:rsid w:val="00FE62F9"/>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7.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8.jpeg"/><Relationship Id="rId28"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4.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jpe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3126144"/>
        <c:axId val="83127680"/>
      </c:lineChart>
      <c:catAx>
        <c:axId val="83126144"/>
        <c:scaling>
          <c:orientation val="minMax"/>
        </c:scaling>
        <c:delete val="0"/>
        <c:axPos val="b"/>
        <c:majorTickMark val="out"/>
        <c:minorTickMark val="none"/>
        <c:tickLblPos val="nextTo"/>
        <c:crossAx val="83127680"/>
        <c:crosses val="autoZero"/>
        <c:auto val="1"/>
        <c:lblAlgn val="ctr"/>
        <c:lblOffset val="100"/>
        <c:noMultiLvlLbl val="0"/>
      </c:catAx>
      <c:valAx>
        <c:axId val="83127680"/>
        <c:scaling>
          <c:orientation val="minMax"/>
        </c:scaling>
        <c:delete val="0"/>
        <c:axPos val="l"/>
        <c:majorGridlines/>
        <c:numFmt formatCode="General" sourceLinked="1"/>
        <c:majorTickMark val="out"/>
        <c:minorTickMark val="none"/>
        <c:tickLblPos val="nextTo"/>
        <c:crossAx val="8312614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88244224"/>
        <c:axId val="88245760"/>
      </c:barChart>
      <c:catAx>
        <c:axId val="88244224"/>
        <c:scaling>
          <c:orientation val="maxMin"/>
        </c:scaling>
        <c:delete val="0"/>
        <c:axPos val="l"/>
        <c:majorTickMark val="out"/>
        <c:minorTickMark val="none"/>
        <c:tickLblPos val="nextTo"/>
        <c:crossAx val="88245760"/>
        <c:crosses val="autoZero"/>
        <c:auto val="1"/>
        <c:lblAlgn val="ctr"/>
        <c:lblOffset val="100"/>
        <c:noMultiLvlLbl val="0"/>
      </c:catAx>
      <c:valAx>
        <c:axId val="8824576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8824422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88045824"/>
        <c:axId val="88211456"/>
      </c:barChart>
      <c:catAx>
        <c:axId val="88045824"/>
        <c:scaling>
          <c:orientation val="maxMin"/>
        </c:scaling>
        <c:delete val="0"/>
        <c:axPos val="l"/>
        <c:majorTickMark val="none"/>
        <c:minorTickMark val="none"/>
        <c:tickLblPos val="nextTo"/>
        <c:crossAx val="88211456"/>
        <c:crosses val="autoZero"/>
        <c:auto val="1"/>
        <c:lblAlgn val="ctr"/>
        <c:lblOffset val="100"/>
        <c:tickLblSkip val="1"/>
        <c:noMultiLvlLbl val="0"/>
      </c:catAx>
      <c:valAx>
        <c:axId val="88211456"/>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88045824"/>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88470272"/>
        <c:axId val="88471808"/>
      </c:bubbleChart>
      <c:valAx>
        <c:axId val="88470272"/>
        <c:scaling>
          <c:orientation val="minMax"/>
          <c:max val="5"/>
          <c:min val="0"/>
        </c:scaling>
        <c:delete val="1"/>
        <c:axPos val="t"/>
        <c:majorGridlines/>
        <c:numFmt formatCode="General" sourceLinked="1"/>
        <c:majorTickMark val="out"/>
        <c:minorTickMark val="none"/>
        <c:tickLblPos val="nextTo"/>
        <c:crossAx val="88471808"/>
        <c:crosses val="autoZero"/>
        <c:crossBetween val="midCat"/>
      </c:valAx>
      <c:valAx>
        <c:axId val="88471808"/>
        <c:scaling>
          <c:orientation val="maxMin"/>
          <c:max val="4.5"/>
          <c:min val="0"/>
        </c:scaling>
        <c:delete val="1"/>
        <c:axPos val="l"/>
        <c:majorGridlines/>
        <c:numFmt formatCode="General" sourceLinked="1"/>
        <c:majorTickMark val="out"/>
        <c:minorTickMark val="none"/>
        <c:tickLblPos val="nextTo"/>
        <c:crossAx val="8847027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6358C-A8C2-4CDE-8D8F-D95C4EBFF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4360</Words>
  <Characters>27472</Characters>
  <Application>Microsoft Office Word</Application>
  <DocSecurity>0</DocSecurity>
  <Lines>228</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31769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350</cp:revision>
  <dcterms:created xsi:type="dcterms:W3CDTF">2012-02-24T08:17:00Z</dcterms:created>
  <dcterms:modified xsi:type="dcterms:W3CDTF">2012-03-14T16:47:00Z</dcterms:modified>
</cp:coreProperties>
</file>