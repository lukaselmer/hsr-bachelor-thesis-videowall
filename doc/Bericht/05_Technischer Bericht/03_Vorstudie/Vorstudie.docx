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 Als Beispiel hierzu das Anzeigen von Informationen zu aktuellen Anlässen oder Events</w:t>
      </w:r>
      <w:r w:rsidR="00075900">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 xml:space="preserve">ipielle Schwierigkeit, welche von Anwendungen auf </w:t>
      </w:r>
      <w:proofErr w:type="gramStart"/>
      <w:r w:rsidR="00373787">
        <w:t>der</w:t>
      </w:r>
      <w:proofErr w:type="gramEnd"/>
      <w:r w:rsidR="00373787">
        <w:t xml:space="preserve">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stellen die Poster</w:t>
      </w:r>
      <w:r w:rsidR="00875EA7">
        <w:t xml:space="preserve"> Inhalte dar, welche von allen Studiengängen zur Verfügung stehen und </w:t>
      </w:r>
      <w:r w:rsidR="00AE2321">
        <w:t>deren Präsentation allen Studiengängen einen Nutzen bieten</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 xml:space="preserve">auf </w:t>
      </w:r>
      <w:proofErr w:type="gramStart"/>
      <w:r w:rsidR="00132097">
        <w:t>der</w:t>
      </w:r>
      <w:r w:rsidR="00132097">
        <w:t xml:space="preserve">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D</w:t>
      </w:r>
      <w:r w:rsidR="007A7D91">
        <w:t xml:space="preserve">urch die Nutzung der Plattform </w:t>
      </w:r>
      <w:r w:rsidR="007A7D91">
        <w:t xml:space="preserve">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GoBack"/>
      <w:bookmarkEnd w:id="4"/>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00C8C" w:rsidRPr="0073417C" w:rsidRDefault="00700C8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 xml:space="preserve">Interaktionsbereich des </w:t>
      </w:r>
      <w:proofErr w:type="spellStart"/>
      <w:r>
        <w:t>Kinect</w:t>
      </w:r>
      <w:proofErr w:type="spellEnd"/>
      <w:r>
        <w:t xml:space="preserve">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sidR="00707DFB">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r>
        <w:t xml:space="preserve">Diese Ideen sollen die </w:t>
      </w:r>
      <w:r w:rsidRPr="00A30DEF">
        <w:t>Akzeptanz des Videos</w:t>
      </w:r>
      <w:r>
        <w:t xml:space="preserve"> steigern.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r w:rsidR="00706E08">
        <w:t>gelockt werden müssen.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proofErr w:type="spellStart"/>
      <w:r w:rsidR="008D093B">
        <w:t>Personas</w:t>
      </w:r>
      <w:bookmarkEnd w:id="23"/>
      <w:proofErr w:type="spellEnd"/>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proofErr w:type="spellStart"/>
      <w:r>
        <w:t>Personas</w:t>
      </w:r>
      <w:bookmarkEnd w:id="25"/>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6C194447" wp14:editId="205D480A">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00C8C" w:rsidRPr="00082E30" w:rsidRDefault="00700C8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A15EDB" wp14:editId="0AC0CC62">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00C8C" w:rsidRPr="00082E30" w:rsidRDefault="00700C8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16D7065" wp14:editId="7E7D8D48">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00C8C" w:rsidRPr="00082E30" w:rsidRDefault="00700C8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1A20502" wp14:editId="2FA6EF5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00C8C" w:rsidRPr="00082E30" w:rsidRDefault="00700C8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2381593" wp14:editId="2CA07AC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6" w:name="_Ref319422492"/>
      <w:r>
        <w:t xml:space="preserve">Abbildung </w:t>
      </w:r>
      <w:fldSimple w:instr=" SEQ Abbildung \* ARABIC ">
        <w:r w:rsidR="005B1EC9">
          <w:rPr>
            <w:noProof/>
          </w:rPr>
          <w:t>10</w:t>
        </w:r>
      </w:fldSimple>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2391E321" wp14:editId="2EC3387D">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25AE28A" wp14:editId="43B1746A">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9CBEDC3" wp14:editId="6F6D10D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462C722E" wp14:editId="322539A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5920DD68" wp14:editId="5CDACBA7">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0C39C96" wp14:editId="7B5AF4F0">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6B73A235" wp14:editId="4E22B13B">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23F60684" wp14:editId="3064C6E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252E5FCF" wp14:editId="7F1E59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fldSimple w:instr=" SEQ Abbildung \* ARABIC ">
        <w:r w:rsidR="005B1EC9">
          <w:rPr>
            <w:noProof/>
          </w:rPr>
          <w:t>19</w:t>
        </w:r>
      </w:fldSimple>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4"/>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AFF" w:rsidRDefault="004F6AFF" w:rsidP="008F2373">
      <w:pPr>
        <w:spacing w:after="0"/>
      </w:pPr>
      <w:r>
        <w:separator/>
      </w:r>
    </w:p>
  </w:endnote>
  <w:endnote w:type="continuationSeparator" w:id="0">
    <w:p w:rsidR="004F6AFF" w:rsidRDefault="004F6AF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C8C" w:rsidRDefault="00700C8C">
    <w:pPr>
      <w:pStyle w:val="Footer"/>
    </w:pPr>
    <w:r>
      <w:t>Video Wall - Vorstudie</w:t>
    </w:r>
    <w:r w:rsidRPr="005E2896">
      <w:tab/>
    </w:r>
    <w:r>
      <w:fldChar w:fldCharType="begin"/>
    </w:r>
    <w:r>
      <w:instrText xml:space="preserve"> DATE  \@ "d. MMMM yyyy"  \* MERGEFORMAT </w:instrText>
    </w:r>
    <w:r>
      <w:fldChar w:fldCharType="separate"/>
    </w:r>
    <w:r>
      <w:rPr>
        <w:noProof/>
      </w:rPr>
      <w:t>24.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A7D91" w:rsidRPr="007A7D91">
      <w:rPr>
        <w:b/>
        <w:noProof/>
        <w:lang w:val="de-DE"/>
      </w:rPr>
      <w:t>2</w:t>
    </w:r>
    <w:r>
      <w:rPr>
        <w:b/>
      </w:rPr>
      <w:fldChar w:fldCharType="end"/>
    </w:r>
    <w:r>
      <w:rPr>
        <w:lang w:val="de-DE"/>
      </w:rPr>
      <w:t xml:space="preserve"> von </w:t>
    </w:r>
    <w:fldSimple w:instr="NUMPAGES  \* Arabic  \* MERGEFORMAT">
      <w:r w:rsidR="007A7D91" w:rsidRPr="007A7D91">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AFF" w:rsidRDefault="004F6AFF" w:rsidP="008F2373">
      <w:pPr>
        <w:spacing w:after="0"/>
      </w:pPr>
      <w:r>
        <w:separator/>
      </w:r>
    </w:p>
  </w:footnote>
  <w:footnote w:type="continuationSeparator" w:id="0">
    <w:p w:rsidR="004F6AFF" w:rsidRDefault="004F6AFF"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C8C" w:rsidRDefault="00700C8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5082"/>
    <w:rsid w:val="000727C4"/>
    <w:rsid w:val="00075900"/>
    <w:rsid w:val="00077156"/>
    <w:rsid w:val="00077CD5"/>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123CD"/>
    <w:rsid w:val="00214F45"/>
    <w:rsid w:val="00220C5E"/>
    <w:rsid w:val="00223137"/>
    <w:rsid w:val="0022501B"/>
    <w:rsid w:val="00225791"/>
    <w:rsid w:val="00226DA3"/>
    <w:rsid w:val="002402E9"/>
    <w:rsid w:val="00241093"/>
    <w:rsid w:val="002433A7"/>
    <w:rsid w:val="00246589"/>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6BF8"/>
    <w:rsid w:val="00373787"/>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1FB4"/>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42BE"/>
    <w:rsid w:val="00504496"/>
    <w:rsid w:val="00506318"/>
    <w:rsid w:val="0050684A"/>
    <w:rsid w:val="005159A7"/>
    <w:rsid w:val="00517828"/>
    <w:rsid w:val="00522496"/>
    <w:rsid w:val="005246C7"/>
    <w:rsid w:val="00524D4D"/>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3BEC"/>
    <w:rsid w:val="006B6727"/>
    <w:rsid w:val="006C209A"/>
    <w:rsid w:val="006C2963"/>
    <w:rsid w:val="006C6507"/>
    <w:rsid w:val="006D124A"/>
    <w:rsid w:val="006D5308"/>
    <w:rsid w:val="006D5A74"/>
    <w:rsid w:val="006D6B49"/>
    <w:rsid w:val="006D71F5"/>
    <w:rsid w:val="006E29B8"/>
    <w:rsid w:val="006E5CF4"/>
    <w:rsid w:val="006F0BE2"/>
    <w:rsid w:val="006F2255"/>
    <w:rsid w:val="006F26CE"/>
    <w:rsid w:val="00700C8C"/>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89B"/>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B5668"/>
    <w:rsid w:val="009C32E9"/>
    <w:rsid w:val="009C4A89"/>
    <w:rsid w:val="009D1582"/>
    <w:rsid w:val="009D51FF"/>
    <w:rsid w:val="009D7768"/>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407B"/>
    <w:rsid w:val="00D21A0C"/>
    <w:rsid w:val="00D22B0A"/>
    <w:rsid w:val="00D26F57"/>
    <w:rsid w:val="00D30172"/>
    <w:rsid w:val="00D32379"/>
    <w:rsid w:val="00D3286B"/>
    <w:rsid w:val="00D328A6"/>
    <w:rsid w:val="00D36930"/>
    <w:rsid w:val="00D36BAE"/>
    <w:rsid w:val="00D400BD"/>
    <w:rsid w:val="00D44C57"/>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99663232"/>
        <c:axId val="100817152"/>
      </c:lineChart>
      <c:catAx>
        <c:axId val="99663232"/>
        <c:scaling>
          <c:orientation val="minMax"/>
        </c:scaling>
        <c:delete val="0"/>
        <c:axPos val="b"/>
        <c:majorTickMark val="out"/>
        <c:minorTickMark val="none"/>
        <c:tickLblPos val="nextTo"/>
        <c:crossAx val="100817152"/>
        <c:crosses val="autoZero"/>
        <c:auto val="1"/>
        <c:lblAlgn val="ctr"/>
        <c:lblOffset val="100"/>
        <c:noMultiLvlLbl val="0"/>
      </c:catAx>
      <c:valAx>
        <c:axId val="100817152"/>
        <c:scaling>
          <c:orientation val="minMax"/>
        </c:scaling>
        <c:delete val="0"/>
        <c:axPos val="l"/>
        <c:majorGridlines/>
        <c:numFmt formatCode="General" sourceLinked="1"/>
        <c:majorTickMark val="out"/>
        <c:minorTickMark val="none"/>
        <c:tickLblPos val="nextTo"/>
        <c:crossAx val="996632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02758272"/>
        <c:axId val="102756352"/>
      </c:barChart>
      <c:valAx>
        <c:axId val="102756352"/>
        <c:scaling>
          <c:orientation val="minMax"/>
        </c:scaling>
        <c:delete val="1"/>
        <c:axPos val="b"/>
        <c:majorGridlines/>
        <c:numFmt formatCode="0.00%" sourceLinked="1"/>
        <c:majorTickMark val="out"/>
        <c:minorTickMark val="none"/>
        <c:tickLblPos val="nextTo"/>
        <c:crossAx val="102758272"/>
        <c:crosses val="autoZero"/>
        <c:crossBetween val="between"/>
      </c:valAx>
      <c:catAx>
        <c:axId val="102758272"/>
        <c:scaling>
          <c:orientation val="minMax"/>
        </c:scaling>
        <c:delete val="0"/>
        <c:axPos val="l"/>
        <c:majorTickMark val="out"/>
        <c:minorTickMark val="none"/>
        <c:tickLblPos val="nextTo"/>
        <c:crossAx val="10275635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99625984"/>
        <c:axId val="99648256"/>
      </c:barChart>
      <c:catAx>
        <c:axId val="99625984"/>
        <c:scaling>
          <c:orientation val="maxMin"/>
        </c:scaling>
        <c:delete val="0"/>
        <c:axPos val="l"/>
        <c:majorTickMark val="out"/>
        <c:minorTickMark val="none"/>
        <c:tickLblPos val="nextTo"/>
        <c:crossAx val="99648256"/>
        <c:crosses val="autoZero"/>
        <c:auto val="1"/>
        <c:lblAlgn val="ctr"/>
        <c:lblOffset val="100"/>
        <c:noMultiLvlLbl val="0"/>
      </c:catAx>
      <c:valAx>
        <c:axId val="9964825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996259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98608640"/>
        <c:axId val="98610176"/>
      </c:barChart>
      <c:catAx>
        <c:axId val="98608640"/>
        <c:scaling>
          <c:orientation val="maxMin"/>
        </c:scaling>
        <c:delete val="0"/>
        <c:axPos val="l"/>
        <c:majorTickMark val="none"/>
        <c:minorTickMark val="none"/>
        <c:tickLblPos val="nextTo"/>
        <c:crossAx val="98610176"/>
        <c:crosses val="autoZero"/>
        <c:auto val="1"/>
        <c:lblAlgn val="ctr"/>
        <c:lblOffset val="100"/>
        <c:tickLblSkip val="1"/>
        <c:noMultiLvlLbl val="0"/>
      </c:catAx>
      <c:valAx>
        <c:axId val="9861017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9860864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00839424"/>
        <c:axId val="100840960"/>
      </c:bubbleChart>
      <c:valAx>
        <c:axId val="100839424"/>
        <c:scaling>
          <c:orientation val="minMax"/>
          <c:max val="5"/>
          <c:min val="0"/>
        </c:scaling>
        <c:delete val="1"/>
        <c:axPos val="t"/>
        <c:majorGridlines/>
        <c:numFmt formatCode="General" sourceLinked="1"/>
        <c:majorTickMark val="out"/>
        <c:minorTickMark val="none"/>
        <c:tickLblPos val="nextTo"/>
        <c:crossAx val="100840960"/>
        <c:crosses val="autoZero"/>
        <c:crossBetween val="midCat"/>
      </c:valAx>
      <c:valAx>
        <c:axId val="100840960"/>
        <c:scaling>
          <c:orientation val="maxMin"/>
          <c:max val="4.5"/>
          <c:min val="0"/>
        </c:scaling>
        <c:delete val="1"/>
        <c:axPos val="l"/>
        <c:majorGridlines/>
        <c:numFmt formatCode="General" sourceLinked="1"/>
        <c:majorTickMark val="out"/>
        <c:minorTickMark val="none"/>
        <c:tickLblPos val="nextTo"/>
        <c:crossAx val="10083942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A6F1A-D056-442D-A9C2-3C3BEC0C5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5167</Words>
  <Characters>32554</Characters>
  <Application>Microsoft Office Word</Application>
  <DocSecurity>0</DocSecurity>
  <Lines>271</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609</cp:revision>
  <dcterms:created xsi:type="dcterms:W3CDTF">2012-02-24T08:17:00Z</dcterms:created>
  <dcterms:modified xsi:type="dcterms:W3CDTF">2012-04-24T12:03:00Z</dcterms:modified>
</cp:coreProperties>
</file>