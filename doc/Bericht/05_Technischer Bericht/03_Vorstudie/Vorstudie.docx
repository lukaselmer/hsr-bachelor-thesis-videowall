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berschrift1"/>
      </w:pPr>
      <w:bookmarkStart w:id="0" w:name="_Toc320601242"/>
      <w:r>
        <w:t>Vorstudie</w:t>
      </w:r>
      <w:bookmarkEnd w:id="0"/>
    </w:p>
    <w:p w:rsidR="007B716D" w:rsidRDefault="007B716D" w:rsidP="007B716D">
      <w:pPr>
        <w:pStyle w:val="berschrift2"/>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bookmarkStart w:id="3" w:name="_GoBack"/>
            <w:bookmarkEnd w:id="3"/>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berschrift2"/>
      </w:pPr>
      <w:bookmarkStart w:id="4" w:name="_Toc320601244"/>
      <w:r>
        <w:lastRenderedPageBreak/>
        <w:t>Vision</w:t>
      </w:r>
      <w:bookmarkEnd w:id="4"/>
    </w:p>
    <w:p w:rsidR="00661779" w:rsidRDefault="00557A31" w:rsidP="00623750">
      <w:r>
        <w:t xml:space="preserve">Neue Technologien </w:t>
      </w:r>
      <w:r w:rsidR="0054612A">
        <w:t xml:space="preserve">eröffnen </w:t>
      </w:r>
      <w:r>
        <w:t xml:space="preserve"> neue Wege der Präsentation.</w:t>
      </w:r>
      <w:r w:rsidR="006E29B8">
        <w:t xml:space="preserve"> Durch deren Einsatz werden Innovation und Wissen über den neusten Stand der Technik demonstriert. Beide Faktoren spielen eine wichtige Rolle für eine technische </w:t>
      </w:r>
      <w:r w:rsidR="005C00A9">
        <w:t>Hochschule</w:t>
      </w:r>
      <w:r w:rsidR="006E29B8">
        <w:t>.</w:t>
      </w:r>
      <w:r w:rsidR="00FA1EE2">
        <w:t xml:space="preserve"> W</w:t>
      </w:r>
      <w:r w:rsidR="00AC4CC4">
        <w:t>ürden S</w:t>
      </w:r>
      <w:r w:rsidR="00FA1EE2">
        <w:t>ie ein Studium an einem Ort beginnen, welcher</w:t>
      </w:r>
      <w:r w:rsidR="00661779">
        <w:t xml:space="preserve"> </w:t>
      </w:r>
      <w:r w:rsidR="00C30432">
        <w:t xml:space="preserve">über </w:t>
      </w:r>
      <w:r w:rsidR="00FA1EE2">
        <w:t>keine Beamer</w:t>
      </w:r>
      <w:r w:rsidR="005C00A9">
        <w:t xml:space="preserve"> in den Hörsälen</w:t>
      </w:r>
      <w:r w:rsidR="006D71F5">
        <w:t>,</w:t>
      </w:r>
      <w:r w:rsidR="00FA1EE2">
        <w:t xml:space="preserve"> sondern lediglich </w:t>
      </w:r>
      <w:r w:rsidR="007E206E">
        <w:t>über Hellraumprojektor</w:t>
      </w:r>
      <w:r w:rsidR="006D71F5">
        <w:t>en</w:t>
      </w:r>
      <w:r w:rsidR="00FA1EE2">
        <w:t xml:space="preserve"> verfügt? </w:t>
      </w:r>
      <w:r w:rsidR="00013CCF">
        <w:t>Oder alle Übungsräume mit Röhrenbildschirmen ausgestattet hat?</w:t>
      </w:r>
    </w:p>
    <w:p w:rsidR="005C00A9" w:rsidRDefault="00AB23E5" w:rsidP="00623750">
      <w:r>
        <w:t>Der</w:t>
      </w:r>
      <w:r w:rsidR="00AB56C7">
        <w:t xml:space="preserve"> positive Eindruck einer modernen Schule  soll aber nicht nur bei den Besuchern hinterlassen werden, sondern auch bei deren Studenten und Angestellten.</w:t>
      </w:r>
      <w:r w:rsidR="00E03728">
        <w:t xml:space="preserve"> </w:t>
      </w:r>
      <w:r w:rsidR="00E54E33">
        <w:t xml:space="preserve">Durch ihre ständige Anwesenheit stellen sie die Hauptzielgruppe dar. </w:t>
      </w:r>
      <w:r w:rsidR="00E03728">
        <w:t xml:space="preserve">Sinnvolle Präsentationsinhalte wären einerseits Informationen über die verschiedenen Studiengänge. Wie oft hat sich wohl Landschaftsarchitekt darüber gewundert, was </w:t>
      </w:r>
      <w:r w:rsidR="00AE48BD">
        <w:t xml:space="preserve">die Leute der Elektrotechnik </w:t>
      </w:r>
      <w:r w:rsidR="00E03728">
        <w:t xml:space="preserve">eigentlich </w:t>
      </w:r>
      <w:r w:rsidR="00AE48BD">
        <w:t>so treiben</w:t>
      </w:r>
      <w:r w:rsidR="00E03728">
        <w:t>?</w:t>
      </w:r>
      <w:r w:rsidR="00075900">
        <w:t xml:space="preserve"> Andererseits sind auch Inhalte denkbar, welch</w:t>
      </w:r>
      <w:r w:rsidR="00CA5166">
        <w:t xml:space="preserve">e den Alltag </w:t>
      </w:r>
      <w:r w:rsidR="00D96467">
        <w:t>vereinfachen</w:t>
      </w:r>
      <w:r w:rsidR="00CA5166">
        <w:t xml:space="preserve"> oder </w:t>
      </w:r>
      <w:r w:rsidR="006D124A">
        <w:t>erheitern</w:t>
      </w:r>
      <w:r w:rsidR="00075900">
        <w:t>.</w:t>
      </w:r>
    </w:p>
    <w:p w:rsidR="00CA5166" w:rsidRDefault="00CA5166" w:rsidP="00623750">
      <w:r>
        <w:t xml:space="preserve">Um diese Aufgabe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an die erwähnten Orte zu gelangen, muss der Eingangsbereich, welcher ein relativ breiter Gang ist, passiert werden. </w:t>
      </w:r>
      <w:r w:rsidR="009B5668">
        <w:t>D</w:t>
      </w:r>
      <w:r w:rsidR="008C480C">
        <w:t>ieser</w:t>
      </w:r>
      <w:r>
        <w:t xml:space="preserve"> Bereich 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F34235">
        <w:t>Es ist bekannt, dass dies möglicherweise nicht eine ideale Anwendung für die Wand ist. Ein prinzipielles Problem besteht darin,  die wiederholte Nutzung zu gewährleisten.</w:t>
      </w:r>
      <w:r w:rsidR="001471E3">
        <w:t xml:space="preserve"> Jedoch stellen die Poster</w:t>
      </w:r>
      <w:r w:rsidR="00875EA7">
        <w:t xml:space="preserve"> Inhalte dar, welche von allen Studiengängen zur Verfügung stehen und </w:t>
      </w:r>
      <w:r w:rsidR="00AE2321">
        <w:t>deren Präsentation allen Studiengängen einen Nutzen bieten</w:t>
      </w:r>
      <w:r w:rsidR="00F223C4">
        <w:t>.</w:t>
      </w:r>
      <w:r w:rsidR="00FF72FD">
        <w:t xml:space="preserve"> Zudem können die Poster ideal genutzt werden um eine </w:t>
      </w:r>
      <w:r w:rsidR="00894578">
        <w:t>erste</w:t>
      </w:r>
      <w:r w:rsidR="00D95F39">
        <w:t xml:space="preserve"> Anwendung</w:t>
      </w:r>
      <w:r w:rsidR="00FF72FD">
        <w:t xml:space="preserve"> der Video Wall zu demonst</w:t>
      </w:r>
      <w:r w:rsidR="00D95F39">
        <w:t>r</w:t>
      </w:r>
      <w:r w:rsidR="00FF72FD">
        <w:t>ieren.</w:t>
      </w:r>
    </w:p>
    <w:p w:rsidR="008D0FE7" w:rsidRDefault="00894578" w:rsidP="00AB02F2">
      <w:r>
        <w:t xml:space="preserve">Welche Inhalte könnte die Wall nun zusätzlich </w:t>
      </w:r>
      <w:r w:rsidR="002F2BB4">
        <w:t>noch bieten?</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 oder die Wetterlage sein.</w:t>
      </w:r>
      <w:r w:rsidR="00651F32">
        <w:t xml:space="preserve"> Stellen Sie sich vor, sie haben den ganzen Tag mit Vorlesungen zugebracht. Wäre es jetzt nicht eine tolle Abwechslung ein paar Minispiele auf der Video Wall zu tätigen?</w:t>
      </w:r>
      <w:r w:rsidR="008D0FE7">
        <w:t xml:space="preserve"> </w:t>
      </w:r>
      <w:r w:rsidR="00651F32">
        <w:t>Solche und viele andere Anwendungen sind alle mit der Wall denkbar.</w:t>
      </w:r>
    </w:p>
    <w:p w:rsidR="004C05D8" w:rsidRDefault="004C05D8" w:rsidP="00AB02F2">
      <w:r>
        <w:t xml:space="preserve">Die Video Wall </w:t>
      </w:r>
      <w:r w:rsidR="006C209A">
        <w:t>ist auch eine Möglichkeit,</w:t>
      </w:r>
      <w:r>
        <w:t xml:space="preserve"> Studenten der Informatik eine neue Plattform zur Verfügung </w:t>
      </w:r>
      <w:r w:rsidR="002A09E8">
        <w:t xml:space="preserve">zu </w:t>
      </w:r>
      <w:r>
        <w:t>stellen.</w:t>
      </w:r>
      <w:r w:rsidR="00DC0F4F">
        <w:t xml:space="preserve"> </w:t>
      </w:r>
      <w:r w:rsidR="00573EF0">
        <w:t>Projektarbeiten könnten für die Wand er</w:t>
      </w:r>
      <w:r w:rsidR="001D75E2">
        <w:t>stellt und dadurch einem 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berschrift2"/>
      </w:pPr>
      <w:bookmarkStart w:id="6" w:name="_Toc320601245"/>
      <w:r>
        <w:lastRenderedPageBreak/>
        <w:t>Gebäude der HSR</w:t>
      </w:r>
      <w:bookmarkEnd w:id="5"/>
      <w:bookmarkEnd w:id="6"/>
    </w:p>
    <w:p w:rsidR="00D400BD" w:rsidRDefault="00D400BD" w:rsidP="008A36ED">
      <w:pPr>
        <w:pStyle w:val="Listenabsatz"/>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r>
        <w:t>Foyergebäude</w:t>
      </w:r>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8A36ED" w:rsidRPr="00D400BD" w:rsidRDefault="008A36ED" w:rsidP="008A36ED">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1</w:t>
      </w:r>
      <w:r w:rsidR="00AC522C">
        <w:rPr>
          <w:noProof/>
        </w:rPr>
        <w:fldChar w:fldCharType="end"/>
      </w:r>
      <w:r>
        <w:t xml:space="preserve"> - Gebäude der HSR</w:t>
      </w:r>
      <w:r w:rsidR="00C02122">
        <w:t xml:space="preserve">, </w:t>
      </w:r>
      <w:r w:rsidR="009562ED">
        <w:t>Bildq</w:t>
      </w:r>
      <w:r w:rsidR="00C02122">
        <w:t>uelle: www.hsr.ch</w:t>
      </w:r>
    </w:p>
    <w:p w:rsidR="00DC33F4" w:rsidRDefault="007B74F2" w:rsidP="007B74F2">
      <w:pPr>
        <w:pStyle w:val="berschrift2"/>
      </w:pPr>
      <w:bookmarkStart w:id="7" w:name="_Toc320601246"/>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r w:rsidR="00AC522C">
        <w:fldChar w:fldCharType="begin"/>
      </w:r>
      <w:r w:rsidR="00AC522C">
        <w:instrText xml:space="preserve"> SEQ Tabelle \* ARABIC </w:instrText>
      </w:r>
      <w:r w:rsidR="00AC522C">
        <w:fldChar w:fldCharType="separate"/>
      </w:r>
      <w:r w:rsidR="00707DFB">
        <w:rPr>
          <w:noProof/>
        </w:rPr>
        <w:t>1</w:t>
      </w:r>
      <w:r w:rsidR="00AC522C">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2</w:t>
      </w:r>
      <w:r w:rsidR="00AC522C">
        <w:rPr>
          <w:noProof/>
        </w:rPr>
        <w:fldChar w:fldCharType="end"/>
      </w:r>
      <w:r>
        <w:t xml:space="preserve"> - Anzahl Personen über die Zeit</w:t>
      </w:r>
    </w:p>
    <w:p w:rsidR="0085280D" w:rsidRDefault="0085280D" w:rsidP="0085280D">
      <w:pPr>
        <w:pStyle w:val="berschrift3"/>
      </w:pPr>
      <w:bookmarkStart w:id="8" w:name="_Toc320601247"/>
      <w:r>
        <w:lastRenderedPageBreak/>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3</w:t>
      </w:r>
      <w:r w:rsidR="00AC522C">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Beschriftung"/>
        <w:rPr>
          <w:noProof/>
        </w:rPr>
      </w:pPr>
      <w:bookmarkStart w:id="9" w:name="_Ref318987794"/>
      <w:r>
        <w:t xml:space="preserve">Abbildung </w:t>
      </w:r>
      <w:r w:rsidR="00AC522C">
        <w:fldChar w:fldCharType="begin"/>
      </w:r>
      <w:r w:rsidR="00AC522C">
        <w:instrText xml:space="preserve"> SEQ Abbildung \* ARABIC </w:instrText>
      </w:r>
      <w:r w:rsidR="00AC522C">
        <w:fldChar w:fldCharType="separate"/>
      </w:r>
      <w:r w:rsidR="005B1EC9">
        <w:rPr>
          <w:noProof/>
        </w:rPr>
        <w:t>4</w:t>
      </w:r>
      <w:r w:rsidR="00AC522C">
        <w:rPr>
          <w:noProof/>
        </w:rPr>
        <w:fldChar w:fldCharType="end"/>
      </w:r>
      <w:r>
        <w:t xml:space="preserve"> - Auslastung der Abstandszonen</w:t>
      </w:r>
      <w:r>
        <w:rPr>
          <w:noProof/>
        </w:rPr>
        <w:t>, Grundriss Gebäude 4</w:t>
      </w:r>
      <w:bookmarkEnd w:id="9"/>
    </w:p>
    <w:p w:rsidR="00A46354" w:rsidRDefault="00490236" w:rsidP="00A46354">
      <w:pPr>
        <w:pStyle w:val="berschrift3"/>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963C03" w:rsidRPr="0073417C" w:rsidRDefault="00963C03"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FE1F6A" w:rsidRPr="0073417C" w:rsidRDefault="00FE1F6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5</w:t>
      </w:r>
      <w:r w:rsidR="00AC522C">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6</w:t>
      </w:r>
      <w:r w:rsidR="00AC522C">
        <w:rPr>
          <w:noProof/>
        </w:rPr>
        <w:fldChar w:fldCharType="end"/>
      </w:r>
      <w:r>
        <w:t xml:space="preserve"> -</w:t>
      </w:r>
      <w:r w:rsidR="0043065F">
        <w:t xml:space="preserve"> </w:t>
      </w:r>
      <w:r w:rsidRPr="00170BA1">
        <w:t>Aufteilung Einzelpersonen zu Gruppen</w:t>
      </w:r>
      <w:r w:rsidR="00607536">
        <w:br w:type="page"/>
      </w:r>
    </w:p>
    <w:p w:rsidR="00682539" w:rsidRDefault="00682539" w:rsidP="00DC33F4">
      <w:pPr>
        <w:pStyle w:val="berschrift2"/>
      </w:pPr>
      <w:bookmarkStart w:id="11" w:name="_Toc320601249"/>
      <w:bookmarkStart w:id="12" w:name="_Ref319428867"/>
      <w:r>
        <w:lastRenderedPageBreak/>
        <w:t>Interaktionsbereich des Kinect Sensors</w:t>
      </w:r>
      <w:bookmarkEnd w:id="11"/>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14:anchorId="0BA3A692" wp14:editId="2039F27A">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Beschriftung"/>
      </w:pPr>
      <w:bookmarkStart w:id="13" w:name="_Ref319998622"/>
      <w:r>
        <w:t xml:space="preserve">Abbildung </w:t>
      </w:r>
      <w:r w:rsidR="00AC522C">
        <w:fldChar w:fldCharType="begin"/>
      </w:r>
      <w:r w:rsidR="00AC522C">
        <w:instrText xml:space="preserve"> SEQ Abbildung \* ARABIC </w:instrText>
      </w:r>
      <w:r w:rsidR="00AC522C">
        <w:fldChar w:fldCharType="separate"/>
      </w:r>
      <w:r>
        <w:rPr>
          <w:noProof/>
        </w:rPr>
        <w:t>7</w:t>
      </w:r>
      <w:r w:rsidR="00AC522C">
        <w:rPr>
          <w:noProof/>
        </w:rPr>
        <w:fldChar w:fldCharType="end"/>
      </w:r>
      <w:r>
        <w:t xml:space="preserve"> </w:t>
      </w:r>
      <w:r w:rsidR="0043065F">
        <w:t>-</w:t>
      </w:r>
      <w:r>
        <w:t xml:space="preserve">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berschrift2"/>
      </w:pPr>
      <w:bookmarkStart w:id="14" w:name="_Toc320601250"/>
      <w:r>
        <w:lastRenderedPageBreak/>
        <w:t>Befragung</w:t>
      </w:r>
      <w:bookmarkEnd w:id="12"/>
      <w:bookmarkEnd w:id="14"/>
    </w:p>
    <w:p w:rsidR="00623750" w:rsidRDefault="0090148A" w:rsidP="00623750">
      <w:bookmarkStart w:id="15"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16" w:name="_Ref318971871"/>
      <w:r>
        <w:t xml:space="preserve">Tabelle </w:t>
      </w:r>
      <w:r w:rsidR="00AC522C">
        <w:fldChar w:fldCharType="begin"/>
      </w:r>
      <w:r w:rsidR="00AC522C">
        <w:instrText xml:space="preserve"> SEQ Tabelle \* ARABIC </w:instrText>
      </w:r>
      <w:r w:rsidR="00AC522C">
        <w:fldChar w:fldCharType="separate"/>
      </w:r>
      <w:r w:rsidR="00707DFB">
        <w:rPr>
          <w:noProof/>
        </w:rPr>
        <w:t>2</w:t>
      </w:r>
      <w:r w:rsidR="00AC522C">
        <w:rPr>
          <w:noProof/>
        </w:rPr>
        <w:fldChar w:fldCharType="end"/>
      </w:r>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berschrift3"/>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berschrift3"/>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Beschriftung"/>
      </w:pPr>
      <w:bookmarkStart w:id="20" w:name="_Ref318972729"/>
      <w:r>
        <w:t xml:space="preserve">Abbildung </w:t>
      </w:r>
      <w:r w:rsidR="00AC522C">
        <w:fldChar w:fldCharType="begin"/>
      </w:r>
      <w:r w:rsidR="00AC522C">
        <w:instrText xml:space="preserve"> SEQ Abbildung \* ARABIC </w:instrText>
      </w:r>
      <w:r w:rsidR="00AC522C">
        <w:fldChar w:fldCharType="separate"/>
      </w:r>
      <w:r w:rsidR="005B1EC9">
        <w:rPr>
          <w:noProof/>
        </w:rPr>
        <w:t>8</w:t>
      </w:r>
      <w:r w:rsidR="00AC522C">
        <w:rPr>
          <w:noProof/>
        </w:rPr>
        <w:fldChar w:fldCharType="end"/>
      </w:r>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Beschriftung"/>
      </w:pPr>
      <w:bookmarkStart w:id="21" w:name="_Ref318974341"/>
      <w:r>
        <w:t xml:space="preserve">Abbildung </w:t>
      </w:r>
      <w:r w:rsidR="00AC522C">
        <w:fldChar w:fldCharType="begin"/>
      </w:r>
      <w:r w:rsidR="00AC522C">
        <w:instrText xml:space="preserve"> SEQ Abbildung \* ARABIC </w:instrText>
      </w:r>
      <w:r w:rsidR="00AC522C">
        <w:fldChar w:fldCharType="separate"/>
      </w:r>
      <w:r w:rsidR="005B1EC9">
        <w:rPr>
          <w:noProof/>
        </w:rPr>
        <w:t>9</w:t>
      </w:r>
      <w:r w:rsidR="00AC522C">
        <w:rPr>
          <w:noProof/>
        </w:rPr>
        <w:fldChar w:fldCharType="end"/>
      </w:r>
      <w:r>
        <w:t xml:space="preserve"> - Vergleich der Studiengänge</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berschrift3"/>
      </w:pPr>
      <w:bookmarkStart w:id="22" w:name="_Toc320601253"/>
      <w:r>
        <w:t>Fazit</w:t>
      </w:r>
      <w:bookmarkEnd w:id="22"/>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r>
        <w:t xml:space="preserve">Diese Ideen sollen die </w:t>
      </w:r>
      <w:r w:rsidRPr="00A30DEF">
        <w:t>Akzeptanz des Videos</w:t>
      </w:r>
      <w:r>
        <w:t xml:space="preserve"> steigern.</w:t>
      </w:r>
    </w:p>
    <w:p w:rsidR="002B287A" w:rsidRDefault="002B287A" w:rsidP="00FF3479">
      <w:pPr>
        <w:rPr>
          <w:rFonts w:asciiTheme="majorHAnsi" w:hAnsiTheme="majorHAnsi"/>
          <w:color w:val="00629E"/>
          <w:spacing w:val="15"/>
          <w:sz w:val="22"/>
          <w:szCs w:val="22"/>
        </w:rPr>
      </w:pPr>
      <w:r>
        <w:t>Zum jetzigen Zeitpunkt konzentriert sich die Arbeit jedoch nur auf die Po</w:t>
      </w:r>
      <w:r w:rsidR="00077CD5">
        <w:t>ster ohne Video oder dynamische</w:t>
      </w:r>
      <w:r>
        <w:t xml:space="preserve"> Elemente. </w:t>
      </w:r>
      <w:r w:rsidR="00077CD5">
        <w:t xml:space="preserve">Der Fragebogen zeigt auch auf, dass die Personen, welche sich nicht für die Poster interessieren, </w:t>
      </w:r>
      <w:r w:rsidR="00706E08">
        <w:t xml:space="preserve">durch andere Inhalte der Wall </w:t>
      </w:r>
      <w:r w:rsidR="00A91C80">
        <w:t>an</w:t>
      </w:r>
      <w:r w:rsidR="00706E08">
        <w:t>gelockt werden müssen.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berschrift2"/>
      </w:pPr>
      <w:bookmarkStart w:id="23" w:name="_Toc320601254"/>
      <w:r>
        <w:lastRenderedPageBreak/>
        <w:t xml:space="preserve">Rollen &amp; </w:t>
      </w:r>
      <w:r w:rsidR="008D093B">
        <w:t>Personas</w:t>
      </w:r>
      <w:bookmarkEnd w:id="23"/>
    </w:p>
    <w:p w:rsidR="00CD6A15" w:rsidRDefault="00CD6A15" w:rsidP="00CD6A15">
      <w:pPr>
        <w:pStyle w:val="berschrift3"/>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berschrift3"/>
      </w:pPr>
      <w:bookmarkStart w:id="25" w:name="_Toc320601256"/>
      <w:r>
        <w:t>Personas</w:t>
      </w:r>
      <w:bookmarkEnd w:id="25"/>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6C194447" wp14:editId="205D480A">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963C03" w:rsidRPr="00082E30" w:rsidRDefault="00963C03"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FE1F6A" w:rsidRPr="00082E30" w:rsidRDefault="00FE1F6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A15EDB" wp14:editId="0AC0CC62">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963C03" w:rsidRPr="00082E30" w:rsidRDefault="00963C03"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FE1F6A" w:rsidRPr="00082E30" w:rsidRDefault="00FE1F6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216D7065" wp14:editId="7E7D8D48">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963C03" w:rsidRPr="00082E30" w:rsidRDefault="00963C03"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FE1F6A" w:rsidRPr="00082E30" w:rsidRDefault="00FE1F6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1A20502" wp14:editId="2FA6EF5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963C03" w:rsidRPr="00082E30" w:rsidRDefault="00963C03"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FE1F6A" w:rsidRPr="00082E30" w:rsidRDefault="00FE1F6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2381593" wp14:editId="2CA07AC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Beschriftung"/>
      </w:pPr>
      <w:bookmarkStart w:id="26" w:name="_Ref319422492"/>
      <w:r>
        <w:t xml:space="preserve">Abbildung </w:t>
      </w:r>
      <w:r w:rsidR="00AC522C">
        <w:fldChar w:fldCharType="begin"/>
      </w:r>
      <w:r w:rsidR="00AC522C">
        <w:instrText xml:space="preserve"> SEQ Abbildung \* ARAB</w:instrText>
      </w:r>
      <w:r w:rsidR="00AC522C">
        <w:instrText xml:space="preserve">IC </w:instrText>
      </w:r>
      <w:r w:rsidR="00AC522C">
        <w:fldChar w:fldCharType="separate"/>
      </w:r>
      <w:r w:rsidR="005B1EC9">
        <w:rPr>
          <w:noProof/>
        </w:rPr>
        <w:t>10</w:t>
      </w:r>
      <w:r w:rsidR="00AC522C">
        <w:rPr>
          <w:noProof/>
        </w:rPr>
        <w:fldChar w:fldCharType="end"/>
      </w:r>
      <w:r>
        <w:t xml:space="preserve"> </w:t>
      </w:r>
      <w:r w:rsidR="00543751">
        <w:t>–</w:t>
      </w:r>
      <w:r>
        <w:t xml:space="preserve">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ie Rolle des Students, welcher</w:t>
      </w:r>
      <w:r w:rsidR="00945AD5">
        <w:t xml:space="preserve"> Poster liest</w:t>
      </w:r>
      <w:r w:rsidR="00797506">
        <w:t>,</w:t>
      </w:r>
      <w:r w:rsidR="00945AD5">
        <w:t xml:space="preserve"> zwei Personas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berschrift4"/>
      </w:pPr>
      <w:r>
        <w:t>Persona Peter Posterleser</w:t>
      </w:r>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2391E321" wp14:editId="2EC3387D">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11</w:t>
            </w:r>
            <w:r w:rsidR="00AC522C">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D54B94">
      <w:pPr>
        <w:pStyle w:val="berschrift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berschrift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berschrift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berschrift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berschrift4"/>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25AE28A" wp14:editId="43B1746A">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12</w:t>
            </w:r>
            <w:r w:rsidR="00AC522C">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berschrift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berschrift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berschrift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berschrift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berschrift4"/>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9CBEDC3" wp14:editId="6F6D10DA">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13</w:t>
            </w:r>
            <w:r w:rsidR="00AC522C">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4C727F">
      <w:pPr>
        <w:pStyle w:val="berschrift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berschrift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berschrift2"/>
      </w:pPr>
      <w:bookmarkStart w:id="27" w:name="_Toc320601257"/>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berschrift3"/>
      </w:pPr>
      <w:bookmarkStart w:id="28" w:name="_Ref319065031"/>
      <w:bookmarkStart w:id="29" w:name="_Toc320601258"/>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enabsatz"/>
        <w:numPr>
          <w:ilvl w:val="0"/>
          <w:numId w:val="14"/>
        </w:numPr>
      </w:pPr>
      <w:r>
        <w:t>3 x 3 55“ Monitore</w:t>
      </w:r>
    </w:p>
    <w:p w:rsidR="007E0847" w:rsidRDefault="007E0847" w:rsidP="007E0847">
      <w:pPr>
        <w:pStyle w:val="Listenabsatz"/>
        <w:numPr>
          <w:ilvl w:val="0"/>
          <w:numId w:val="14"/>
        </w:numPr>
      </w:pPr>
      <w:r>
        <w:t>2 x 2 55“ Monitore</w:t>
      </w:r>
    </w:p>
    <w:p w:rsidR="007E0847" w:rsidRDefault="007E0847" w:rsidP="007E0847">
      <w:pPr>
        <w:pStyle w:val="Listenabsatz"/>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berschrift4"/>
      </w:pPr>
      <w:bookmarkStart w:id="30" w:name="_Ref319068091"/>
      <w:r>
        <w:t>Variante A: 3 x 3 55“ Monitore</w:t>
      </w:r>
      <w:bookmarkEnd w:id="30"/>
    </w:p>
    <w:p w:rsidR="007E0847" w:rsidRDefault="007E0847" w:rsidP="007E0847">
      <w:r>
        <w:rPr>
          <w:noProof/>
          <w:lang w:eastAsia="de-CH"/>
        </w:rPr>
        <w:drawing>
          <wp:inline distT="0" distB="0" distL="0" distR="0" wp14:anchorId="462C722E" wp14:editId="322539A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14</w:t>
      </w:r>
      <w:r w:rsidR="00AC522C">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5920DD68" wp14:editId="5CDACBA7">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15</w:t>
      </w:r>
      <w:r w:rsidR="00AC522C">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berschrift4"/>
      </w:pPr>
      <w:bookmarkStart w:id="31" w:name="_Ref319068033"/>
      <w:r>
        <w:t>Variante B: 2 x 2 55“ Monitore</w:t>
      </w:r>
      <w:bookmarkEnd w:id="31"/>
    </w:p>
    <w:p w:rsidR="007E0847" w:rsidRDefault="007E0847" w:rsidP="007E0847">
      <w:r>
        <w:rPr>
          <w:noProof/>
          <w:lang w:eastAsia="de-CH"/>
        </w:rPr>
        <w:drawing>
          <wp:inline distT="0" distB="0" distL="0" distR="0" wp14:anchorId="50C39C96" wp14:editId="7B5AF4F0">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16</w:t>
      </w:r>
      <w:r w:rsidR="00AC522C">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6B73A235" wp14:editId="4E22B13B">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Beschriftung"/>
      </w:pPr>
      <w:bookmarkStart w:id="32" w:name="_Ref319068177"/>
      <w:r>
        <w:t xml:space="preserve">Abbildung </w:t>
      </w:r>
      <w:r w:rsidR="00AC522C">
        <w:fldChar w:fldCharType="begin"/>
      </w:r>
      <w:r w:rsidR="00AC522C">
        <w:instrText xml:space="preserve"> SEQ Abbildung \* ARABIC </w:instrText>
      </w:r>
      <w:r w:rsidR="00AC522C">
        <w:fldChar w:fldCharType="separate"/>
      </w:r>
      <w:r w:rsidR="005B1EC9">
        <w:rPr>
          <w:noProof/>
        </w:rPr>
        <w:t>17</w:t>
      </w:r>
      <w:r w:rsidR="00AC522C">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berschrift4"/>
      </w:pPr>
      <w:r>
        <w:t>Variante C: 1 x 6 55“ Monitore</w:t>
      </w:r>
    </w:p>
    <w:p w:rsidR="007E0847" w:rsidRDefault="007E0847" w:rsidP="007E0847">
      <w:r>
        <w:rPr>
          <w:noProof/>
          <w:lang w:eastAsia="de-CH"/>
        </w:rPr>
        <w:drawing>
          <wp:inline distT="0" distB="0" distL="0" distR="0" wp14:anchorId="23F60684" wp14:editId="3064C6E1">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18</w:t>
      </w:r>
      <w:r w:rsidR="00AC522C">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252E5FCF" wp14:editId="7F1E59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Beschriftung"/>
      </w:pPr>
      <w:bookmarkStart w:id="33" w:name="_Ref318900849"/>
      <w:r>
        <w:t xml:space="preserve">Abbildung </w:t>
      </w:r>
      <w:r w:rsidR="00AC522C">
        <w:fldChar w:fldCharType="begin"/>
      </w:r>
      <w:r w:rsidR="00AC522C">
        <w:instrText xml:space="preserve"> SEQ Abbildung \* ARABIC </w:instrText>
      </w:r>
      <w:r w:rsidR="00AC522C">
        <w:fldChar w:fldCharType="separate"/>
      </w:r>
      <w:r w:rsidR="005B1EC9">
        <w:rPr>
          <w:noProof/>
        </w:rPr>
        <w:t>19</w:t>
      </w:r>
      <w:r w:rsidR="00AC522C">
        <w:rPr>
          <w:noProof/>
        </w:rPr>
        <w:fldChar w:fldCharType="end"/>
      </w:r>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berschrift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Beschriftung"/>
      </w:pPr>
      <w:bookmarkStart w:id="34" w:name="_Ref320546124"/>
      <w:r>
        <w:lastRenderedPageBreak/>
        <w:t xml:space="preserve">Tabelle </w:t>
      </w:r>
      <w:r w:rsidR="00AC522C">
        <w:fldChar w:fldCharType="begin"/>
      </w:r>
      <w:r w:rsidR="00AC522C">
        <w:instrText xml:space="preserve"> SEQ Tabelle \* ARABIC </w:instrText>
      </w:r>
      <w:r w:rsidR="00AC522C">
        <w:fldChar w:fldCharType="separate"/>
      </w:r>
      <w:r>
        <w:rPr>
          <w:noProof/>
        </w:rPr>
        <w:t>3</w:t>
      </w:r>
      <w:r w:rsidR="00AC522C">
        <w:rPr>
          <w:noProof/>
        </w:rPr>
        <w:fldChar w:fldCharType="end"/>
      </w:r>
      <w:r>
        <w:t xml:space="preserve"> </w:t>
      </w:r>
      <w:r w:rsidRPr="001F7726">
        <w:t>- Nutzwertanalyse: Monitorkonstellation für Video Wall</w:t>
      </w:r>
      <w:bookmarkEnd w:id="34"/>
    </w:p>
    <w:p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berschrift3"/>
      </w:pPr>
      <w:bookmarkStart w:id="36" w:name="_Toc320601259"/>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enabsatz"/>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20</w:t>
      </w:r>
      <w:r w:rsidR="00AC522C">
        <w:rPr>
          <w:noProof/>
        </w:rPr>
        <w:fldChar w:fldCharType="end"/>
      </w:r>
      <w:r>
        <w:t xml:space="preserve"> - Matrox M9188</w:t>
      </w:r>
      <w:r>
        <w:br/>
      </w:r>
    </w:p>
    <w:p w:rsidR="007E0847" w:rsidRDefault="007E0847" w:rsidP="007E0847">
      <w:pPr>
        <w:pStyle w:val="Listenabsatz"/>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BB4CF3" w:rsidRDefault="007E0847" w:rsidP="00A67095">
      <w:pPr>
        <w:pStyle w:val="Beschriftung"/>
      </w:pPr>
      <w:r>
        <w:t xml:space="preserve">Abbildung </w:t>
      </w:r>
      <w:r w:rsidR="00AC522C">
        <w:fldChar w:fldCharType="begin"/>
      </w:r>
      <w:r w:rsidR="00AC522C">
        <w:instrText xml:space="preserve"> SEQ Abbildung \* ARABIC </w:instrText>
      </w:r>
      <w:r w:rsidR="00AC522C">
        <w:fldChar w:fldCharType="separate"/>
      </w:r>
      <w:r w:rsidR="005B1EC9">
        <w:rPr>
          <w:noProof/>
        </w:rPr>
        <w:t>21</w:t>
      </w:r>
      <w:r w:rsidR="00AC522C">
        <w:rPr>
          <w:noProof/>
        </w:rPr>
        <w:fldChar w:fldCharType="end"/>
      </w:r>
      <w:r>
        <w:t xml:space="preserve"> - Matrox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berschrift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22C" w:rsidRDefault="00AC522C" w:rsidP="008F2373">
      <w:pPr>
        <w:spacing w:after="0"/>
      </w:pPr>
      <w:r>
        <w:separator/>
      </w:r>
    </w:p>
  </w:endnote>
  <w:endnote w:type="continuationSeparator" w:id="0">
    <w:p w:rsidR="00AC522C" w:rsidRDefault="00AC522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3C03" w:rsidRDefault="00963C03">
    <w:pPr>
      <w:pStyle w:val="Fuzeile"/>
    </w:pPr>
    <w:r>
      <w:t>Video Wall - Vorstudie</w:t>
    </w:r>
    <w:r w:rsidRPr="005E2896">
      <w:tab/>
    </w:r>
    <w:r>
      <w:fldChar w:fldCharType="begin"/>
    </w:r>
    <w:r>
      <w:instrText xml:space="preserve"> DATE  \@ "d. MMMM yyyy"  \* MERGEFORMAT </w:instrText>
    </w:r>
    <w:r>
      <w:fldChar w:fldCharType="separate"/>
    </w:r>
    <w:r w:rsidR="00752712">
      <w:rPr>
        <w:noProof/>
      </w:rPr>
      <w:t>22.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752712" w:rsidRPr="00752712">
      <w:rPr>
        <w:b/>
        <w:noProof/>
        <w:lang w:val="de-DE"/>
      </w:rPr>
      <w:t>1</w:t>
    </w:r>
    <w:r>
      <w:rPr>
        <w:b/>
      </w:rPr>
      <w:fldChar w:fldCharType="end"/>
    </w:r>
    <w:r>
      <w:rPr>
        <w:lang w:val="de-DE"/>
      </w:rPr>
      <w:t xml:space="preserve"> von </w:t>
    </w:r>
    <w:r w:rsidR="00AC522C">
      <w:fldChar w:fldCharType="begin"/>
    </w:r>
    <w:r w:rsidR="00AC522C">
      <w:instrText>NUMPAGES  \* Arabic  \* MERGEFORMAT</w:instrText>
    </w:r>
    <w:r w:rsidR="00AC522C">
      <w:fldChar w:fldCharType="separate"/>
    </w:r>
    <w:r w:rsidR="00752712" w:rsidRPr="00752712">
      <w:rPr>
        <w:b/>
        <w:noProof/>
        <w:lang w:val="de-DE"/>
      </w:rPr>
      <w:t>25</w:t>
    </w:r>
    <w:r w:rsidR="00AC522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22C" w:rsidRDefault="00AC522C" w:rsidP="008F2373">
      <w:pPr>
        <w:spacing w:after="0"/>
      </w:pPr>
      <w:r>
        <w:separator/>
      </w:r>
    </w:p>
  </w:footnote>
  <w:footnote w:type="continuationSeparator" w:id="0">
    <w:p w:rsidR="00AC522C" w:rsidRDefault="00AC522C"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3C03" w:rsidRDefault="00963C03">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13CCF"/>
    <w:rsid w:val="0001647C"/>
    <w:rsid w:val="000225DD"/>
    <w:rsid w:val="0003203E"/>
    <w:rsid w:val="00032326"/>
    <w:rsid w:val="00040982"/>
    <w:rsid w:val="00043479"/>
    <w:rsid w:val="00045A3C"/>
    <w:rsid w:val="000501F4"/>
    <w:rsid w:val="00050A63"/>
    <w:rsid w:val="0005786D"/>
    <w:rsid w:val="00065082"/>
    <w:rsid w:val="000727C4"/>
    <w:rsid w:val="00075900"/>
    <w:rsid w:val="00077156"/>
    <w:rsid w:val="00077CD5"/>
    <w:rsid w:val="00080D36"/>
    <w:rsid w:val="00085EB5"/>
    <w:rsid w:val="000917AE"/>
    <w:rsid w:val="00097A2B"/>
    <w:rsid w:val="00097AB6"/>
    <w:rsid w:val="000A1DF7"/>
    <w:rsid w:val="000A2C34"/>
    <w:rsid w:val="000A3860"/>
    <w:rsid w:val="000B1504"/>
    <w:rsid w:val="000B5BC3"/>
    <w:rsid w:val="000B658F"/>
    <w:rsid w:val="000B66FE"/>
    <w:rsid w:val="000B6D9A"/>
    <w:rsid w:val="000B76FC"/>
    <w:rsid w:val="000C0EBB"/>
    <w:rsid w:val="000C268D"/>
    <w:rsid w:val="000D69FB"/>
    <w:rsid w:val="000E2CAD"/>
    <w:rsid w:val="000E2D35"/>
    <w:rsid w:val="000E3E63"/>
    <w:rsid w:val="000E71F7"/>
    <w:rsid w:val="000F1D46"/>
    <w:rsid w:val="000F25E8"/>
    <w:rsid w:val="000F790F"/>
    <w:rsid w:val="0010288D"/>
    <w:rsid w:val="001109D2"/>
    <w:rsid w:val="00110F21"/>
    <w:rsid w:val="001156C5"/>
    <w:rsid w:val="00120AEB"/>
    <w:rsid w:val="00120D9E"/>
    <w:rsid w:val="00120E67"/>
    <w:rsid w:val="00124175"/>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A8C"/>
    <w:rsid w:val="001F61F8"/>
    <w:rsid w:val="002123CD"/>
    <w:rsid w:val="00214F45"/>
    <w:rsid w:val="00220C5E"/>
    <w:rsid w:val="00223137"/>
    <w:rsid w:val="0022501B"/>
    <w:rsid w:val="00225791"/>
    <w:rsid w:val="00226DA3"/>
    <w:rsid w:val="002402E9"/>
    <w:rsid w:val="00241093"/>
    <w:rsid w:val="002433A7"/>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09E8"/>
    <w:rsid w:val="002A1CF3"/>
    <w:rsid w:val="002A32D0"/>
    <w:rsid w:val="002B287A"/>
    <w:rsid w:val="002B3913"/>
    <w:rsid w:val="002B61C4"/>
    <w:rsid w:val="002B6D39"/>
    <w:rsid w:val="002C2C6F"/>
    <w:rsid w:val="002C5C59"/>
    <w:rsid w:val="002C61C5"/>
    <w:rsid w:val="002D026B"/>
    <w:rsid w:val="002D0A70"/>
    <w:rsid w:val="002D367A"/>
    <w:rsid w:val="002D3F54"/>
    <w:rsid w:val="002D3FE4"/>
    <w:rsid w:val="002D4305"/>
    <w:rsid w:val="002D500B"/>
    <w:rsid w:val="002E16A4"/>
    <w:rsid w:val="002E2113"/>
    <w:rsid w:val="002E393F"/>
    <w:rsid w:val="002E510A"/>
    <w:rsid w:val="002E635C"/>
    <w:rsid w:val="002E65A6"/>
    <w:rsid w:val="002F28DD"/>
    <w:rsid w:val="002F2BB4"/>
    <w:rsid w:val="002F3CAF"/>
    <w:rsid w:val="002F525C"/>
    <w:rsid w:val="002F7CC2"/>
    <w:rsid w:val="00301F1C"/>
    <w:rsid w:val="0030331D"/>
    <w:rsid w:val="003045A3"/>
    <w:rsid w:val="00311540"/>
    <w:rsid w:val="00314A8E"/>
    <w:rsid w:val="00320B9A"/>
    <w:rsid w:val="00320CC3"/>
    <w:rsid w:val="00324B10"/>
    <w:rsid w:val="003324F5"/>
    <w:rsid w:val="00332B38"/>
    <w:rsid w:val="003338A3"/>
    <w:rsid w:val="003365B7"/>
    <w:rsid w:val="003428AC"/>
    <w:rsid w:val="00351C29"/>
    <w:rsid w:val="00352995"/>
    <w:rsid w:val="00353578"/>
    <w:rsid w:val="003604A3"/>
    <w:rsid w:val="00361ABD"/>
    <w:rsid w:val="00366BF8"/>
    <w:rsid w:val="00381B2C"/>
    <w:rsid w:val="00381FAB"/>
    <w:rsid w:val="00394058"/>
    <w:rsid w:val="0039474C"/>
    <w:rsid w:val="0039482F"/>
    <w:rsid w:val="003A00B4"/>
    <w:rsid w:val="003A0ADD"/>
    <w:rsid w:val="003A415E"/>
    <w:rsid w:val="003A4B5B"/>
    <w:rsid w:val="003A5C55"/>
    <w:rsid w:val="003B4284"/>
    <w:rsid w:val="003C3BB7"/>
    <w:rsid w:val="003C3DC7"/>
    <w:rsid w:val="003C72BF"/>
    <w:rsid w:val="003C7683"/>
    <w:rsid w:val="003D115F"/>
    <w:rsid w:val="003D2D5A"/>
    <w:rsid w:val="003D559B"/>
    <w:rsid w:val="003D78E0"/>
    <w:rsid w:val="003E40FB"/>
    <w:rsid w:val="003E5974"/>
    <w:rsid w:val="00402E1C"/>
    <w:rsid w:val="004033A6"/>
    <w:rsid w:val="0040478E"/>
    <w:rsid w:val="00404F4E"/>
    <w:rsid w:val="00407EF5"/>
    <w:rsid w:val="00415959"/>
    <w:rsid w:val="00425091"/>
    <w:rsid w:val="004258C2"/>
    <w:rsid w:val="00426561"/>
    <w:rsid w:val="0043065F"/>
    <w:rsid w:val="00441BA8"/>
    <w:rsid w:val="00441FB4"/>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5D8"/>
    <w:rsid w:val="004C0739"/>
    <w:rsid w:val="004C2220"/>
    <w:rsid w:val="004C2A1D"/>
    <w:rsid w:val="004C2E11"/>
    <w:rsid w:val="004C3785"/>
    <w:rsid w:val="004C5145"/>
    <w:rsid w:val="004C61AF"/>
    <w:rsid w:val="004C6767"/>
    <w:rsid w:val="004C727F"/>
    <w:rsid w:val="004D4E51"/>
    <w:rsid w:val="004D522A"/>
    <w:rsid w:val="004E534B"/>
    <w:rsid w:val="004E6A6B"/>
    <w:rsid w:val="004F1530"/>
    <w:rsid w:val="004F2E0B"/>
    <w:rsid w:val="004F46DE"/>
    <w:rsid w:val="00504496"/>
    <w:rsid w:val="00506318"/>
    <w:rsid w:val="0050684A"/>
    <w:rsid w:val="005159A7"/>
    <w:rsid w:val="00517828"/>
    <w:rsid w:val="00522496"/>
    <w:rsid w:val="005246C7"/>
    <w:rsid w:val="0053007C"/>
    <w:rsid w:val="005320A6"/>
    <w:rsid w:val="00532F95"/>
    <w:rsid w:val="005407C8"/>
    <w:rsid w:val="00543751"/>
    <w:rsid w:val="005451B8"/>
    <w:rsid w:val="00545B7C"/>
    <w:rsid w:val="0054612A"/>
    <w:rsid w:val="00550DD9"/>
    <w:rsid w:val="00551365"/>
    <w:rsid w:val="005532E5"/>
    <w:rsid w:val="00555305"/>
    <w:rsid w:val="00557A31"/>
    <w:rsid w:val="00560405"/>
    <w:rsid w:val="00560F2A"/>
    <w:rsid w:val="00561AEA"/>
    <w:rsid w:val="0056419C"/>
    <w:rsid w:val="00567864"/>
    <w:rsid w:val="005725FA"/>
    <w:rsid w:val="00573EF0"/>
    <w:rsid w:val="005743C4"/>
    <w:rsid w:val="00574FC7"/>
    <w:rsid w:val="00577773"/>
    <w:rsid w:val="005779F5"/>
    <w:rsid w:val="005867A0"/>
    <w:rsid w:val="00587539"/>
    <w:rsid w:val="005875F5"/>
    <w:rsid w:val="0059202A"/>
    <w:rsid w:val="0059227C"/>
    <w:rsid w:val="00594AD1"/>
    <w:rsid w:val="0059532E"/>
    <w:rsid w:val="005954AB"/>
    <w:rsid w:val="005A0258"/>
    <w:rsid w:val="005A40FB"/>
    <w:rsid w:val="005A4EC3"/>
    <w:rsid w:val="005B081C"/>
    <w:rsid w:val="005B1EC9"/>
    <w:rsid w:val="005B24FA"/>
    <w:rsid w:val="005B267B"/>
    <w:rsid w:val="005B5D3E"/>
    <w:rsid w:val="005C00A9"/>
    <w:rsid w:val="005C4E1C"/>
    <w:rsid w:val="005C5CBD"/>
    <w:rsid w:val="005C7B73"/>
    <w:rsid w:val="005D5435"/>
    <w:rsid w:val="005E1D61"/>
    <w:rsid w:val="005E2099"/>
    <w:rsid w:val="005E2896"/>
    <w:rsid w:val="005E3310"/>
    <w:rsid w:val="005E6C04"/>
    <w:rsid w:val="005F6A3C"/>
    <w:rsid w:val="006016BA"/>
    <w:rsid w:val="00601F8A"/>
    <w:rsid w:val="00605E68"/>
    <w:rsid w:val="00607536"/>
    <w:rsid w:val="006118A4"/>
    <w:rsid w:val="00613195"/>
    <w:rsid w:val="006156A4"/>
    <w:rsid w:val="00617292"/>
    <w:rsid w:val="0062053B"/>
    <w:rsid w:val="006211F6"/>
    <w:rsid w:val="00621221"/>
    <w:rsid w:val="006217E9"/>
    <w:rsid w:val="00622B00"/>
    <w:rsid w:val="00623750"/>
    <w:rsid w:val="0062709E"/>
    <w:rsid w:val="00630EDA"/>
    <w:rsid w:val="006314BE"/>
    <w:rsid w:val="00635381"/>
    <w:rsid w:val="00637BEA"/>
    <w:rsid w:val="00640EF2"/>
    <w:rsid w:val="00642D6F"/>
    <w:rsid w:val="006505B5"/>
    <w:rsid w:val="00651384"/>
    <w:rsid w:val="00651F32"/>
    <w:rsid w:val="00661779"/>
    <w:rsid w:val="00663B07"/>
    <w:rsid w:val="00665153"/>
    <w:rsid w:val="00670EF6"/>
    <w:rsid w:val="0067147E"/>
    <w:rsid w:val="006723A8"/>
    <w:rsid w:val="00676147"/>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77EE"/>
    <w:rsid w:val="006B3BEC"/>
    <w:rsid w:val="006B6727"/>
    <w:rsid w:val="006C209A"/>
    <w:rsid w:val="006C2963"/>
    <w:rsid w:val="006C6507"/>
    <w:rsid w:val="006D124A"/>
    <w:rsid w:val="006D5308"/>
    <w:rsid w:val="006D5A74"/>
    <w:rsid w:val="006D6B49"/>
    <w:rsid w:val="006D71F5"/>
    <w:rsid w:val="006E29B8"/>
    <w:rsid w:val="006E5CF4"/>
    <w:rsid w:val="006F0BE2"/>
    <w:rsid w:val="006F2255"/>
    <w:rsid w:val="006F26CE"/>
    <w:rsid w:val="00706E08"/>
    <w:rsid w:val="00707C5A"/>
    <w:rsid w:val="00707DFB"/>
    <w:rsid w:val="00712039"/>
    <w:rsid w:val="00713284"/>
    <w:rsid w:val="00713DB2"/>
    <w:rsid w:val="00714B3D"/>
    <w:rsid w:val="007162E9"/>
    <w:rsid w:val="00717701"/>
    <w:rsid w:val="007179AC"/>
    <w:rsid w:val="0072413D"/>
    <w:rsid w:val="00725C78"/>
    <w:rsid w:val="00725DF9"/>
    <w:rsid w:val="00727600"/>
    <w:rsid w:val="00733737"/>
    <w:rsid w:val="0073417C"/>
    <w:rsid w:val="0073435E"/>
    <w:rsid w:val="00736387"/>
    <w:rsid w:val="007424FB"/>
    <w:rsid w:val="00743BEF"/>
    <w:rsid w:val="00746EF2"/>
    <w:rsid w:val="0075029B"/>
    <w:rsid w:val="00752712"/>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62AA"/>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111"/>
    <w:rsid w:val="007E2307"/>
    <w:rsid w:val="007E31FF"/>
    <w:rsid w:val="007F1ABA"/>
    <w:rsid w:val="007F4986"/>
    <w:rsid w:val="00802A18"/>
    <w:rsid w:val="00804BD2"/>
    <w:rsid w:val="00804C8A"/>
    <w:rsid w:val="00807A5A"/>
    <w:rsid w:val="008321D3"/>
    <w:rsid w:val="00837E80"/>
    <w:rsid w:val="00842A23"/>
    <w:rsid w:val="00844ADD"/>
    <w:rsid w:val="00845521"/>
    <w:rsid w:val="008472C4"/>
    <w:rsid w:val="00850ED6"/>
    <w:rsid w:val="00851497"/>
    <w:rsid w:val="0085280D"/>
    <w:rsid w:val="0085550D"/>
    <w:rsid w:val="00855938"/>
    <w:rsid w:val="00867A7F"/>
    <w:rsid w:val="00870C31"/>
    <w:rsid w:val="008711A6"/>
    <w:rsid w:val="008722E3"/>
    <w:rsid w:val="00875EA7"/>
    <w:rsid w:val="00883E89"/>
    <w:rsid w:val="00887085"/>
    <w:rsid w:val="00892C73"/>
    <w:rsid w:val="00894578"/>
    <w:rsid w:val="00895B99"/>
    <w:rsid w:val="0089748A"/>
    <w:rsid w:val="008A36ED"/>
    <w:rsid w:val="008A420E"/>
    <w:rsid w:val="008A4E18"/>
    <w:rsid w:val="008A5C15"/>
    <w:rsid w:val="008B3DC8"/>
    <w:rsid w:val="008B74EE"/>
    <w:rsid w:val="008C0A1C"/>
    <w:rsid w:val="008C2F4A"/>
    <w:rsid w:val="008C480C"/>
    <w:rsid w:val="008C54BF"/>
    <w:rsid w:val="008C558E"/>
    <w:rsid w:val="008C57D9"/>
    <w:rsid w:val="008D093B"/>
    <w:rsid w:val="008D0FE7"/>
    <w:rsid w:val="008D3868"/>
    <w:rsid w:val="008D6BDA"/>
    <w:rsid w:val="008E328B"/>
    <w:rsid w:val="008E4868"/>
    <w:rsid w:val="008F227D"/>
    <w:rsid w:val="008F2373"/>
    <w:rsid w:val="008F3C8B"/>
    <w:rsid w:val="008F5CD2"/>
    <w:rsid w:val="008F5EC5"/>
    <w:rsid w:val="008F6C36"/>
    <w:rsid w:val="0090148A"/>
    <w:rsid w:val="009030F0"/>
    <w:rsid w:val="0090356D"/>
    <w:rsid w:val="00904157"/>
    <w:rsid w:val="00910FE6"/>
    <w:rsid w:val="00913292"/>
    <w:rsid w:val="00914DCB"/>
    <w:rsid w:val="00916B04"/>
    <w:rsid w:val="0092056D"/>
    <w:rsid w:val="00921794"/>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2800"/>
    <w:rsid w:val="00992A18"/>
    <w:rsid w:val="009962A5"/>
    <w:rsid w:val="009A060D"/>
    <w:rsid w:val="009A2DEF"/>
    <w:rsid w:val="009A48A3"/>
    <w:rsid w:val="009A73AE"/>
    <w:rsid w:val="009B283A"/>
    <w:rsid w:val="009B4C74"/>
    <w:rsid w:val="009B5668"/>
    <w:rsid w:val="009C32E9"/>
    <w:rsid w:val="009C4A89"/>
    <w:rsid w:val="009D1582"/>
    <w:rsid w:val="009D51FF"/>
    <w:rsid w:val="009D7768"/>
    <w:rsid w:val="009E05B5"/>
    <w:rsid w:val="009E072F"/>
    <w:rsid w:val="009E214F"/>
    <w:rsid w:val="009E3101"/>
    <w:rsid w:val="009E4FD9"/>
    <w:rsid w:val="009E58A3"/>
    <w:rsid w:val="009E7E2F"/>
    <w:rsid w:val="009F0453"/>
    <w:rsid w:val="009F211B"/>
    <w:rsid w:val="009F4E6A"/>
    <w:rsid w:val="009F5349"/>
    <w:rsid w:val="00A06B4F"/>
    <w:rsid w:val="00A103C6"/>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B02F2"/>
    <w:rsid w:val="00AB0594"/>
    <w:rsid w:val="00AB1284"/>
    <w:rsid w:val="00AB21BC"/>
    <w:rsid w:val="00AB23E5"/>
    <w:rsid w:val="00AB2906"/>
    <w:rsid w:val="00AB3C06"/>
    <w:rsid w:val="00AB51D5"/>
    <w:rsid w:val="00AB56C7"/>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619E"/>
    <w:rsid w:val="00BC64A4"/>
    <w:rsid w:val="00BD0271"/>
    <w:rsid w:val="00BD38FD"/>
    <w:rsid w:val="00BD4531"/>
    <w:rsid w:val="00BE2302"/>
    <w:rsid w:val="00BE2F8C"/>
    <w:rsid w:val="00BE512D"/>
    <w:rsid w:val="00BE5CA5"/>
    <w:rsid w:val="00BE6DFC"/>
    <w:rsid w:val="00BF1750"/>
    <w:rsid w:val="00BF2FE7"/>
    <w:rsid w:val="00C02122"/>
    <w:rsid w:val="00C03EE7"/>
    <w:rsid w:val="00C06704"/>
    <w:rsid w:val="00C14F5B"/>
    <w:rsid w:val="00C20E2C"/>
    <w:rsid w:val="00C22202"/>
    <w:rsid w:val="00C25A25"/>
    <w:rsid w:val="00C30432"/>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5166"/>
    <w:rsid w:val="00CA68E8"/>
    <w:rsid w:val="00CB0284"/>
    <w:rsid w:val="00CB0412"/>
    <w:rsid w:val="00CB083C"/>
    <w:rsid w:val="00CB0A9C"/>
    <w:rsid w:val="00CB2879"/>
    <w:rsid w:val="00CB5B30"/>
    <w:rsid w:val="00CB7B0E"/>
    <w:rsid w:val="00CC10FD"/>
    <w:rsid w:val="00CC38BE"/>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606E"/>
    <w:rsid w:val="00D072D8"/>
    <w:rsid w:val="00D07674"/>
    <w:rsid w:val="00D106FE"/>
    <w:rsid w:val="00D128D8"/>
    <w:rsid w:val="00D12C65"/>
    <w:rsid w:val="00D1407B"/>
    <w:rsid w:val="00D21A0C"/>
    <w:rsid w:val="00D22B0A"/>
    <w:rsid w:val="00D26F57"/>
    <w:rsid w:val="00D30172"/>
    <w:rsid w:val="00D32379"/>
    <w:rsid w:val="00D3286B"/>
    <w:rsid w:val="00D328A6"/>
    <w:rsid w:val="00D36930"/>
    <w:rsid w:val="00D36BAE"/>
    <w:rsid w:val="00D400BD"/>
    <w:rsid w:val="00D44C57"/>
    <w:rsid w:val="00D518C2"/>
    <w:rsid w:val="00D54B94"/>
    <w:rsid w:val="00D57385"/>
    <w:rsid w:val="00D64933"/>
    <w:rsid w:val="00D64CAF"/>
    <w:rsid w:val="00D737E2"/>
    <w:rsid w:val="00D80FD8"/>
    <w:rsid w:val="00D81DA1"/>
    <w:rsid w:val="00D95F39"/>
    <w:rsid w:val="00D95F6C"/>
    <w:rsid w:val="00D96467"/>
    <w:rsid w:val="00DA08D7"/>
    <w:rsid w:val="00DA3398"/>
    <w:rsid w:val="00DB28C8"/>
    <w:rsid w:val="00DB2BAD"/>
    <w:rsid w:val="00DB7EF2"/>
    <w:rsid w:val="00DC00DE"/>
    <w:rsid w:val="00DC0F4F"/>
    <w:rsid w:val="00DC1487"/>
    <w:rsid w:val="00DC33F4"/>
    <w:rsid w:val="00DC3834"/>
    <w:rsid w:val="00DC4A27"/>
    <w:rsid w:val="00DD295F"/>
    <w:rsid w:val="00DD39D7"/>
    <w:rsid w:val="00DD552D"/>
    <w:rsid w:val="00DE0684"/>
    <w:rsid w:val="00DE350D"/>
    <w:rsid w:val="00DE61E9"/>
    <w:rsid w:val="00DF3168"/>
    <w:rsid w:val="00DF321F"/>
    <w:rsid w:val="00DF3331"/>
    <w:rsid w:val="00DF675E"/>
    <w:rsid w:val="00DF6C06"/>
    <w:rsid w:val="00E03728"/>
    <w:rsid w:val="00E03F5E"/>
    <w:rsid w:val="00E13112"/>
    <w:rsid w:val="00E132BF"/>
    <w:rsid w:val="00E13BEF"/>
    <w:rsid w:val="00E20B36"/>
    <w:rsid w:val="00E22264"/>
    <w:rsid w:val="00E254D2"/>
    <w:rsid w:val="00E318BF"/>
    <w:rsid w:val="00E31FFC"/>
    <w:rsid w:val="00E32704"/>
    <w:rsid w:val="00E330DE"/>
    <w:rsid w:val="00E3381A"/>
    <w:rsid w:val="00E4144A"/>
    <w:rsid w:val="00E54E33"/>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1EE2"/>
    <w:rsid w:val="00FA3E52"/>
    <w:rsid w:val="00FA4200"/>
    <w:rsid w:val="00FA6CF7"/>
    <w:rsid w:val="00FA78A4"/>
    <w:rsid w:val="00FB140E"/>
    <w:rsid w:val="00FB233D"/>
    <w:rsid w:val="00FB472D"/>
    <w:rsid w:val="00FB7BF0"/>
    <w:rsid w:val="00FB7E05"/>
    <w:rsid w:val="00FC564C"/>
    <w:rsid w:val="00FC5B3C"/>
    <w:rsid w:val="00FC5D54"/>
    <w:rsid w:val="00FC7011"/>
    <w:rsid w:val="00FC7231"/>
    <w:rsid w:val="00FE05E2"/>
    <w:rsid w:val="00FE1F6A"/>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10654976"/>
        <c:axId val="110656512"/>
      </c:lineChart>
      <c:catAx>
        <c:axId val="110654976"/>
        <c:scaling>
          <c:orientation val="minMax"/>
        </c:scaling>
        <c:delete val="0"/>
        <c:axPos val="b"/>
        <c:majorTickMark val="out"/>
        <c:minorTickMark val="none"/>
        <c:tickLblPos val="nextTo"/>
        <c:crossAx val="110656512"/>
        <c:crosses val="autoZero"/>
        <c:auto val="1"/>
        <c:lblAlgn val="ctr"/>
        <c:lblOffset val="100"/>
        <c:noMultiLvlLbl val="0"/>
      </c:catAx>
      <c:valAx>
        <c:axId val="110656512"/>
        <c:scaling>
          <c:orientation val="minMax"/>
        </c:scaling>
        <c:delete val="0"/>
        <c:axPos val="l"/>
        <c:majorGridlines/>
        <c:numFmt formatCode="General" sourceLinked="1"/>
        <c:majorTickMark val="out"/>
        <c:minorTickMark val="none"/>
        <c:tickLblPos val="nextTo"/>
        <c:crossAx val="11065497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10666496"/>
        <c:axId val="110664704"/>
      </c:barChart>
      <c:valAx>
        <c:axId val="110664704"/>
        <c:scaling>
          <c:orientation val="minMax"/>
        </c:scaling>
        <c:delete val="1"/>
        <c:axPos val="b"/>
        <c:majorGridlines/>
        <c:numFmt formatCode="0.00%" sourceLinked="1"/>
        <c:majorTickMark val="out"/>
        <c:minorTickMark val="none"/>
        <c:tickLblPos val="nextTo"/>
        <c:crossAx val="110666496"/>
        <c:crosses val="autoZero"/>
        <c:crossBetween val="between"/>
      </c:valAx>
      <c:catAx>
        <c:axId val="110666496"/>
        <c:scaling>
          <c:orientation val="minMax"/>
        </c:scaling>
        <c:delete val="0"/>
        <c:axPos val="l"/>
        <c:majorTickMark val="out"/>
        <c:minorTickMark val="none"/>
        <c:tickLblPos val="nextTo"/>
        <c:crossAx val="110664704"/>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11413504"/>
        <c:axId val="111427584"/>
      </c:barChart>
      <c:catAx>
        <c:axId val="111413504"/>
        <c:scaling>
          <c:orientation val="maxMin"/>
        </c:scaling>
        <c:delete val="0"/>
        <c:axPos val="l"/>
        <c:majorTickMark val="out"/>
        <c:minorTickMark val="none"/>
        <c:tickLblPos val="nextTo"/>
        <c:crossAx val="111427584"/>
        <c:crosses val="autoZero"/>
        <c:auto val="1"/>
        <c:lblAlgn val="ctr"/>
        <c:lblOffset val="100"/>
        <c:noMultiLvlLbl val="0"/>
      </c:catAx>
      <c:valAx>
        <c:axId val="111427584"/>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1141350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12886528"/>
        <c:axId val="112888064"/>
      </c:barChart>
      <c:catAx>
        <c:axId val="112886528"/>
        <c:scaling>
          <c:orientation val="maxMin"/>
        </c:scaling>
        <c:delete val="0"/>
        <c:axPos val="l"/>
        <c:majorTickMark val="none"/>
        <c:minorTickMark val="none"/>
        <c:tickLblPos val="nextTo"/>
        <c:crossAx val="112888064"/>
        <c:crosses val="autoZero"/>
        <c:auto val="1"/>
        <c:lblAlgn val="ctr"/>
        <c:lblOffset val="100"/>
        <c:tickLblSkip val="1"/>
        <c:noMultiLvlLbl val="0"/>
      </c:catAx>
      <c:valAx>
        <c:axId val="11288806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1288652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11238144"/>
        <c:axId val="111264512"/>
      </c:bubbleChart>
      <c:valAx>
        <c:axId val="111238144"/>
        <c:scaling>
          <c:orientation val="minMax"/>
          <c:max val="5"/>
          <c:min val="0"/>
        </c:scaling>
        <c:delete val="1"/>
        <c:axPos val="t"/>
        <c:majorGridlines/>
        <c:numFmt formatCode="General" sourceLinked="1"/>
        <c:majorTickMark val="out"/>
        <c:minorTickMark val="none"/>
        <c:tickLblPos val="nextTo"/>
        <c:crossAx val="111264512"/>
        <c:crosses val="autoZero"/>
        <c:crossBetween val="midCat"/>
      </c:valAx>
      <c:valAx>
        <c:axId val="111264512"/>
        <c:scaling>
          <c:orientation val="maxMin"/>
          <c:max val="4.5"/>
          <c:min val="0"/>
        </c:scaling>
        <c:delete val="1"/>
        <c:axPos val="l"/>
        <c:majorGridlines/>
        <c:numFmt formatCode="General" sourceLinked="1"/>
        <c:majorTickMark val="out"/>
        <c:minorTickMark val="none"/>
        <c:tickLblPos val="nextTo"/>
        <c:crossAx val="111238144"/>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A1BE0-9FFC-4065-8442-53130F2EF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5099</Words>
  <Characters>32129</Characters>
  <Application>Microsoft Office Word</Application>
  <DocSecurity>0</DocSecurity>
  <Lines>267</Lines>
  <Paragraphs>74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37154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Christina</cp:lastModifiedBy>
  <cp:revision>601</cp:revision>
  <dcterms:created xsi:type="dcterms:W3CDTF">2012-02-24T08:17:00Z</dcterms:created>
  <dcterms:modified xsi:type="dcterms:W3CDTF">2012-04-22T15:28:00Z</dcterms:modified>
</cp:coreProperties>
</file>