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2F0EF6">
            <w:pPr>
              <w:rPr>
                <w:b/>
              </w:rPr>
            </w:pPr>
            <w:r>
              <w:t>24.02.2012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AF111F" w:rsidP="002F0EF6">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2F0EF6">
            <w:r>
              <w:t>28.02.2012</w:t>
            </w:r>
          </w:p>
        </w:tc>
        <w:tc>
          <w:tcPr>
            <w:tcW w:w="993" w:type="dxa"/>
          </w:tcPr>
          <w:p w:rsidR="00DF675E" w:rsidRPr="00F9181E" w:rsidRDefault="00DF675E" w:rsidP="002F0EF6">
            <w:r>
              <w:t>1.1</w:t>
            </w:r>
          </w:p>
        </w:tc>
        <w:tc>
          <w:tcPr>
            <w:tcW w:w="4674" w:type="dxa"/>
          </w:tcPr>
          <w:p w:rsidR="00DF675E" w:rsidRPr="00F9181E" w:rsidRDefault="00DF675E" w:rsidP="002F0EF6">
            <w:r>
              <w:t>Fragebogen, Passanten Analyse</w:t>
            </w:r>
          </w:p>
        </w:tc>
        <w:tc>
          <w:tcPr>
            <w:tcW w:w="2303" w:type="dxa"/>
          </w:tcPr>
          <w:p w:rsidR="00DF675E" w:rsidRDefault="00DF675E" w:rsidP="002F0EF6">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2F0EF6">
            <w:r>
              <w:t>02.03.2012</w:t>
            </w:r>
          </w:p>
        </w:tc>
        <w:tc>
          <w:tcPr>
            <w:tcW w:w="993" w:type="dxa"/>
          </w:tcPr>
          <w:p w:rsidR="00621221" w:rsidRDefault="00621221" w:rsidP="002F0EF6">
            <w:r>
              <w:t>1.2</w:t>
            </w:r>
          </w:p>
        </w:tc>
        <w:tc>
          <w:tcPr>
            <w:tcW w:w="4674" w:type="dxa"/>
          </w:tcPr>
          <w:p w:rsidR="00621221" w:rsidRDefault="00621221" w:rsidP="002F0EF6">
            <w:r>
              <w:t>Passanten Analyse</w:t>
            </w:r>
          </w:p>
        </w:tc>
        <w:tc>
          <w:tcPr>
            <w:tcW w:w="2303" w:type="dxa"/>
          </w:tcPr>
          <w:p w:rsidR="00621221" w:rsidRDefault="00621221" w:rsidP="002F0EF6">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6D760F">
            <w:r>
              <w:t>08.03.2012</w:t>
            </w:r>
          </w:p>
        </w:tc>
        <w:tc>
          <w:tcPr>
            <w:tcW w:w="993" w:type="dxa"/>
          </w:tcPr>
          <w:p w:rsidR="006A77EE" w:rsidRDefault="006A77EE" w:rsidP="006D760F">
            <w:r>
              <w:t>1.3</w:t>
            </w:r>
          </w:p>
        </w:tc>
        <w:tc>
          <w:tcPr>
            <w:tcW w:w="4674" w:type="dxa"/>
          </w:tcPr>
          <w:p w:rsidR="006A77EE" w:rsidRDefault="006A77EE" w:rsidP="006D760F">
            <w:r>
              <w:t>Vision</w:t>
            </w:r>
          </w:p>
        </w:tc>
        <w:tc>
          <w:tcPr>
            <w:tcW w:w="2303" w:type="dxa"/>
          </w:tcPr>
          <w:p w:rsidR="006A77EE" w:rsidRDefault="006A77EE" w:rsidP="006D760F">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2F0EF6">
            <w:r>
              <w:t>08.03.2012</w:t>
            </w:r>
          </w:p>
        </w:tc>
        <w:tc>
          <w:tcPr>
            <w:tcW w:w="993" w:type="dxa"/>
          </w:tcPr>
          <w:p w:rsidR="00F13D56" w:rsidRDefault="006A77EE" w:rsidP="002F0EF6">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2F0EF6">
            <w:r>
              <w:t>DT</w:t>
            </w:r>
          </w:p>
        </w:tc>
      </w:tr>
      <w:tr w:rsidR="00043479" w:rsidRPr="00F9181E" w:rsidTr="00943A7B">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943A7B">
            <w:r>
              <w:t>09.03.2012</w:t>
            </w:r>
          </w:p>
        </w:tc>
        <w:tc>
          <w:tcPr>
            <w:tcW w:w="993" w:type="dxa"/>
          </w:tcPr>
          <w:p w:rsidR="00043479" w:rsidRDefault="00043479" w:rsidP="00943A7B">
            <w:r>
              <w:t>1.5</w:t>
            </w:r>
          </w:p>
        </w:tc>
        <w:tc>
          <w:tcPr>
            <w:tcW w:w="4674" w:type="dxa"/>
          </w:tcPr>
          <w:p w:rsidR="00043479" w:rsidRPr="00EC3063" w:rsidRDefault="00043479" w:rsidP="00943A7B">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943A7B">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2F0EF6">
            <w:r>
              <w:t>13</w:t>
            </w:r>
            <w:r w:rsidR="00971195">
              <w:t>.03.2012</w:t>
            </w:r>
          </w:p>
        </w:tc>
        <w:tc>
          <w:tcPr>
            <w:tcW w:w="993" w:type="dxa"/>
          </w:tcPr>
          <w:p w:rsidR="00971195" w:rsidRDefault="00043479" w:rsidP="002F0EF6">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2F0EF6">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2F0EF6">
            <w:r>
              <w:t>13.03.2012</w:t>
            </w:r>
          </w:p>
        </w:tc>
        <w:tc>
          <w:tcPr>
            <w:tcW w:w="993" w:type="dxa"/>
          </w:tcPr>
          <w:p w:rsidR="008D093B" w:rsidRDefault="008D093B" w:rsidP="002F0EF6">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2F0EF6">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2F0EF6">
            <w:r>
              <w:t>13.03.2012</w:t>
            </w:r>
          </w:p>
        </w:tc>
        <w:tc>
          <w:tcPr>
            <w:tcW w:w="993" w:type="dxa"/>
          </w:tcPr>
          <w:p w:rsidR="008D093B" w:rsidRDefault="008D093B" w:rsidP="002F0EF6">
            <w:r>
              <w:t>1.8</w:t>
            </w:r>
          </w:p>
        </w:tc>
        <w:tc>
          <w:tcPr>
            <w:tcW w:w="4674" w:type="dxa"/>
          </w:tcPr>
          <w:p w:rsidR="008D093B" w:rsidRPr="008D093B" w:rsidRDefault="008D093B" w:rsidP="00043479">
            <w:r>
              <w:t xml:space="preserve">Review Persona Noemi Nichtinteressiert, Szenarien </w:t>
            </w:r>
            <w:r>
              <w:t>Noemi Nichtinteressiert</w:t>
            </w:r>
          </w:p>
        </w:tc>
        <w:tc>
          <w:tcPr>
            <w:tcW w:w="2303" w:type="dxa"/>
          </w:tcPr>
          <w:p w:rsidR="008D093B" w:rsidRDefault="008D093B" w:rsidP="002F0EF6">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2F0EF6"/>
        </w:tc>
        <w:tc>
          <w:tcPr>
            <w:tcW w:w="993" w:type="dxa"/>
          </w:tcPr>
          <w:p w:rsidR="008D093B" w:rsidRDefault="008D093B" w:rsidP="002F0EF6"/>
        </w:tc>
        <w:tc>
          <w:tcPr>
            <w:tcW w:w="4674" w:type="dxa"/>
          </w:tcPr>
          <w:p w:rsidR="008D093B" w:rsidRDefault="008D093B" w:rsidP="00043479"/>
        </w:tc>
        <w:tc>
          <w:tcPr>
            <w:tcW w:w="2303" w:type="dxa"/>
          </w:tcPr>
          <w:p w:rsidR="008D093B" w:rsidRDefault="008D093B" w:rsidP="002F0EF6"/>
        </w:tc>
      </w:tr>
    </w:tbl>
    <w:p w:rsidR="00402E1C" w:rsidRDefault="00AF111F" w:rsidP="00402E1C">
      <w:pPr>
        <w:pStyle w:val="Heading2"/>
      </w:pPr>
      <w:r>
        <w:t>Vision</w:t>
      </w:r>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länglicher Gang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t xml:space="preserve"> Neugier erwecken. Der Nutzer kann über </w:t>
      </w:r>
      <w:proofErr w:type="spellStart"/>
      <w:r>
        <w:t>Kinect</w:t>
      </w:r>
      <w:proofErr w:type="spellEnd"/>
      <w:r>
        <w:t xml:space="preserve"> mit </w:t>
      </w:r>
      <w:proofErr w:type="gramStart"/>
      <w:r>
        <w:t>der</w:t>
      </w:r>
      <w:proofErr w:type="gramEnd"/>
      <w:r>
        <w:t xml:space="preserve">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t xml:space="preserve"> die Nutzer dazu zu motivieren, die Wand nachhaltig </w:t>
      </w:r>
      <w:r w:rsidR="00B3260D">
        <w:t>zu benutzen</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lastRenderedPageBreak/>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1" w:name="_Ref318973523"/>
      <w:r>
        <w:br w:type="page"/>
      </w:r>
    </w:p>
    <w:p w:rsidR="00D400BD" w:rsidRDefault="008A36ED" w:rsidP="00D400BD">
      <w:pPr>
        <w:pStyle w:val="Heading2"/>
      </w:pPr>
      <w:r>
        <w:lastRenderedPageBreak/>
        <w:t>Gebäude der HSR</w:t>
      </w:r>
      <w:bookmarkEnd w:id="1"/>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D44C57">
        <w:fldChar w:fldCharType="begin"/>
      </w:r>
      <w:r w:rsidR="00D44C57">
        <w:instrText xml:space="preserve"> SEQ Abbildung \* ARABIC </w:instrText>
      </w:r>
      <w:r w:rsidR="00D44C57">
        <w:fldChar w:fldCharType="separate"/>
      </w:r>
      <w:r w:rsidR="00191C04">
        <w:rPr>
          <w:noProof/>
        </w:rPr>
        <w:t>1</w:t>
      </w:r>
      <w:r w:rsidR="00D44C57">
        <w:rPr>
          <w:noProof/>
        </w:rPr>
        <w:fldChar w:fldCharType="end"/>
      </w:r>
      <w:r>
        <w:t xml:space="preserve"> - Gebäude der HSR</w:t>
      </w:r>
      <w:r w:rsidR="00C02122">
        <w:t>, Quelle: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 xml:space="preserve">mit welchem Abstand zur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D44C57">
        <w:fldChar w:fldCharType="begin"/>
      </w:r>
      <w:r w:rsidR="00D44C57">
        <w:instrText xml:space="preserve"> SEQ Tabelle \* ARABIC </w:instrText>
      </w:r>
      <w:r w:rsidR="00D44C57">
        <w:fldChar w:fldCharType="separate"/>
      </w:r>
      <w:r>
        <w:rPr>
          <w:noProof/>
        </w:rPr>
        <w:t>1</w:t>
      </w:r>
      <w:r w:rsidR="00D44C57">
        <w:rPr>
          <w:noProof/>
        </w:rPr>
        <w:fldChar w:fldCharType="end"/>
      </w:r>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r w:rsidR="00D44C57">
        <w:fldChar w:fldCharType="begin"/>
      </w:r>
      <w:r w:rsidR="00D44C57">
        <w:instrText xml:space="preserve"> SEQ Abbildung \* ARABIC </w:instrText>
      </w:r>
      <w:r w:rsidR="00D44C57">
        <w:fldChar w:fldCharType="separate"/>
      </w:r>
      <w:r w:rsidR="00191C04">
        <w:rPr>
          <w:noProof/>
        </w:rPr>
        <w:t>2</w:t>
      </w:r>
      <w:r w:rsidR="00D44C57">
        <w:rPr>
          <w:noProof/>
        </w:rPr>
        <w:fldChar w:fldCharType="end"/>
      </w:r>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D44C57">
        <w:fldChar w:fldCharType="begin"/>
      </w:r>
      <w:r w:rsidR="00D44C57">
        <w:instrText xml:space="preserve"> SEQ Abbildung \* ARABIC </w:instrText>
      </w:r>
      <w:r w:rsidR="00D44C57">
        <w:fldChar w:fldCharType="separate"/>
      </w:r>
      <w:r w:rsidR="00191C04">
        <w:rPr>
          <w:noProof/>
        </w:rPr>
        <w:t>3</w:t>
      </w:r>
      <w:r w:rsidR="00D44C57">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2" w:name="_Ref318987794"/>
      <w:r>
        <w:t xml:space="preserve">Abbildung </w:t>
      </w:r>
      <w:r w:rsidR="00D44C57">
        <w:fldChar w:fldCharType="begin"/>
      </w:r>
      <w:r w:rsidR="00D44C57">
        <w:instrText xml:space="preserve"> SEQ Abbildung \* ARABIC </w:instrText>
      </w:r>
      <w:r w:rsidR="00D44C57">
        <w:fldChar w:fldCharType="separate"/>
      </w:r>
      <w:r w:rsidR="00191C04">
        <w:rPr>
          <w:noProof/>
        </w:rPr>
        <w:t>4</w:t>
      </w:r>
      <w:r w:rsidR="00D44C57">
        <w:rPr>
          <w:noProof/>
        </w:rPr>
        <w:fldChar w:fldCharType="end"/>
      </w:r>
      <w:r>
        <w:t xml:space="preserve"> - Auslastung der Abstandszonen</w:t>
      </w:r>
      <w:r>
        <w:rPr>
          <w:noProof/>
        </w:rPr>
        <w:t>, Grundriss Gebäude 4</w:t>
      </w:r>
      <w:bookmarkEnd w:id="2"/>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3D2D5A" w:rsidRPr="0073417C" w:rsidRDefault="003D2D5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3D2D5A" w:rsidRPr="0073417C" w:rsidRDefault="003D2D5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D44C57">
        <w:fldChar w:fldCharType="begin"/>
      </w:r>
      <w:r w:rsidR="00D44C57">
        <w:instrText xml:space="preserve"> SEQ Abbildung \* ARABIC </w:instrText>
      </w:r>
      <w:r w:rsidR="00D44C57">
        <w:fldChar w:fldCharType="separate"/>
      </w:r>
      <w:r w:rsidR="00191C04">
        <w:rPr>
          <w:noProof/>
        </w:rPr>
        <w:t>5</w:t>
      </w:r>
      <w:r w:rsidR="00D44C57">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7276C" w:rsidRPr="0077276C" w:rsidRDefault="00191C04" w:rsidP="00191C04">
      <w:pPr>
        <w:pStyle w:val="Caption"/>
      </w:pPr>
      <w:r>
        <w:t xml:space="preserve">Abbildung </w:t>
      </w:r>
      <w:r w:rsidR="00D44C57">
        <w:fldChar w:fldCharType="begin"/>
      </w:r>
      <w:r w:rsidR="00D44C57">
        <w:instrText xml:space="preserve"> SEQ Abbildung \* ARABIC </w:instrText>
      </w:r>
      <w:r w:rsidR="00D44C57">
        <w:fldChar w:fldCharType="separate"/>
      </w:r>
      <w:r>
        <w:rPr>
          <w:noProof/>
        </w:rPr>
        <w:t>6</w:t>
      </w:r>
      <w:r w:rsidR="00D44C57">
        <w:rPr>
          <w:noProof/>
        </w:rPr>
        <w:fldChar w:fldCharType="end"/>
      </w:r>
      <w:r>
        <w:t xml:space="preserve"> -</w:t>
      </w:r>
      <w:r w:rsidRPr="00170BA1">
        <w:t>Aufteilung Einzelpersonen zu Gruppen</w:t>
      </w:r>
    </w:p>
    <w:p w:rsidR="00607536" w:rsidRDefault="00607536">
      <w:pPr>
        <w:rPr>
          <w:rFonts w:asciiTheme="majorHAnsi" w:hAnsiTheme="majorHAnsi"/>
          <w:b/>
          <w:color w:val="FFFFFF" w:themeColor="background1"/>
          <w:spacing w:val="15"/>
          <w:sz w:val="24"/>
          <w:szCs w:val="22"/>
        </w:rPr>
      </w:pPr>
      <w:r>
        <w:br w:type="page"/>
      </w:r>
    </w:p>
    <w:p w:rsidR="00361ABD" w:rsidRDefault="00637BEA" w:rsidP="00DC33F4">
      <w:pPr>
        <w:pStyle w:val="Heading2"/>
      </w:pPr>
      <w:r>
        <w:lastRenderedPageBreak/>
        <w:t>Befragung</w:t>
      </w:r>
    </w:p>
    <w:p w:rsidR="00623750" w:rsidRDefault="00623750" w:rsidP="00623750">
      <w:bookmarkStart w:id="3"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Ein Video vermittelt dem Zuseher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Um ein repräsentatives Umfrageergebnis zu erhalten wurde dabei beachtet, dass pro Abteilung ein Minimum von 20 Meinungen eingeholt wird.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312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3126D1">
            <w:r>
              <w:t>Abteilung</w:t>
            </w:r>
          </w:p>
        </w:tc>
        <w:tc>
          <w:tcPr>
            <w:tcW w:w="3292" w:type="dxa"/>
          </w:tcPr>
          <w:p w:rsidR="00623750" w:rsidRDefault="00623750" w:rsidP="003126D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25</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29</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20</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37</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23</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48</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4" w:name="_Ref318971871"/>
      <w:r>
        <w:t xml:space="preserve">Tabelle </w:t>
      </w:r>
      <w:r w:rsidR="00D44C57">
        <w:fldChar w:fldCharType="begin"/>
      </w:r>
      <w:r w:rsidR="00D44C57">
        <w:instrText xml:space="preserve"> SEQ Tabelle \* ARABIC </w:instrText>
      </w:r>
      <w:r w:rsidR="00D44C57">
        <w:fldChar w:fldCharType="separate"/>
      </w:r>
      <w:r>
        <w:rPr>
          <w:noProof/>
        </w:rPr>
        <w:t>2</w:t>
      </w:r>
      <w:r w:rsidR="00D44C57">
        <w:rPr>
          <w:noProof/>
        </w:rPr>
        <w:fldChar w:fldCharType="end"/>
      </w:r>
      <w:r>
        <w:t xml:space="preserve"> - </w:t>
      </w:r>
      <w:r w:rsidRPr="0073021C">
        <w:t>Anzahl Fragebögen pro Abteilung</w:t>
      </w:r>
      <w:bookmarkEnd w:id="4"/>
    </w:p>
    <w:p w:rsidR="006A77EE" w:rsidRDefault="006A77EE" w:rsidP="006A77EE">
      <w:pPr>
        <w:pStyle w:val="Heading3"/>
      </w:pPr>
      <w:r>
        <w:t>Fragebogen</w:t>
      </w:r>
      <w:bookmarkEnd w:id="3"/>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FF3479" w:rsidRDefault="00FF3479" w:rsidP="00FF3479">
      <w:pPr>
        <w:pStyle w:val="Heading3"/>
      </w:pPr>
      <w:bookmarkStart w:id="5" w:name="_Ref318985154"/>
      <w:r>
        <w:t>Auswertung</w:t>
      </w:r>
      <w:bookmarkEnd w:id="5"/>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E7DC7D7" wp14:editId="2A6842F2">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6" w:name="_Ref318972729"/>
      <w:r>
        <w:t xml:space="preserve">Abbildung </w:t>
      </w:r>
      <w:r w:rsidR="00D44C57">
        <w:fldChar w:fldCharType="begin"/>
      </w:r>
      <w:r w:rsidR="00D44C57">
        <w:instrText xml:space="preserve"> SEQ Abbildung \* ARABIC </w:instrText>
      </w:r>
      <w:r w:rsidR="00D44C57">
        <w:fldChar w:fldCharType="separate"/>
      </w:r>
      <w:r>
        <w:rPr>
          <w:noProof/>
        </w:rPr>
        <w:t>7</w:t>
      </w:r>
      <w:r w:rsidR="00D44C57">
        <w:rPr>
          <w:noProof/>
        </w:rPr>
        <w:fldChar w:fldCharType="end"/>
      </w:r>
      <w:r>
        <w:t xml:space="preserve"> - Total aller Studiengänge</w:t>
      </w:r>
      <w:bookmarkEnd w:id="6"/>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t>
      </w:r>
      <w:r>
        <w:lastRenderedPageBreak/>
        <w:t xml:space="preserve">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drawing>
          <wp:inline distT="0" distB="0" distL="0" distR="0" wp14:anchorId="7CDD0E75" wp14:editId="4780A8D2">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7" w:name="_Ref318974341"/>
      <w:r>
        <w:t xml:space="preserve">Abbildung </w:t>
      </w:r>
      <w:r w:rsidR="00D44C57">
        <w:fldChar w:fldCharType="begin"/>
      </w:r>
      <w:r w:rsidR="00D44C57">
        <w:instrText xml:space="preserve"> SEQ Abbildung \* ARABIC </w:instrText>
      </w:r>
      <w:r w:rsidR="00D44C57">
        <w:fldChar w:fldCharType="separate"/>
      </w:r>
      <w:r>
        <w:rPr>
          <w:noProof/>
        </w:rPr>
        <w:t>8</w:t>
      </w:r>
      <w:r w:rsidR="00D44C57">
        <w:rPr>
          <w:noProof/>
        </w:rPr>
        <w:fldChar w:fldCharType="end"/>
      </w:r>
      <w:r>
        <w:t xml:space="preserve"> - Vergleich der Studiengänge</w:t>
      </w:r>
      <w:bookmarkEnd w:id="7"/>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lastRenderedPageBreak/>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8D093B" w:rsidP="008D093B">
      <w:pPr>
        <w:pStyle w:val="Heading2"/>
      </w:pPr>
      <w:proofErr w:type="spellStart"/>
      <w:r>
        <w:lastRenderedPageBreak/>
        <w:t>Personas</w:t>
      </w:r>
      <w:proofErr w:type="spellEnd"/>
    </w:p>
    <w:p w:rsidR="008D093B" w:rsidRDefault="008D093B" w:rsidP="008D093B">
      <w:r>
        <w:t xml:space="preserve">Aus den Befragungen (siehe </w:t>
      </w:r>
      <w:r>
        <w:fldChar w:fldCharType="begin"/>
      </w:r>
      <w:r>
        <w:instrText xml:space="preserve"> REF _Ref319322370 \r \h </w:instrText>
      </w:r>
      <w:r>
        <w:fldChar w:fldCharType="separate"/>
      </w:r>
      <w:r>
        <w:t>I.5</w:t>
      </w:r>
      <w:r>
        <w:fldChar w:fldCharType="end"/>
      </w:r>
      <w:r>
        <w:t xml:space="preserve"> </w:t>
      </w:r>
      <w:r>
        <w:fldChar w:fldCharType="begin"/>
      </w:r>
      <w:r>
        <w:instrText xml:space="preserve"> REF _Ref319322370 \h </w:instrText>
      </w:r>
      <w:r>
        <w:fldChar w:fldCharType="separate"/>
      </w:r>
      <w:r>
        <w:t>Befragung</w:t>
      </w:r>
      <w:r>
        <w:fldChar w:fldCharType="end"/>
      </w:r>
      <w:r>
        <w:t>) lassen sich folgende Punkte für die Persona Evaluierung übernehmen:</w:t>
      </w:r>
    </w:p>
    <w:p w:rsidR="008D093B" w:rsidRDefault="008D093B" w:rsidP="008D093B">
      <w:pPr>
        <w:pStyle w:val="ListParagraph"/>
        <w:numPr>
          <w:ilvl w:val="0"/>
          <w:numId w:val="17"/>
        </w:numPr>
      </w:pPr>
      <w:r>
        <w:t>Sichtbarkeit der Poster, welche in dem Folgenden Unterabschnitt als Interesse an den Postern aufgelistet wird.</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p>
    <w:p w:rsidR="008D093B" w:rsidRPr="00990D45" w:rsidRDefault="008D093B" w:rsidP="008D093B">
      <w:pPr>
        <w:pStyle w:val="ListParagraph"/>
        <w:numPr>
          <w:ilvl w:val="0"/>
          <w:numId w:val="17"/>
        </w:numPr>
      </w:pPr>
      <w:r>
        <w:t>Qualität der Poster/Broschüre</w:t>
      </w:r>
    </w:p>
    <w:p w:rsidR="008D093B" w:rsidRDefault="008D093B" w:rsidP="008D093B">
      <w:r>
        <w:t>Die Verteilung 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8D093B" w:rsidRPr="00082E30" w:rsidRDefault="008D093B" w:rsidP="008D093B">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9.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" stroked="f">
                <v:textbox style="mso-fit-shape-to-text:t">
                  <w:txbxContent>
                    <w:p w:rsidR="008D093B" w:rsidRPr="00082E30" w:rsidRDefault="008D093B" w:rsidP="008D093B">
                      <w:pPr>
                        <w:jc w:val="center"/>
                      </w:pPr>
                      <w:r>
                        <w:t>Zeitaufwand</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8D093B" w:rsidRPr="00082E30" w:rsidRDefault="008D093B"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8D093B" w:rsidRPr="00082E30" w:rsidRDefault="008D093B"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8D093B" w:rsidRPr="00082E30" w:rsidRDefault="008D093B"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8D093B" w:rsidRPr="00082E30" w:rsidRDefault="008D093B"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8D093B" w:rsidRPr="00082E30" w:rsidRDefault="008D093B"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8D093B" w:rsidRPr="00082E30" w:rsidRDefault="008D093B"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D093B" w:rsidRDefault="008D093B" w:rsidP="008D093B">
      <w:pPr>
        <w:pStyle w:val="Caption"/>
      </w:pPr>
      <w:bookmarkStart w:id="8" w:name="_Ref319422492"/>
      <w:r>
        <w:t xml:space="preserve">Abbildung </w:t>
      </w:r>
      <w:r>
        <w:fldChar w:fldCharType="begin"/>
      </w:r>
      <w:r>
        <w:instrText xml:space="preserve"> SEQ Abbildung \* ARABIC </w:instrText>
      </w:r>
      <w:r>
        <w:fldChar w:fldCharType="separate"/>
      </w:r>
      <w:r>
        <w:rPr>
          <w:noProof/>
        </w:rPr>
        <w:t>9</w:t>
      </w:r>
      <w:r>
        <w:rPr>
          <w:noProof/>
        </w:rPr>
        <w:fldChar w:fldCharType="end"/>
      </w:r>
      <w:r>
        <w:t xml:space="preserve"> – Meinungsverteilung</w:t>
      </w:r>
      <w:bookmarkEnd w:id="8"/>
    </w:p>
    <w:p w:rsidR="008D093B" w:rsidRPr="00755DE4" w:rsidRDefault="008D093B" w:rsidP="008D093B">
      <w:pPr>
        <w:rPr>
          <w:rFonts w:asciiTheme="majorHAnsi" w:hAnsiTheme="majorHAnsi"/>
          <w:b/>
          <w:color w:val="FFFFFF" w:themeColor="background1"/>
          <w:spacing w:val="15"/>
          <w:sz w:val="24"/>
          <w:szCs w:val="22"/>
        </w:rPr>
      </w:pPr>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ersichtlich ist, bilden sich bei jeder der vier aufgeführten Punkte zwei grosse Gruppen. Eine bei „trifft eher zu“ und eine bi „trifft eher nicht zu“. Daraus lassen sich zwei primäre </w:t>
      </w:r>
      <w:proofErr w:type="spellStart"/>
      <w:r>
        <w:t>Personas</w:t>
      </w:r>
      <w:proofErr w:type="spellEnd"/>
      <w:r>
        <w:t xml:space="preserve"> extrahieren. Die eine interessiert sich eher stark für die Bachelorarbeiten und Poster und liest deren Inhalte auch aufmerksam. Die andere kann sich für die vorgestellten Arbeiten nicht besonders begeistern und findet auch den Zeitaufwand um die Poster zu lesen meist zu gross.</w:t>
      </w:r>
    </w:p>
    <w:p w:rsidR="008D093B" w:rsidRDefault="008D093B" w:rsidP="008D093B">
      <w:r>
        <w:t>Neben den Schulunterricht finden an der HSR auch immer wieder Veranstaltungen für externe Personen statt. Diese sind ebenfalls potenzielle Video Wall Nutzer. Bei den Veranstaltungen gibt es immer Pausen, diese Zeit kann genutzt werden um Aussenstehenden die Arbeiten der HSR näher zu bringen und im Idealfall eine Zusammenarbeit zwischen externen Instanzen und der HSR zu fördern.</w:t>
      </w:r>
    </w:p>
    <w:p w:rsidR="008D093B" w:rsidRDefault="008D093B" w:rsidP="008D093B">
      <w:pPr>
        <w:pStyle w:val="Heading3"/>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4606"/>
        <w:gridCol w:w="4606"/>
      </w:tblGrid>
      <w:tr w:rsidR="008D093B" w:rsidTr="00FC0090">
        <w:tc>
          <w:tcPr>
            <w:tcW w:w="4606" w:type="dxa"/>
          </w:tcPr>
          <w:p w:rsidR="008D093B" w:rsidRDefault="008D093B" w:rsidP="00FC0090">
            <w:r>
              <w:t xml:space="preserve">Peter </w:t>
            </w:r>
            <w:proofErr w:type="spellStart"/>
            <w:r>
              <w:t>Posterleser</w:t>
            </w:r>
            <w:proofErr w:type="spellEnd"/>
          </w:p>
        </w:tc>
        <w:tc>
          <w:tcPr>
            <w:tcW w:w="4606" w:type="dxa"/>
          </w:tcPr>
          <w:p w:rsidR="008D093B" w:rsidRDefault="008D093B" w:rsidP="00FC0090"/>
        </w:tc>
      </w:tr>
      <w:tr w:rsidR="008D093B" w:rsidTr="00FC0090">
        <w:tc>
          <w:tcPr>
            <w:tcW w:w="4606" w:type="dxa"/>
          </w:tcPr>
          <w:p w:rsidR="008D093B" w:rsidRDefault="008D093B" w:rsidP="00FC0090"/>
        </w:tc>
        <w:tc>
          <w:tcPr>
            <w:tcW w:w="4606" w:type="dxa"/>
          </w:tcPr>
          <w:p w:rsidR="008D093B" w:rsidRPr="00B55C16" w:rsidRDefault="008D093B" w:rsidP="00FC0090">
            <w:pPr>
              <w:rPr>
                <w:b/>
              </w:rPr>
            </w:pPr>
            <w:r w:rsidRPr="00B55C16">
              <w:rPr>
                <w:b/>
              </w:rPr>
              <w:t>Kurzprofil</w:t>
            </w:r>
          </w:p>
          <w:p w:rsidR="008D093B" w:rsidRDefault="008D093B" w:rsidP="00FC0090"/>
          <w:p w:rsidR="008D093B" w:rsidRDefault="008D093B" w:rsidP="00FC0090">
            <w:r>
              <w:t>HSR Student im 6. Semester, Studiengang Maschinenbau</w:t>
            </w:r>
          </w:p>
          <w:p w:rsidR="008D093B" w:rsidRDefault="008D093B" w:rsidP="00FC0090">
            <w:r>
              <w:t>25 Jahre</w:t>
            </w:r>
          </w:p>
        </w:tc>
      </w:tr>
      <w:tr w:rsidR="008D093B" w:rsidTr="00FC0090">
        <w:tc>
          <w:tcPr>
            <w:tcW w:w="4606" w:type="dxa"/>
          </w:tcPr>
          <w:p w:rsidR="008D093B" w:rsidRDefault="008D093B" w:rsidP="00FC0090">
            <w:r>
              <w:t>Arbeitskontext (Lärm, Unterbrüche, Regeln)</w:t>
            </w:r>
          </w:p>
        </w:tc>
        <w:tc>
          <w:tcPr>
            <w:tcW w:w="4606" w:type="dxa"/>
          </w:tcPr>
          <w:p w:rsidR="008D093B" w:rsidRDefault="008D093B" w:rsidP="00FC0090">
            <w:r>
              <w:t xml:space="preserve">Durch die gewählten Module befindet sich Peter meistens in den Gebäuden 1, 2, 3 und 5. Er ist ein regelmässiger Mensa Besucher und daher auch fast jeden Tag im Gebäude 4. In den Unterrichtspausen oder Zwischenstunden nimmt Peter sich manchmal </w:t>
            </w:r>
            <w:r>
              <w:lastRenderedPageBreak/>
              <w:t>Zeit um die ausgestellten Bachelor Poster zu lesen.</w:t>
            </w:r>
          </w:p>
        </w:tc>
      </w:tr>
      <w:tr w:rsidR="008D093B" w:rsidTr="00FC0090">
        <w:tc>
          <w:tcPr>
            <w:tcW w:w="4606" w:type="dxa"/>
          </w:tcPr>
          <w:p w:rsidR="008D093B" w:rsidRDefault="008D093B" w:rsidP="00FC0090">
            <w:r>
              <w:lastRenderedPageBreak/>
              <w:t>Persönlichkeit &amp; Vorlieben</w:t>
            </w:r>
          </w:p>
        </w:tc>
        <w:tc>
          <w:tcPr>
            <w:tcW w:w="4606" w:type="dxa"/>
          </w:tcPr>
          <w:p w:rsidR="008D093B" w:rsidRDefault="008D093B" w:rsidP="00FC0090">
            <w:r>
              <w:t>Peter ist daran interessiert, was andere Personen für Arbeiten geleistet haben, vor allem aus seinem eigenen Studiengang. Die Arbeiten von anderen Studiengängen werden aber auch von ihm gelesen.</w:t>
            </w:r>
          </w:p>
        </w:tc>
      </w:tr>
      <w:tr w:rsidR="008D093B" w:rsidTr="00FC0090">
        <w:tc>
          <w:tcPr>
            <w:tcW w:w="4606" w:type="dxa"/>
          </w:tcPr>
          <w:p w:rsidR="008D093B" w:rsidRDefault="008D093B" w:rsidP="00FC0090">
            <w:r>
              <w:t>Vorkenntnisse &amp; Lernen (Computer, Domain)</w:t>
            </w:r>
          </w:p>
        </w:tc>
        <w:tc>
          <w:tcPr>
            <w:tcW w:w="4606" w:type="dxa"/>
          </w:tcPr>
          <w:p w:rsidR="008D093B" w:rsidRDefault="008D093B" w:rsidP="00FC0090">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FC0090">
        <w:tc>
          <w:tcPr>
            <w:tcW w:w="4606" w:type="dxa"/>
          </w:tcPr>
          <w:p w:rsidR="008D093B" w:rsidRDefault="008D093B" w:rsidP="00FC0090">
            <w:r>
              <w:t>Eigenschaften / Verhaltensvariablen</w:t>
            </w:r>
          </w:p>
        </w:tc>
        <w:tc>
          <w:tcPr>
            <w:tcW w:w="4606" w:type="dxa"/>
          </w:tcPr>
          <w:p w:rsidR="008D093B" w:rsidRDefault="008D093B" w:rsidP="00FC0090">
            <w:pPr>
              <w:pStyle w:val="ListParagraph"/>
              <w:numPr>
                <w:ilvl w:val="0"/>
                <w:numId w:val="18"/>
              </w:numPr>
            </w:pPr>
            <w:r>
              <w:t>Interesse an den Postern</w:t>
            </w:r>
          </w:p>
          <w:p w:rsidR="008D093B" w:rsidRDefault="008D093B" w:rsidP="00FC0090">
            <w:pPr>
              <w:pStyle w:val="ListParagraph"/>
              <w:numPr>
                <w:ilvl w:val="0"/>
                <w:numId w:val="18"/>
              </w:numPr>
            </w:pPr>
            <w:r>
              <w:t>Wert der Präsentation</w:t>
            </w:r>
          </w:p>
          <w:p w:rsidR="008D093B" w:rsidRDefault="008D093B" w:rsidP="00FC0090">
            <w:pPr>
              <w:pStyle w:val="ListParagraph"/>
              <w:numPr>
                <w:ilvl w:val="0"/>
                <w:numId w:val="18"/>
              </w:numPr>
            </w:pPr>
            <w:r>
              <w:t>Zeitaufwand</w:t>
            </w:r>
          </w:p>
          <w:p w:rsidR="008D093B" w:rsidRDefault="008D093B" w:rsidP="00FC0090">
            <w:pPr>
              <w:pStyle w:val="ListParagraph"/>
              <w:numPr>
                <w:ilvl w:val="0"/>
                <w:numId w:val="18"/>
              </w:numPr>
            </w:pPr>
            <w:r>
              <w:t>Qualität der Poster/Broschüre</w:t>
            </w:r>
          </w:p>
        </w:tc>
      </w:tr>
      <w:tr w:rsidR="008D093B" w:rsidTr="00FC0090">
        <w:tc>
          <w:tcPr>
            <w:tcW w:w="4606" w:type="dxa"/>
          </w:tcPr>
          <w:p w:rsidR="008D093B" w:rsidRDefault="008D093B" w:rsidP="00FC0090">
            <w:r>
              <w:t>Ziele</w:t>
            </w:r>
          </w:p>
        </w:tc>
        <w:tc>
          <w:tcPr>
            <w:tcW w:w="4606" w:type="dxa"/>
          </w:tcPr>
          <w:p w:rsidR="008D093B" w:rsidRDefault="008D093B" w:rsidP="00FC0090">
            <w:pPr>
              <w:pStyle w:val="ListParagraph"/>
              <w:numPr>
                <w:ilvl w:val="0"/>
                <w:numId w:val="19"/>
              </w:numPr>
            </w:pPr>
            <w:r>
              <w:t>Sich über andere Arbeiten informieren</w:t>
            </w:r>
          </w:p>
        </w:tc>
      </w:tr>
    </w:tbl>
    <w:p w:rsidR="008D093B" w:rsidRDefault="008D093B" w:rsidP="008D093B">
      <w:pPr>
        <w:pStyle w:val="Heading4"/>
      </w:pPr>
      <w:r>
        <w:t>Ist-Szenario-1</w:t>
      </w:r>
    </w:p>
    <w:p w:rsidR="008D093B" w:rsidRDefault="008D093B" w:rsidP="008D093B">
      <w:r>
        <w:t>Das neue Semester hat gerade erst begonnen und Peter besucht an diesem Tag die Kunststofftechnik Vorlesung. In der Pause geht Peter mit einem Freund in das Gebäude 4 um sich in der Mensa ein Brötchen zu kaufen. Zurück im ursprünglichen Gebäude bleibt Peter immer noch einige Zeit bis zum Ende der Pause. Er bemerkt, dass momentan die Poster seines Studienganges in dieser Räumlichkeit ausgestellt werden. Er nutzt die verbleibende Zeit daher um diese zu betrachten. Er entdeckt dabei ein Poster welches er besonders spannend findet und beginnt dieses genauer zu lesen. Kurz darauf ertönt der Pausengong und Peter geht wieder zurück in die Vorlesung.</w:t>
      </w:r>
    </w:p>
    <w:p w:rsidR="008D093B" w:rsidRDefault="008D093B" w:rsidP="008D093B">
      <w:pPr>
        <w:pStyle w:val="Heading4"/>
      </w:pPr>
      <w:r>
        <w:t>Soll-Szenario-1</w:t>
      </w:r>
    </w:p>
    <w:p w:rsidR="008D093B" w:rsidRDefault="008D093B" w:rsidP="008D093B">
      <w:r>
        <w:t>Das neue Semester hat gerade erst begonnen und Peter besucht an diesem Tag die Kunststofftechnik Vorlesung. In der Pause geht Peter mit einem Freund in das Gebäude 4 um sich in der Mensa ein Brötchen zu kaufen. Dabei fällt den beiden die grosse Monitor Wand auf. Zudem bemerken sie, dass diese auf sie reagiert wenn sie an ihr vorbeilaufen. Interessiert kommen die beiden näher und stellen fest, dass über diese die Poster der Arbeiten angeschaut werden können. Die zwei interagieren mit der Wand und haben bald ein Poster entdeckt, dass sie besonders spannend finden und beginnen dieses zu lesen. Kurz darauf ertönt der Pausengong. Peter würde sich aber gerne noch weiter über das angesehene Poster informieren und fotografiert deshalb mit seinem Smartphone den abgebildeten QR-Code. Danach kehren die beiden schnell in die Vorlesung zurück.</w:t>
      </w:r>
    </w:p>
    <w:p w:rsidR="008D093B" w:rsidRDefault="008D093B" w:rsidP="008D093B">
      <w:pPr>
        <w:pStyle w:val="Heading4"/>
      </w:pPr>
      <w:r>
        <w:t>Ist-Szenario-2</w:t>
      </w:r>
    </w:p>
    <w:p w:rsidR="008D093B" w:rsidRDefault="008D093B" w:rsidP="008D093B">
      <w:r>
        <w:t>Am Dienstag der 3. (?) Woche möchten sich Peter und eine Freundin noch Poster aus anderen Studiengängen ansehen. Sie haben sich für diejenigen der Elektrotechnik entschieden. Sie gehen eigens dafür in das Gebäude 5. Dabei müssen die beiden jedoch feststellen, dass die Arbeiten schon nicht mehr ausgestellt werden. Etwas enttäuscht kehren sie ins Gebäude 1 zurück.</w:t>
      </w:r>
    </w:p>
    <w:p w:rsidR="008D093B" w:rsidRDefault="008D093B" w:rsidP="008D093B">
      <w:pPr>
        <w:pStyle w:val="Heading4"/>
      </w:pPr>
      <w:r>
        <w:t>Soll-Szenario-2</w:t>
      </w:r>
    </w:p>
    <w:p w:rsidR="008D093B" w:rsidRPr="001806D7" w:rsidRDefault="008D093B" w:rsidP="008D093B">
      <w:r>
        <w:t xml:space="preserve">Am Dienstag der 3. (?) Woche, kurz vor Mittag, möchten sich Peter und eine Freundin noch Poster aus anderen Studiengängen ansehen. Sie haben sich für diejenigen der Elektrotechnik entschieden. Peter erinnert sich an die Video Wall in Gebäude 4 und sie begeben sich gemeinsam dort hin. Die beiden stellen schnell fest, dass man die </w:t>
      </w:r>
      <w:proofErr w:type="spellStart"/>
      <w:r>
        <w:t>Posterauswahl</w:t>
      </w:r>
      <w:proofErr w:type="spellEnd"/>
      <w:r>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8D093B">
      <w:pPr>
        <w:pStyle w:val="Heading3"/>
      </w:pPr>
      <w:r>
        <w:lastRenderedPageBreak/>
        <w:t>Persona Noemi Nichtinteressiert</w:t>
      </w:r>
    </w:p>
    <w:tbl>
      <w:tblPr>
        <w:tblStyle w:val="TableGrid"/>
        <w:tblW w:w="0" w:type="auto"/>
        <w:tblLook w:val="04A0" w:firstRow="1" w:lastRow="0" w:firstColumn="1" w:lastColumn="0" w:noHBand="0" w:noVBand="1"/>
      </w:tblPr>
      <w:tblGrid>
        <w:gridCol w:w="4606"/>
        <w:gridCol w:w="4606"/>
      </w:tblGrid>
      <w:tr w:rsidR="007960B3" w:rsidTr="00FC0090">
        <w:tc>
          <w:tcPr>
            <w:tcW w:w="4606" w:type="dxa"/>
          </w:tcPr>
          <w:p w:rsidR="007960B3" w:rsidRDefault="007960B3" w:rsidP="00FC0090">
            <w:r>
              <w:t>Noemi Nichtinteressiert</w:t>
            </w:r>
          </w:p>
        </w:tc>
        <w:tc>
          <w:tcPr>
            <w:tcW w:w="4606" w:type="dxa"/>
          </w:tcPr>
          <w:p w:rsidR="007960B3" w:rsidRDefault="007960B3" w:rsidP="00FC0090"/>
        </w:tc>
      </w:tr>
      <w:tr w:rsidR="007960B3" w:rsidTr="00FC0090">
        <w:tc>
          <w:tcPr>
            <w:tcW w:w="4606" w:type="dxa"/>
          </w:tcPr>
          <w:p w:rsidR="007960B3" w:rsidRDefault="007960B3" w:rsidP="00FC0090"/>
        </w:tc>
        <w:tc>
          <w:tcPr>
            <w:tcW w:w="4606" w:type="dxa"/>
          </w:tcPr>
          <w:p w:rsidR="007960B3" w:rsidRPr="00B55C16" w:rsidRDefault="007960B3" w:rsidP="00FC0090">
            <w:pPr>
              <w:rPr>
                <w:b/>
              </w:rPr>
            </w:pPr>
            <w:r w:rsidRPr="00B55C16">
              <w:rPr>
                <w:b/>
              </w:rPr>
              <w:t>Kurzprofil</w:t>
            </w:r>
          </w:p>
          <w:p w:rsidR="007960B3" w:rsidRDefault="007960B3" w:rsidP="00FC0090"/>
          <w:p w:rsidR="007960B3" w:rsidRDefault="007960B3" w:rsidP="00FC0090">
            <w:r>
              <w:t xml:space="preserve">HSR Studentin im 4. Semester, Studiengang Raumplanung </w:t>
            </w:r>
          </w:p>
          <w:p w:rsidR="007960B3" w:rsidRDefault="007960B3" w:rsidP="00FC0090">
            <w:r>
              <w:t>23 Jahre</w:t>
            </w:r>
          </w:p>
        </w:tc>
      </w:tr>
      <w:tr w:rsidR="007960B3" w:rsidTr="00FC0090">
        <w:tc>
          <w:tcPr>
            <w:tcW w:w="4606" w:type="dxa"/>
          </w:tcPr>
          <w:p w:rsidR="007960B3" w:rsidRDefault="007960B3" w:rsidP="00FC0090">
            <w:r>
              <w:t>Arbeitskontext (Lärm, Unterbrüche, Regeln)</w:t>
            </w:r>
          </w:p>
        </w:tc>
        <w:tc>
          <w:tcPr>
            <w:tcW w:w="4606" w:type="dxa"/>
          </w:tcPr>
          <w:p w:rsidR="007960B3" w:rsidRDefault="007960B3" w:rsidP="00FC0090">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FC0090">
        <w:tc>
          <w:tcPr>
            <w:tcW w:w="4606" w:type="dxa"/>
          </w:tcPr>
          <w:p w:rsidR="007960B3" w:rsidRDefault="007960B3" w:rsidP="00FC0090">
            <w:r>
              <w:t>Persönlichkeit &amp; Vorlieben</w:t>
            </w:r>
          </w:p>
        </w:tc>
        <w:tc>
          <w:tcPr>
            <w:tcW w:w="4606" w:type="dxa"/>
          </w:tcPr>
          <w:p w:rsidR="007960B3" w:rsidRDefault="007960B3" w:rsidP="00FC0090">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FC0090">
        <w:tc>
          <w:tcPr>
            <w:tcW w:w="4606" w:type="dxa"/>
          </w:tcPr>
          <w:p w:rsidR="007960B3" w:rsidRDefault="007960B3" w:rsidP="00FC0090">
            <w:r>
              <w:t>Vorkenntnisse &amp; Lernen (Computer, Domain)</w:t>
            </w:r>
          </w:p>
        </w:tc>
        <w:tc>
          <w:tcPr>
            <w:tcW w:w="4606" w:type="dxa"/>
          </w:tcPr>
          <w:p w:rsidR="007960B3" w:rsidRDefault="007960B3" w:rsidP="00FC0090">
            <w:r>
              <w:t xml:space="preserve">Noemi besitzt grundlegende Computerkenntnisse, hat aber noch nie von </w:t>
            </w:r>
            <w:proofErr w:type="spellStart"/>
            <w:r>
              <w:t>Kinect</w:t>
            </w:r>
            <w:proofErr w:type="spellEnd"/>
            <w:r>
              <w:t xml:space="preserve"> gehört.</w:t>
            </w:r>
          </w:p>
        </w:tc>
      </w:tr>
      <w:tr w:rsidR="007960B3" w:rsidTr="00FC0090">
        <w:tc>
          <w:tcPr>
            <w:tcW w:w="4606" w:type="dxa"/>
          </w:tcPr>
          <w:p w:rsidR="007960B3" w:rsidRDefault="007960B3" w:rsidP="00FC0090">
            <w:r>
              <w:t>Eigenschaften / Verhaltensvariablen</w:t>
            </w:r>
          </w:p>
        </w:tc>
        <w:tc>
          <w:tcPr>
            <w:tcW w:w="4606" w:type="dxa"/>
          </w:tcPr>
          <w:p w:rsidR="007960B3" w:rsidRDefault="007960B3" w:rsidP="00FC0090">
            <w:pPr>
              <w:pStyle w:val="ListParagraph"/>
              <w:numPr>
                <w:ilvl w:val="0"/>
                <w:numId w:val="18"/>
              </w:numPr>
            </w:pPr>
            <w:r>
              <w:t>Interesse an den Arbeiten</w:t>
            </w:r>
          </w:p>
          <w:p w:rsidR="007960B3" w:rsidRDefault="007960B3" w:rsidP="00FC0090">
            <w:pPr>
              <w:pStyle w:val="ListParagraph"/>
              <w:numPr>
                <w:ilvl w:val="0"/>
                <w:numId w:val="18"/>
              </w:numPr>
            </w:pPr>
            <w:r>
              <w:t>Interesse an den Postern</w:t>
            </w:r>
          </w:p>
          <w:p w:rsidR="007960B3" w:rsidRDefault="007960B3" w:rsidP="00FC0090">
            <w:pPr>
              <w:pStyle w:val="ListParagraph"/>
              <w:numPr>
                <w:ilvl w:val="0"/>
                <w:numId w:val="18"/>
              </w:numPr>
            </w:pPr>
            <w:r>
              <w:t>Qualitätseinschätzung</w:t>
            </w:r>
          </w:p>
          <w:p w:rsidR="007960B3" w:rsidRDefault="007960B3" w:rsidP="00FC0090">
            <w:pPr>
              <w:pStyle w:val="ListParagraph"/>
              <w:numPr>
                <w:ilvl w:val="0"/>
                <w:numId w:val="18"/>
              </w:numPr>
            </w:pPr>
            <w:r>
              <w:t>Zeitaufwand für das Lesen</w:t>
            </w:r>
          </w:p>
        </w:tc>
      </w:tr>
      <w:tr w:rsidR="007960B3" w:rsidTr="00FC0090">
        <w:tc>
          <w:tcPr>
            <w:tcW w:w="4606" w:type="dxa"/>
          </w:tcPr>
          <w:p w:rsidR="007960B3" w:rsidRDefault="007960B3" w:rsidP="00FC0090">
            <w:r>
              <w:t>Ziele</w:t>
            </w:r>
          </w:p>
        </w:tc>
        <w:tc>
          <w:tcPr>
            <w:tcW w:w="4606" w:type="dxa"/>
          </w:tcPr>
          <w:p w:rsidR="007960B3" w:rsidRDefault="007960B3" w:rsidP="00FC0090"/>
        </w:tc>
      </w:tr>
    </w:tbl>
    <w:p w:rsidR="007960B3" w:rsidRDefault="007960B3" w:rsidP="007960B3">
      <w:pPr>
        <w:pStyle w:val="Heading4"/>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7960B3">
      <w:pPr>
        <w:pStyle w:val="Heading4"/>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Im Eingang des Gebäudes 4 passieren sie die Video Wall. Zwei Besucher sind gerade fertig mit dem browsen der Bachelorposter auf </w:t>
      </w:r>
      <w:proofErr w:type="gramStart"/>
      <w:r>
        <w:t>der</w:t>
      </w:r>
      <w:proofErr w:type="gramEnd"/>
      <w:r>
        <w:t xml:space="preserve"> Video Wall. Zusammen mit zwei Kolleginnen, welche sofort die sofort die Steuerung der Applikation übernehmen, bleibt Noemi zurück. Interessiert liest sie mit.</w:t>
      </w:r>
    </w:p>
    <w:p w:rsidR="007960B3" w:rsidRDefault="007960B3" w:rsidP="007960B3">
      <w:pPr>
        <w:pStyle w:val="Heading4"/>
      </w:pPr>
      <w:r>
        <w:t>Ist-Szenario 2</w:t>
      </w:r>
    </w:p>
    <w:p w:rsidR="007960B3" w:rsidRDefault="007960B3" w:rsidP="007960B3">
      <w:r>
        <w:lastRenderedPageBreak/>
        <w:t xml:space="preserve">Es ist Mittagszeit. Noemi hat heute kein Essen von Zuhause mitgenommen. Im Eingangsbereich des Gebäudes 4 lädt sie ihren </w:t>
      </w:r>
      <w:proofErr w:type="spellStart"/>
      <w:r>
        <w:t>Badge</w:t>
      </w:r>
      <w:proofErr w:type="spellEnd"/>
      <w:r>
        <w:t xml:space="preserve"> auf. Heute ist viel Betrieb und vor allem die rechte Warteschlange vor der Mensa ist besonders lang. Noemi stellt sich daher in die linke Reihe. Als sie bei den Tabletts und dem Besteck angekommen ist, kann sie auf den Menükärtchen lesen, was das Tagesmenü ist. Es spricht sie nicht an und sie quetscht sich daher, nicht gerade zur Freude ihrer Mitstudenten, in die rechte Warteschlange für Schnitzel und Pommes Frites.</w:t>
      </w:r>
    </w:p>
    <w:p w:rsidR="007960B3" w:rsidRDefault="007960B3" w:rsidP="007960B3">
      <w:pPr>
        <w:pStyle w:val="Heading4"/>
      </w:pPr>
      <w:r>
        <w:t>Soll-Szenario 2</w:t>
      </w:r>
    </w:p>
    <w:p w:rsidR="007960B3" w:rsidRDefault="007960B3" w:rsidP="007960B3">
      <w:r>
        <w:t xml:space="preserve">Es ist Mittagszeit. Noemi hat heute kein Essen von Zuhause mitgenommen. Im Eingangsbereich des Gebäudes 4 lädt sie ihren </w:t>
      </w:r>
      <w:proofErr w:type="spellStart"/>
      <w:r>
        <w:t>Badge</w:t>
      </w:r>
      <w:proofErr w:type="spellEnd"/>
      <w:r>
        <w:t xml:space="preserve"> auf. Heute ist viel Betrieb und vor allem die rechte Warteschlange vor der Mensa ist besonders lang. Während sie darauf wartet, dass auch ihre </w:t>
      </w:r>
      <w:proofErr w:type="gramStart"/>
      <w:r>
        <w:t>Studienkollegen</w:t>
      </w:r>
      <w:proofErr w:type="gramEnd"/>
      <w:r>
        <w:t xml:space="preserve"> ihren </w:t>
      </w:r>
      <w:proofErr w:type="spellStart"/>
      <w:r>
        <w:t>Badge</w:t>
      </w:r>
      <w:proofErr w:type="spellEnd"/>
      <w:r>
        <w:t xml:space="preserve"> aufgeladen haben, studiert sie das Menü der Mensa, welches auf der Video Wall angezeigt wird. Das Tagesmenü spricht sie nicht an. Sie stellt sich daher in die rechte Warteschlange für Schnitzel und Pommes Frites. Um sich die Zeit ein wenig zu vertreiben, schaut sie Mitstudierenden zu, wie diese mit </w:t>
      </w:r>
      <w:proofErr w:type="gramStart"/>
      <w:r>
        <w:t>der</w:t>
      </w:r>
      <w:proofErr w:type="gramEnd"/>
      <w:r>
        <w:t xml:space="preserve"> Video Wall interagieren. </w:t>
      </w:r>
    </w:p>
    <w:p w:rsidR="008D093B" w:rsidRDefault="008D093B" w:rsidP="008D093B">
      <w:pPr>
        <w:pStyle w:val="Heading3"/>
      </w:pPr>
      <w:bookmarkStart w:id="9" w:name="_GoBack"/>
      <w:bookmarkEnd w:id="9"/>
      <w:r>
        <w:t>Persona Erich Eventbesucher</w:t>
      </w:r>
    </w:p>
    <w:tbl>
      <w:tblPr>
        <w:tblStyle w:val="TableGrid"/>
        <w:tblW w:w="0" w:type="auto"/>
        <w:tblLook w:val="04A0" w:firstRow="1" w:lastRow="0" w:firstColumn="1" w:lastColumn="0" w:noHBand="0" w:noVBand="1"/>
      </w:tblPr>
      <w:tblGrid>
        <w:gridCol w:w="3227"/>
        <w:gridCol w:w="5985"/>
      </w:tblGrid>
      <w:tr w:rsidR="008D093B" w:rsidTr="00FC0090">
        <w:tc>
          <w:tcPr>
            <w:tcW w:w="3227" w:type="dxa"/>
          </w:tcPr>
          <w:p w:rsidR="008D093B" w:rsidRDefault="008D093B" w:rsidP="00FC0090">
            <w:r>
              <w:t>Erich Eventbesucher</w:t>
            </w:r>
          </w:p>
        </w:tc>
        <w:tc>
          <w:tcPr>
            <w:tcW w:w="5985" w:type="dxa"/>
          </w:tcPr>
          <w:p w:rsidR="008D093B" w:rsidRDefault="008D093B" w:rsidP="00FC0090"/>
        </w:tc>
      </w:tr>
      <w:tr w:rsidR="008D093B" w:rsidTr="00FC0090">
        <w:tc>
          <w:tcPr>
            <w:tcW w:w="3227" w:type="dxa"/>
          </w:tcPr>
          <w:p w:rsidR="008D093B" w:rsidRDefault="008D093B" w:rsidP="00FC0090">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FC0090">
            <w:pPr>
              <w:pStyle w:val="Caption"/>
            </w:pPr>
            <w:r>
              <w:t xml:space="preserve">Abbildung </w:t>
            </w:r>
            <w:r>
              <w:fldChar w:fldCharType="begin"/>
            </w:r>
            <w:r>
              <w:instrText xml:space="preserve"> SEQ Abbildung \* ARABIC </w:instrText>
            </w:r>
            <w:r>
              <w:fldChar w:fldCharType="separate"/>
            </w:r>
            <w:r>
              <w:rPr>
                <w:noProof/>
              </w:rPr>
              <w:t>10</w:t>
            </w:r>
            <w:r>
              <w:fldChar w:fldCharType="end"/>
            </w:r>
            <w:r>
              <w:t xml:space="preserve"> - Erich Eventbesucher, Bildquelle: www.office.com</w:t>
            </w:r>
          </w:p>
        </w:tc>
        <w:tc>
          <w:tcPr>
            <w:tcW w:w="5985" w:type="dxa"/>
          </w:tcPr>
          <w:p w:rsidR="008D093B" w:rsidRPr="00B55C16" w:rsidRDefault="008D093B" w:rsidP="00FC0090">
            <w:pPr>
              <w:rPr>
                <w:b/>
              </w:rPr>
            </w:pPr>
            <w:r w:rsidRPr="00B55C16">
              <w:rPr>
                <w:b/>
              </w:rPr>
              <w:t>Kurzprofil</w:t>
            </w:r>
          </w:p>
          <w:p w:rsidR="008D093B" w:rsidRDefault="008D093B" w:rsidP="00FC0090"/>
          <w:p w:rsidR="008D093B" w:rsidRDefault="008D093B" w:rsidP="00FC0090">
            <w:r>
              <w:t>Mitarbeiter aus privatem Sektor</w:t>
            </w:r>
          </w:p>
          <w:p w:rsidR="008D093B" w:rsidRDefault="008D093B" w:rsidP="00FC0090">
            <w:r>
              <w:t>31 Jahre</w:t>
            </w:r>
          </w:p>
        </w:tc>
      </w:tr>
      <w:tr w:rsidR="008D093B" w:rsidTr="00FC0090">
        <w:tc>
          <w:tcPr>
            <w:tcW w:w="3227" w:type="dxa"/>
          </w:tcPr>
          <w:p w:rsidR="008D093B" w:rsidRDefault="008D093B" w:rsidP="00FC0090">
            <w:r>
              <w:t>Arbeitskontext (Lärm, Unterbrüche, Regeln)</w:t>
            </w:r>
          </w:p>
        </w:tc>
        <w:tc>
          <w:tcPr>
            <w:tcW w:w="5985" w:type="dxa"/>
          </w:tcPr>
          <w:p w:rsidR="008D093B" w:rsidRDefault="008D093B" w:rsidP="00FC0090">
            <w:r>
              <w:t>Für die Veranstaltungen an der HSR wird meist die Aula genutzt, welche sich im Gebäude 4 befindet. Dort wird auch das Mittagessen serviert. Erik befindet sich daher den ganzen Tag im diesem Gebäude.</w:t>
            </w:r>
          </w:p>
        </w:tc>
      </w:tr>
      <w:tr w:rsidR="008D093B" w:rsidTr="00FC0090">
        <w:tc>
          <w:tcPr>
            <w:tcW w:w="3227" w:type="dxa"/>
          </w:tcPr>
          <w:p w:rsidR="008D093B" w:rsidRDefault="008D093B" w:rsidP="00FC0090">
            <w:r>
              <w:t>Persönlichkeit &amp; Vorlieben</w:t>
            </w:r>
          </w:p>
        </w:tc>
        <w:tc>
          <w:tcPr>
            <w:tcW w:w="5985" w:type="dxa"/>
          </w:tcPr>
          <w:p w:rsidR="008D093B" w:rsidRDefault="008D093B" w:rsidP="00FC0090">
            <w:r>
              <w:t xml:space="preserve">Erik ist an neuen Technologien und Entdeckungen grundsätzlich interessiert. </w:t>
            </w:r>
          </w:p>
        </w:tc>
      </w:tr>
      <w:tr w:rsidR="008D093B" w:rsidTr="00FC0090">
        <w:tc>
          <w:tcPr>
            <w:tcW w:w="3227" w:type="dxa"/>
          </w:tcPr>
          <w:p w:rsidR="008D093B" w:rsidRDefault="008D093B" w:rsidP="00FC0090">
            <w:r>
              <w:t>Vorkenntnisse &amp; Lernen (Computer, Domain)</w:t>
            </w:r>
          </w:p>
        </w:tc>
        <w:tc>
          <w:tcPr>
            <w:tcW w:w="5985" w:type="dxa"/>
          </w:tcPr>
          <w:p w:rsidR="008D093B" w:rsidRDefault="008D093B" w:rsidP="00FC0090">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FC0090">
        <w:tc>
          <w:tcPr>
            <w:tcW w:w="3227" w:type="dxa"/>
          </w:tcPr>
          <w:p w:rsidR="008D093B" w:rsidRDefault="008D093B" w:rsidP="00FC0090">
            <w:r>
              <w:t>Eigenschaften / Verhaltensvariablen</w:t>
            </w:r>
          </w:p>
        </w:tc>
        <w:tc>
          <w:tcPr>
            <w:tcW w:w="5985" w:type="dxa"/>
          </w:tcPr>
          <w:p w:rsidR="008D093B" w:rsidRDefault="008D093B" w:rsidP="00FC0090">
            <w:pPr>
              <w:pStyle w:val="ListParagraph"/>
              <w:numPr>
                <w:ilvl w:val="0"/>
                <w:numId w:val="18"/>
              </w:numPr>
            </w:pPr>
            <w:r>
              <w:t>Interesse an den Arbeiten</w:t>
            </w:r>
          </w:p>
          <w:p w:rsidR="008D093B" w:rsidRDefault="008D093B" w:rsidP="00FC0090">
            <w:pPr>
              <w:pStyle w:val="ListParagraph"/>
              <w:numPr>
                <w:ilvl w:val="0"/>
                <w:numId w:val="18"/>
              </w:numPr>
            </w:pPr>
            <w:r>
              <w:t>Interesse an den Postern</w:t>
            </w:r>
          </w:p>
          <w:p w:rsidR="008D093B" w:rsidRDefault="008D093B" w:rsidP="00FC0090">
            <w:pPr>
              <w:pStyle w:val="ListParagraph"/>
              <w:numPr>
                <w:ilvl w:val="0"/>
                <w:numId w:val="18"/>
              </w:numPr>
            </w:pPr>
            <w:r>
              <w:t>Qualitätseinschätzung</w:t>
            </w:r>
          </w:p>
          <w:p w:rsidR="008D093B" w:rsidRDefault="008D093B" w:rsidP="00FC0090">
            <w:pPr>
              <w:pStyle w:val="ListParagraph"/>
              <w:numPr>
                <w:ilvl w:val="0"/>
                <w:numId w:val="18"/>
              </w:numPr>
            </w:pPr>
            <w:r>
              <w:t>Zeitaufwand für das Lesen</w:t>
            </w:r>
          </w:p>
        </w:tc>
      </w:tr>
      <w:tr w:rsidR="008D093B" w:rsidTr="00FC0090">
        <w:tc>
          <w:tcPr>
            <w:tcW w:w="3227" w:type="dxa"/>
          </w:tcPr>
          <w:p w:rsidR="008D093B" w:rsidRDefault="008D093B" w:rsidP="00FC0090">
            <w:r>
              <w:t>Ziele</w:t>
            </w:r>
          </w:p>
        </w:tc>
        <w:tc>
          <w:tcPr>
            <w:tcW w:w="5985" w:type="dxa"/>
          </w:tcPr>
          <w:p w:rsidR="008D093B" w:rsidRDefault="008D093B" w:rsidP="00FC0090">
            <w:pPr>
              <w:pStyle w:val="ListParagraph"/>
              <w:keepNext/>
              <w:numPr>
                <w:ilvl w:val="0"/>
                <w:numId w:val="20"/>
              </w:numPr>
            </w:pPr>
            <w:r>
              <w:t>Zeit in den Pausen überbrücken</w:t>
            </w:r>
          </w:p>
        </w:tc>
      </w:tr>
    </w:tbl>
    <w:p w:rsidR="008D093B" w:rsidRDefault="008D093B" w:rsidP="008D093B">
      <w:pPr>
        <w:pStyle w:val="Heading4"/>
      </w:pPr>
      <w:r>
        <w:t>Ist-Szenario-1</w:t>
      </w:r>
    </w:p>
    <w:p w:rsidR="008D093B" w:rsidRDefault="008D093B" w:rsidP="008D093B">
      <w:r>
        <w:t xml:space="preserve">Erich besucht zusammen mit seinen Firmenkollegen eine Veranstaltung an der HSR. Diese findet in der Aula statt. Nach einer Einführung erfolgt die erste Pause. Erich und seine Kollegen nutzen diese Zeit um sich in der Mensa einen Kaffee zu holen. Sie haben noch genug Zeit um sich im Gebäude etwas genauer umzusehen und </w:t>
      </w:r>
      <w:r>
        <w:lastRenderedPageBreak/>
        <w:t>betrachten für kurze Zeit den Informationsstand. Ihr Interesse verfliegt jedoch recht schnell, da es sich dort vor allem um Informationen für zukünftige Studenten oder Angebote für Studierende handelt. Die Gruppe widmet sich danach einem Gespräch bis sie wieder in den Saal gerufen wird.</w:t>
      </w:r>
    </w:p>
    <w:p w:rsidR="008D093B" w:rsidRDefault="008D093B" w:rsidP="008D093B">
      <w:pPr>
        <w:pStyle w:val="Heading4"/>
      </w:pPr>
      <w:r>
        <w:t>Soll-Szenario-1</w:t>
      </w:r>
    </w:p>
    <w:p w:rsidR="008D093B" w:rsidRPr="008D093B" w:rsidRDefault="008D093B">
      <w:r>
        <w:t>Erich besucht zusammen mit seinen Firmenkollegen eine Veranstaltung an der HSR. Schon beim Hereinkommen fällt ihm die Video Wall an der einen Wand auf. Jedoch hat er keine Zeit sich genauer damit auseinanderzusetzen, da er in die Aula muss. Nach einer Einführung erfolgt die erste Pause. Erich und seine Kollegen nutzen diese Zeit um sich in der Mensa einen Kaffee zu holen. Dabei fällt ihm wieder die Video Wall auf. Interessiert nähert er sich dieser und bemerkt, dass diese auf seine Bewegungen reagiert. Erich stellt bei näherer Betrachtung fest, dass es sich bei den angezeigten Elementen um Poster zu Arbeiten der Hochschule handelt. Erik sieht sich einige der Poster an und möchte eines davon genauer studieren. In diesem Moment werden er und seine Gruppe jedoch wieder in den Saal gerufen. Erich nimmt sich jedoch fest vor die Video Wall am Mittag noch einmal länger zu nutzen.</w:t>
      </w:r>
      <w:r>
        <w:br w:type="page"/>
      </w:r>
    </w:p>
    <w:p w:rsidR="007E0847" w:rsidRDefault="007E0847" w:rsidP="007E0847">
      <w:pPr>
        <w:pStyle w:val="Heading2"/>
      </w:pPr>
      <w:r>
        <w:lastRenderedPageBreak/>
        <w:t>Hardware Setup</w:t>
      </w:r>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10" w:name="_Ref319065031"/>
      <w:r>
        <w:t>Monitore</w:t>
      </w:r>
      <w:bookmarkEnd w:id="10"/>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1" w:name="_Ref319068091"/>
      <w:r>
        <w:t>Variante A: 3 x 3 55“ Monitore</w:t>
      </w:r>
      <w:bookmarkEnd w:id="11"/>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D44C57">
        <w:fldChar w:fldCharType="begin"/>
      </w:r>
      <w:r w:rsidR="00D44C57">
        <w:instrText xml:space="preserve"> SEQ Abbildung \* ARABIC </w:instrText>
      </w:r>
      <w:r w:rsidR="00D44C57">
        <w:fldChar w:fldCharType="separate"/>
      </w:r>
      <w:r>
        <w:rPr>
          <w:noProof/>
        </w:rPr>
        <w:t>9</w:t>
      </w:r>
      <w:r w:rsidR="00D44C57">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w:t>
      </w:r>
      <w:proofErr w:type="gramStart"/>
      <w:r>
        <w:t>der</w:t>
      </w:r>
      <w:proofErr w:type="gramEnd"/>
      <w:r>
        <w:t xml:space="preserve">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D44C57">
        <w:fldChar w:fldCharType="begin"/>
      </w:r>
      <w:r w:rsidR="00D44C57">
        <w:instrText xml:space="preserve"> SEQ Abbildung \* ARABIC </w:instrText>
      </w:r>
      <w:r w:rsidR="00D44C57">
        <w:fldChar w:fldCharType="separate"/>
      </w:r>
      <w:r>
        <w:rPr>
          <w:noProof/>
        </w:rPr>
        <w:t>10</w:t>
      </w:r>
      <w:r w:rsidR="00D44C57">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on wurde das Team jedoch eines B</w:t>
      </w:r>
      <w:r>
        <w:t xml:space="preserve">esseren belehrt. Das </w:t>
      </w:r>
      <w:r w:rsidR="00802A18">
        <w:t xml:space="preserve">auf </w:t>
      </w:r>
      <w:proofErr w:type="gramStart"/>
      <w:r w:rsidR="00802A18">
        <w:t>der</w:t>
      </w:r>
      <w:proofErr w:type="gramEnd"/>
      <w:r w:rsidR="00802A18">
        <w:t xml:space="preserve">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12" w:name="_Ref319068033"/>
      <w:r>
        <w:t>Variante B: 2 x 2 55“ Monitore</w:t>
      </w:r>
      <w:bookmarkEnd w:id="12"/>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D44C57">
        <w:fldChar w:fldCharType="begin"/>
      </w:r>
      <w:r w:rsidR="00D44C57">
        <w:instrText xml:space="preserve"> SEQ Abbildung \* ARABIC </w:instrText>
      </w:r>
      <w:r w:rsidR="00D44C57">
        <w:fldChar w:fldCharType="separate"/>
      </w:r>
      <w:r>
        <w:rPr>
          <w:noProof/>
        </w:rPr>
        <w:t>11</w:t>
      </w:r>
      <w:r w:rsidR="00D44C57">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3" w:name="_Ref319068177"/>
      <w:r>
        <w:t xml:space="preserve">Abbildung </w:t>
      </w:r>
      <w:r w:rsidR="00D44C57">
        <w:fldChar w:fldCharType="begin"/>
      </w:r>
      <w:r w:rsidR="00D44C57">
        <w:instrText xml:space="preserve"> SEQ Abbildung \* ARABIC </w:instrText>
      </w:r>
      <w:r w:rsidR="00D44C57">
        <w:fldChar w:fldCharType="separate"/>
      </w:r>
      <w:r>
        <w:rPr>
          <w:noProof/>
        </w:rPr>
        <w:t>12</w:t>
      </w:r>
      <w:r w:rsidR="00D44C57">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3"/>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D44C57">
        <w:fldChar w:fldCharType="begin"/>
      </w:r>
      <w:r w:rsidR="00D44C57">
        <w:instrText xml:space="preserve"> SEQ Abbildung \* ARABIC </w:instrText>
      </w:r>
      <w:r w:rsidR="00D44C57">
        <w:fldChar w:fldCharType="separate"/>
      </w:r>
      <w:r>
        <w:rPr>
          <w:noProof/>
        </w:rPr>
        <w:t>13</w:t>
      </w:r>
      <w:r w:rsidR="00D44C57">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4" w:name="_Ref318900849"/>
      <w:r>
        <w:t xml:space="preserve">Abbildung </w:t>
      </w:r>
      <w:r w:rsidR="00D44C57">
        <w:fldChar w:fldCharType="begin"/>
      </w:r>
      <w:r w:rsidR="00D44C57">
        <w:instrText xml:space="preserve"> SEQ Abbildung \* ARABIC </w:instrText>
      </w:r>
      <w:r w:rsidR="00D44C57">
        <w:fldChar w:fldCharType="separate"/>
      </w:r>
      <w:r>
        <w:rPr>
          <w:noProof/>
        </w:rPr>
        <w:t>14</w:t>
      </w:r>
      <w:r w:rsidR="00D44C57">
        <w:rPr>
          <w:noProof/>
        </w:rPr>
        <w:fldChar w:fldCharType="end"/>
      </w:r>
      <w:r>
        <w:t xml:space="preserve"> - Variante A: 1 x 6 55" Monitore, Hellraumprojektor Test</w:t>
      </w:r>
      <w:bookmarkEnd w:id="14"/>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9D51FF" w:rsidRDefault="009D51FF" w:rsidP="009D51FF">
      <w:r>
        <w:t xml:space="preserve">Durch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15" w:name="_Ref319065040"/>
      <w:r>
        <w:br w:type="page"/>
      </w:r>
    </w:p>
    <w:p w:rsidR="007E0847" w:rsidRDefault="007E0847" w:rsidP="007E0847">
      <w:pPr>
        <w:pStyle w:val="Heading3"/>
      </w:pPr>
      <w:r>
        <w:lastRenderedPageBreak/>
        <w:t>Grafikkarten</w:t>
      </w:r>
      <w:bookmarkEnd w:id="15"/>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D44C57">
        <w:fldChar w:fldCharType="begin"/>
      </w:r>
      <w:r w:rsidR="00D44C57">
        <w:instrText xml:space="preserve"> SEQ Abbildung \* ARABIC </w:instrText>
      </w:r>
      <w:r w:rsidR="00D44C57">
        <w:fldChar w:fldCharType="separate"/>
      </w:r>
      <w:r>
        <w:rPr>
          <w:noProof/>
        </w:rPr>
        <w:t>15</w:t>
      </w:r>
      <w:r w:rsidR="00D44C57">
        <w:rPr>
          <w:noProof/>
        </w:rPr>
        <w:fldChar w:fldCharType="end"/>
      </w:r>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r w:rsidR="00D44C57">
        <w:fldChar w:fldCharType="begin"/>
      </w:r>
      <w:r w:rsidR="00D44C57">
        <w:instrText xml:space="preserve"> SEQ Abbildung \* ARABIC </w:instrText>
      </w:r>
      <w:r w:rsidR="00D44C57">
        <w:fldChar w:fldCharType="separate"/>
      </w:r>
      <w:r>
        <w:rPr>
          <w:noProof/>
        </w:rPr>
        <w:t>16</w:t>
      </w:r>
      <w:r w:rsidR="00D44C57">
        <w:rPr>
          <w:noProof/>
        </w:rPr>
        <w:fldChar w:fldCharType="end"/>
      </w:r>
      <w:r>
        <w:t xml:space="preserve"> - </w:t>
      </w:r>
      <w:proofErr w:type="spellStart"/>
      <w:r>
        <w:t>Matrox</w:t>
      </w:r>
      <w:proofErr w:type="spellEnd"/>
      <w:r>
        <w:t xml:space="preserve"> </w:t>
      </w:r>
      <w:r w:rsidRPr="008D539C">
        <w:t>M9128</w:t>
      </w:r>
    </w:p>
    <w:p w:rsidR="001D6D72" w:rsidRPr="001D6D72" w:rsidRDefault="001D6D72" w:rsidP="007E0847"/>
    <w:sectPr w:rsidR="001D6D72" w:rsidRPr="001D6D72"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387" w:rsidRDefault="00736387" w:rsidP="008F2373">
      <w:pPr>
        <w:spacing w:after="0"/>
      </w:pPr>
      <w:r>
        <w:separator/>
      </w:r>
    </w:p>
  </w:endnote>
  <w:endnote w:type="continuationSeparator" w:id="0">
    <w:p w:rsidR="00736387" w:rsidRDefault="0073638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845521">
      <w:t xml:space="preserve"> - Vorstudie</w:t>
    </w:r>
    <w:r w:rsidR="008F2373" w:rsidRPr="005E2896">
      <w:tab/>
    </w:r>
    <w:r w:rsidR="00AF4AE0">
      <w:fldChar w:fldCharType="begin"/>
    </w:r>
    <w:r w:rsidR="002E65A6">
      <w:instrText xml:space="preserve"> DATE  \@ "d. MMMM yyyy"  \* MERGEFORMAT </w:instrText>
    </w:r>
    <w:r w:rsidR="00AF4AE0">
      <w:fldChar w:fldCharType="separate"/>
    </w:r>
    <w:r w:rsidR="008D093B">
      <w:rPr>
        <w:noProof/>
      </w:rPr>
      <w:t>13. März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7960B3" w:rsidRPr="007960B3">
      <w:rPr>
        <w:b/>
        <w:noProof/>
        <w:lang w:val="de-DE"/>
      </w:rPr>
      <w:t>15</w:t>
    </w:r>
    <w:r w:rsidR="00AF4AE0">
      <w:rPr>
        <w:b/>
      </w:rPr>
      <w:fldChar w:fldCharType="end"/>
    </w:r>
    <w:r w:rsidR="008F2373">
      <w:rPr>
        <w:lang w:val="de-DE"/>
      </w:rPr>
      <w:t xml:space="preserve"> von </w:t>
    </w:r>
    <w:r w:rsidR="00736387">
      <w:fldChar w:fldCharType="begin"/>
    </w:r>
    <w:r w:rsidR="00736387">
      <w:instrText>NUMPAGES  \* Arabic  \* MERGEFORMAT</w:instrText>
    </w:r>
    <w:r w:rsidR="00736387">
      <w:fldChar w:fldCharType="separate"/>
    </w:r>
    <w:r w:rsidR="007960B3" w:rsidRPr="007960B3">
      <w:rPr>
        <w:b/>
        <w:noProof/>
        <w:lang w:val="de-DE"/>
      </w:rPr>
      <w:t>20</w:t>
    </w:r>
    <w:r w:rsidR="00736387">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387" w:rsidRDefault="00736387" w:rsidP="008F2373">
      <w:pPr>
        <w:spacing w:after="0"/>
      </w:pPr>
      <w:r>
        <w:separator/>
      </w:r>
    </w:p>
  </w:footnote>
  <w:footnote w:type="continuationSeparator" w:id="0">
    <w:p w:rsidR="00736387" w:rsidRDefault="00736387"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40982"/>
    <w:rsid w:val="00043479"/>
    <w:rsid w:val="00045A3C"/>
    <w:rsid w:val="000501F4"/>
    <w:rsid w:val="00077156"/>
    <w:rsid w:val="00080D36"/>
    <w:rsid w:val="000917AE"/>
    <w:rsid w:val="00097AB6"/>
    <w:rsid w:val="000A1DF7"/>
    <w:rsid w:val="000A2C34"/>
    <w:rsid w:val="000B1504"/>
    <w:rsid w:val="000B658F"/>
    <w:rsid w:val="000B66FE"/>
    <w:rsid w:val="000B6D9A"/>
    <w:rsid w:val="000B76FC"/>
    <w:rsid w:val="000C0EBB"/>
    <w:rsid w:val="000E2D35"/>
    <w:rsid w:val="000E71F7"/>
    <w:rsid w:val="000F1D46"/>
    <w:rsid w:val="000F25E8"/>
    <w:rsid w:val="000F790F"/>
    <w:rsid w:val="001109D2"/>
    <w:rsid w:val="00120AEB"/>
    <w:rsid w:val="00120E67"/>
    <w:rsid w:val="00124175"/>
    <w:rsid w:val="001337FF"/>
    <w:rsid w:val="0014503D"/>
    <w:rsid w:val="001528C8"/>
    <w:rsid w:val="00153E6F"/>
    <w:rsid w:val="001609C2"/>
    <w:rsid w:val="00172C87"/>
    <w:rsid w:val="001769F0"/>
    <w:rsid w:val="00191C04"/>
    <w:rsid w:val="001A2685"/>
    <w:rsid w:val="001B29E1"/>
    <w:rsid w:val="001C50AE"/>
    <w:rsid w:val="001D17F5"/>
    <w:rsid w:val="001D6D72"/>
    <w:rsid w:val="001E53C4"/>
    <w:rsid w:val="001E7808"/>
    <w:rsid w:val="001F04A2"/>
    <w:rsid w:val="001F1125"/>
    <w:rsid w:val="001F2A8C"/>
    <w:rsid w:val="001F61F8"/>
    <w:rsid w:val="00214F45"/>
    <w:rsid w:val="00220C5E"/>
    <w:rsid w:val="00223137"/>
    <w:rsid w:val="0022501B"/>
    <w:rsid w:val="00225791"/>
    <w:rsid w:val="00241093"/>
    <w:rsid w:val="002433A7"/>
    <w:rsid w:val="00253EF6"/>
    <w:rsid w:val="0026560F"/>
    <w:rsid w:val="0027094B"/>
    <w:rsid w:val="00273717"/>
    <w:rsid w:val="002761ED"/>
    <w:rsid w:val="00282D49"/>
    <w:rsid w:val="00283C40"/>
    <w:rsid w:val="002840DC"/>
    <w:rsid w:val="00284414"/>
    <w:rsid w:val="002849C8"/>
    <w:rsid w:val="00285EE8"/>
    <w:rsid w:val="00287299"/>
    <w:rsid w:val="00293450"/>
    <w:rsid w:val="002940C7"/>
    <w:rsid w:val="002A32D0"/>
    <w:rsid w:val="002B3913"/>
    <w:rsid w:val="002B6D39"/>
    <w:rsid w:val="002C2C6F"/>
    <w:rsid w:val="002D367A"/>
    <w:rsid w:val="002D3FE4"/>
    <w:rsid w:val="002E16A4"/>
    <w:rsid w:val="002E635C"/>
    <w:rsid w:val="002E65A6"/>
    <w:rsid w:val="002F28DD"/>
    <w:rsid w:val="002F3CAF"/>
    <w:rsid w:val="002F7CC2"/>
    <w:rsid w:val="00301F1C"/>
    <w:rsid w:val="0030331D"/>
    <w:rsid w:val="003045A3"/>
    <w:rsid w:val="00314A8E"/>
    <w:rsid w:val="00320CC3"/>
    <w:rsid w:val="00324B10"/>
    <w:rsid w:val="003324F5"/>
    <w:rsid w:val="003365B7"/>
    <w:rsid w:val="00352995"/>
    <w:rsid w:val="00353578"/>
    <w:rsid w:val="00361ABD"/>
    <w:rsid w:val="00381B2C"/>
    <w:rsid w:val="00394058"/>
    <w:rsid w:val="003A0ADD"/>
    <w:rsid w:val="003A4B5B"/>
    <w:rsid w:val="003A5C55"/>
    <w:rsid w:val="003C3BB7"/>
    <w:rsid w:val="003D115F"/>
    <w:rsid w:val="003D2D5A"/>
    <w:rsid w:val="003D78E0"/>
    <w:rsid w:val="003E40FB"/>
    <w:rsid w:val="003E5974"/>
    <w:rsid w:val="00402E1C"/>
    <w:rsid w:val="00404F4E"/>
    <w:rsid w:val="00415959"/>
    <w:rsid w:val="00425091"/>
    <w:rsid w:val="00426561"/>
    <w:rsid w:val="004431D2"/>
    <w:rsid w:val="00444D21"/>
    <w:rsid w:val="004519B1"/>
    <w:rsid w:val="004619EB"/>
    <w:rsid w:val="004814AD"/>
    <w:rsid w:val="00481AD8"/>
    <w:rsid w:val="00487429"/>
    <w:rsid w:val="00490236"/>
    <w:rsid w:val="00495F52"/>
    <w:rsid w:val="00496465"/>
    <w:rsid w:val="004A070C"/>
    <w:rsid w:val="004A43AA"/>
    <w:rsid w:val="004B0ACA"/>
    <w:rsid w:val="004C0739"/>
    <w:rsid w:val="004C2220"/>
    <w:rsid w:val="004C6767"/>
    <w:rsid w:val="004D522A"/>
    <w:rsid w:val="004E534B"/>
    <w:rsid w:val="004E6A6B"/>
    <w:rsid w:val="004F1530"/>
    <w:rsid w:val="00504496"/>
    <w:rsid w:val="00506318"/>
    <w:rsid w:val="0050684A"/>
    <w:rsid w:val="005159A7"/>
    <w:rsid w:val="00517828"/>
    <w:rsid w:val="0053007C"/>
    <w:rsid w:val="005320A6"/>
    <w:rsid w:val="00532F95"/>
    <w:rsid w:val="005407C8"/>
    <w:rsid w:val="00545B7C"/>
    <w:rsid w:val="00551365"/>
    <w:rsid w:val="005532E5"/>
    <w:rsid w:val="00560405"/>
    <w:rsid w:val="00561AEA"/>
    <w:rsid w:val="0056419C"/>
    <w:rsid w:val="00567864"/>
    <w:rsid w:val="005743C4"/>
    <w:rsid w:val="00574FC7"/>
    <w:rsid w:val="005779F5"/>
    <w:rsid w:val="005867A0"/>
    <w:rsid w:val="005875F5"/>
    <w:rsid w:val="0059202A"/>
    <w:rsid w:val="0059227C"/>
    <w:rsid w:val="00594AD1"/>
    <w:rsid w:val="005A4EC3"/>
    <w:rsid w:val="005B081C"/>
    <w:rsid w:val="005B267B"/>
    <w:rsid w:val="005B5D3E"/>
    <w:rsid w:val="005C4E1C"/>
    <w:rsid w:val="005E1D61"/>
    <w:rsid w:val="005E2896"/>
    <w:rsid w:val="005E3310"/>
    <w:rsid w:val="005E6C04"/>
    <w:rsid w:val="005F6A3C"/>
    <w:rsid w:val="00607536"/>
    <w:rsid w:val="006118A4"/>
    <w:rsid w:val="00613195"/>
    <w:rsid w:val="006156A4"/>
    <w:rsid w:val="0062053B"/>
    <w:rsid w:val="006211F6"/>
    <w:rsid w:val="00621221"/>
    <w:rsid w:val="00623750"/>
    <w:rsid w:val="0062709E"/>
    <w:rsid w:val="006314BE"/>
    <w:rsid w:val="00635381"/>
    <w:rsid w:val="00637BEA"/>
    <w:rsid w:val="00642D6F"/>
    <w:rsid w:val="00651384"/>
    <w:rsid w:val="00670EF6"/>
    <w:rsid w:val="0068294E"/>
    <w:rsid w:val="00683C6C"/>
    <w:rsid w:val="0068440F"/>
    <w:rsid w:val="00687113"/>
    <w:rsid w:val="00690341"/>
    <w:rsid w:val="006939B6"/>
    <w:rsid w:val="00695BB6"/>
    <w:rsid w:val="00695F14"/>
    <w:rsid w:val="006A2C1C"/>
    <w:rsid w:val="006A77EE"/>
    <w:rsid w:val="006B6727"/>
    <w:rsid w:val="006C2963"/>
    <w:rsid w:val="006C6507"/>
    <w:rsid w:val="006D5A74"/>
    <w:rsid w:val="006D6B49"/>
    <w:rsid w:val="006E5CF4"/>
    <w:rsid w:val="006F0BE2"/>
    <w:rsid w:val="006F2255"/>
    <w:rsid w:val="006F26CE"/>
    <w:rsid w:val="00712039"/>
    <w:rsid w:val="00713284"/>
    <w:rsid w:val="00713DB2"/>
    <w:rsid w:val="00717701"/>
    <w:rsid w:val="00725C78"/>
    <w:rsid w:val="00725DF9"/>
    <w:rsid w:val="00727600"/>
    <w:rsid w:val="0073417C"/>
    <w:rsid w:val="0073435E"/>
    <w:rsid w:val="00736387"/>
    <w:rsid w:val="007424FB"/>
    <w:rsid w:val="0075029B"/>
    <w:rsid w:val="007537D1"/>
    <w:rsid w:val="00760725"/>
    <w:rsid w:val="00760B65"/>
    <w:rsid w:val="00764378"/>
    <w:rsid w:val="007651C9"/>
    <w:rsid w:val="00771BC9"/>
    <w:rsid w:val="0077258B"/>
    <w:rsid w:val="0077276C"/>
    <w:rsid w:val="007960B3"/>
    <w:rsid w:val="007A158A"/>
    <w:rsid w:val="007B4107"/>
    <w:rsid w:val="007B442E"/>
    <w:rsid w:val="007B716D"/>
    <w:rsid w:val="007B74F2"/>
    <w:rsid w:val="007C23B7"/>
    <w:rsid w:val="007C23DC"/>
    <w:rsid w:val="007D405F"/>
    <w:rsid w:val="007D69EA"/>
    <w:rsid w:val="007D7C64"/>
    <w:rsid w:val="007E0847"/>
    <w:rsid w:val="007E095D"/>
    <w:rsid w:val="007E2111"/>
    <w:rsid w:val="007F1ABA"/>
    <w:rsid w:val="00802A18"/>
    <w:rsid w:val="00804C8A"/>
    <w:rsid w:val="00807A5A"/>
    <w:rsid w:val="00837E80"/>
    <w:rsid w:val="00842A23"/>
    <w:rsid w:val="00844ADD"/>
    <w:rsid w:val="00845521"/>
    <w:rsid w:val="008472C4"/>
    <w:rsid w:val="00850ED6"/>
    <w:rsid w:val="0085280D"/>
    <w:rsid w:val="00867A7F"/>
    <w:rsid w:val="00870C31"/>
    <w:rsid w:val="008722E3"/>
    <w:rsid w:val="00883E89"/>
    <w:rsid w:val="00887085"/>
    <w:rsid w:val="008A36ED"/>
    <w:rsid w:val="008A420E"/>
    <w:rsid w:val="008A4E18"/>
    <w:rsid w:val="008B3DC8"/>
    <w:rsid w:val="008B74EE"/>
    <w:rsid w:val="008C0A1C"/>
    <w:rsid w:val="008C54BF"/>
    <w:rsid w:val="008D093B"/>
    <w:rsid w:val="008E328B"/>
    <w:rsid w:val="008E4868"/>
    <w:rsid w:val="008F2373"/>
    <w:rsid w:val="008F5EC5"/>
    <w:rsid w:val="008F6C36"/>
    <w:rsid w:val="009030F0"/>
    <w:rsid w:val="0090356D"/>
    <w:rsid w:val="00904157"/>
    <w:rsid w:val="0092056D"/>
    <w:rsid w:val="00921794"/>
    <w:rsid w:val="009303F0"/>
    <w:rsid w:val="00952B86"/>
    <w:rsid w:val="00954D75"/>
    <w:rsid w:val="009644BA"/>
    <w:rsid w:val="00971195"/>
    <w:rsid w:val="0097119A"/>
    <w:rsid w:val="00974170"/>
    <w:rsid w:val="00976450"/>
    <w:rsid w:val="00976894"/>
    <w:rsid w:val="00985ABF"/>
    <w:rsid w:val="00986E0E"/>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4FD9"/>
    <w:rsid w:val="009E7E2F"/>
    <w:rsid w:val="009F0453"/>
    <w:rsid w:val="009F4E6A"/>
    <w:rsid w:val="009F5349"/>
    <w:rsid w:val="00A06B4F"/>
    <w:rsid w:val="00A31DA1"/>
    <w:rsid w:val="00A32111"/>
    <w:rsid w:val="00A367D8"/>
    <w:rsid w:val="00A46354"/>
    <w:rsid w:val="00A53880"/>
    <w:rsid w:val="00A611DF"/>
    <w:rsid w:val="00A63319"/>
    <w:rsid w:val="00A70C31"/>
    <w:rsid w:val="00A75891"/>
    <w:rsid w:val="00A812EA"/>
    <w:rsid w:val="00A91113"/>
    <w:rsid w:val="00A95DE4"/>
    <w:rsid w:val="00AB1284"/>
    <w:rsid w:val="00AB21BC"/>
    <w:rsid w:val="00AB51D5"/>
    <w:rsid w:val="00AC40CC"/>
    <w:rsid w:val="00AC6443"/>
    <w:rsid w:val="00AC6938"/>
    <w:rsid w:val="00AE119D"/>
    <w:rsid w:val="00AE16E4"/>
    <w:rsid w:val="00AF111F"/>
    <w:rsid w:val="00AF2C24"/>
    <w:rsid w:val="00AF2C34"/>
    <w:rsid w:val="00AF2C64"/>
    <w:rsid w:val="00AF392F"/>
    <w:rsid w:val="00AF4AE0"/>
    <w:rsid w:val="00AF4E74"/>
    <w:rsid w:val="00AF5376"/>
    <w:rsid w:val="00AF7DD4"/>
    <w:rsid w:val="00B03202"/>
    <w:rsid w:val="00B038C9"/>
    <w:rsid w:val="00B10239"/>
    <w:rsid w:val="00B1324E"/>
    <w:rsid w:val="00B1790B"/>
    <w:rsid w:val="00B3260D"/>
    <w:rsid w:val="00B53EFA"/>
    <w:rsid w:val="00B541BC"/>
    <w:rsid w:val="00B5526F"/>
    <w:rsid w:val="00B5674E"/>
    <w:rsid w:val="00B623FB"/>
    <w:rsid w:val="00B70C1E"/>
    <w:rsid w:val="00B712B5"/>
    <w:rsid w:val="00B920E7"/>
    <w:rsid w:val="00BA2470"/>
    <w:rsid w:val="00BA797E"/>
    <w:rsid w:val="00BB1425"/>
    <w:rsid w:val="00BB289B"/>
    <w:rsid w:val="00BC3D6A"/>
    <w:rsid w:val="00BC64A4"/>
    <w:rsid w:val="00BD0271"/>
    <w:rsid w:val="00BD4531"/>
    <w:rsid w:val="00BE6DFC"/>
    <w:rsid w:val="00BF1750"/>
    <w:rsid w:val="00C02122"/>
    <w:rsid w:val="00C14F5B"/>
    <w:rsid w:val="00C20E2C"/>
    <w:rsid w:val="00C22202"/>
    <w:rsid w:val="00C25A25"/>
    <w:rsid w:val="00C3308E"/>
    <w:rsid w:val="00C34D92"/>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5D9B"/>
    <w:rsid w:val="00CD42C7"/>
    <w:rsid w:val="00CE0072"/>
    <w:rsid w:val="00CE224A"/>
    <w:rsid w:val="00CE533D"/>
    <w:rsid w:val="00CE57E3"/>
    <w:rsid w:val="00CF7C6B"/>
    <w:rsid w:val="00D016B9"/>
    <w:rsid w:val="00D03F49"/>
    <w:rsid w:val="00D0606E"/>
    <w:rsid w:val="00D072D8"/>
    <w:rsid w:val="00D106FE"/>
    <w:rsid w:val="00D1407B"/>
    <w:rsid w:val="00D21A0C"/>
    <w:rsid w:val="00D22B0A"/>
    <w:rsid w:val="00D26F57"/>
    <w:rsid w:val="00D32379"/>
    <w:rsid w:val="00D36BAE"/>
    <w:rsid w:val="00D400BD"/>
    <w:rsid w:val="00D44C57"/>
    <w:rsid w:val="00D737E2"/>
    <w:rsid w:val="00D80FD8"/>
    <w:rsid w:val="00D81DA1"/>
    <w:rsid w:val="00DA08D7"/>
    <w:rsid w:val="00DB28C8"/>
    <w:rsid w:val="00DB2BAD"/>
    <w:rsid w:val="00DB7EF2"/>
    <w:rsid w:val="00DC33F4"/>
    <w:rsid w:val="00DC3834"/>
    <w:rsid w:val="00DD552D"/>
    <w:rsid w:val="00DE350D"/>
    <w:rsid w:val="00DE61E9"/>
    <w:rsid w:val="00DF3168"/>
    <w:rsid w:val="00DF675E"/>
    <w:rsid w:val="00DF6C06"/>
    <w:rsid w:val="00E13112"/>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5192"/>
    <w:rsid w:val="00E757CA"/>
    <w:rsid w:val="00E8442E"/>
    <w:rsid w:val="00E860CF"/>
    <w:rsid w:val="00E87169"/>
    <w:rsid w:val="00EA10FA"/>
    <w:rsid w:val="00EA18CE"/>
    <w:rsid w:val="00EA2F23"/>
    <w:rsid w:val="00EC3063"/>
    <w:rsid w:val="00EE2997"/>
    <w:rsid w:val="00EE2AB1"/>
    <w:rsid w:val="00EE2AFB"/>
    <w:rsid w:val="00EE3281"/>
    <w:rsid w:val="00EF05C5"/>
    <w:rsid w:val="00EF676F"/>
    <w:rsid w:val="00F0524E"/>
    <w:rsid w:val="00F13D56"/>
    <w:rsid w:val="00F14036"/>
    <w:rsid w:val="00F21003"/>
    <w:rsid w:val="00F30F5B"/>
    <w:rsid w:val="00F37EE6"/>
    <w:rsid w:val="00F42E13"/>
    <w:rsid w:val="00F456CB"/>
    <w:rsid w:val="00F559D6"/>
    <w:rsid w:val="00F615AF"/>
    <w:rsid w:val="00F61D70"/>
    <w:rsid w:val="00F622F0"/>
    <w:rsid w:val="00F75EAF"/>
    <w:rsid w:val="00F8391A"/>
    <w:rsid w:val="00F842AC"/>
    <w:rsid w:val="00F9181E"/>
    <w:rsid w:val="00FA0A45"/>
    <w:rsid w:val="00FA4200"/>
    <w:rsid w:val="00FA78A4"/>
    <w:rsid w:val="00FB472D"/>
    <w:rsid w:val="00FB7E05"/>
    <w:rsid w:val="00FC564C"/>
    <w:rsid w:val="00FC5B3C"/>
    <w:rsid w:val="00FC7011"/>
    <w:rsid w:val="00FE05E2"/>
    <w:rsid w:val="00FE62F9"/>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3.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7.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35790976"/>
        <c:axId val="135792512"/>
      </c:lineChart>
      <c:catAx>
        <c:axId val="135790976"/>
        <c:scaling>
          <c:orientation val="minMax"/>
        </c:scaling>
        <c:delete val="0"/>
        <c:axPos val="b"/>
        <c:majorTickMark val="out"/>
        <c:minorTickMark val="none"/>
        <c:tickLblPos val="nextTo"/>
        <c:crossAx val="135792512"/>
        <c:crosses val="autoZero"/>
        <c:auto val="1"/>
        <c:lblAlgn val="ctr"/>
        <c:lblOffset val="100"/>
        <c:noMultiLvlLbl val="0"/>
      </c:catAx>
      <c:valAx>
        <c:axId val="135792512"/>
        <c:scaling>
          <c:orientation val="minMax"/>
        </c:scaling>
        <c:delete val="0"/>
        <c:axPos val="l"/>
        <c:majorGridlines/>
        <c:numFmt formatCode="General" sourceLinked="1"/>
        <c:majorTickMark val="out"/>
        <c:minorTickMark val="none"/>
        <c:tickLblPos val="nextTo"/>
        <c:crossAx val="13579097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49469440"/>
        <c:axId val="149471232"/>
      </c:barChart>
      <c:catAx>
        <c:axId val="149469440"/>
        <c:scaling>
          <c:orientation val="maxMin"/>
        </c:scaling>
        <c:delete val="0"/>
        <c:axPos val="l"/>
        <c:majorTickMark val="out"/>
        <c:minorTickMark val="none"/>
        <c:tickLblPos val="nextTo"/>
        <c:crossAx val="149471232"/>
        <c:crosses val="autoZero"/>
        <c:auto val="1"/>
        <c:lblAlgn val="ctr"/>
        <c:lblOffset val="100"/>
        <c:noMultiLvlLbl val="0"/>
      </c:catAx>
      <c:valAx>
        <c:axId val="14947123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4946944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49570304"/>
        <c:axId val="149571840"/>
      </c:barChart>
      <c:catAx>
        <c:axId val="149570304"/>
        <c:scaling>
          <c:orientation val="maxMin"/>
        </c:scaling>
        <c:delete val="0"/>
        <c:axPos val="l"/>
        <c:majorTickMark val="none"/>
        <c:minorTickMark val="none"/>
        <c:tickLblPos val="nextTo"/>
        <c:crossAx val="149571840"/>
        <c:crosses val="autoZero"/>
        <c:auto val="1"/>
        <c:lblAlgn val="ctr"/>
        <c:lblOffset val="100"/>
        <c:tickLblSkip val="1"/>
        <c:noMultiLvlLbl val="0"/>
      </c:catAx>
      <c:valAx>
        <c:axId val="149571840"/>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149570304"/>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49650432"/>
        <c:axId val="149668608"/>
      </c:bubbleChart>
      <c:valAx>
        <c:axId val="149650432"/>
        <c:scaling>
          <c:orientation val="minMax"/>
          <c:max val="5"/>
          <c:min val="0"/>
        </c:scaling>
        <c:delete val="1"/>
        <c:axPos val="t"/>
        <c:majorGridlines/>
        <c:numFmt formatCode="General" sourceLinked="1"/>
        <c:majorTickMark val="out"/>
        <c:minorTickMark val="none"/>
        <c:tickLblPos val="nextTo"/>
        <c:crossAx val="149668608"/>
        <c:crosses val="autoZero"/>
        <c:crossBetween val="midCat"/>
      </c:valAx>
      <c:valAx>
        <c:axId val="149668608"/>
        <c:scaling>
          <c:orientation val="maxMin"/>
          <c:max val="4.5"/>
          <c:min val="0"/>
        </c:scaling>
        <c:delete val="1"/>
        <c:axPos val="l"/>
        <c:majorGridlines/>
        <c:numFmt formatCode="General" sourceLinked="1"/>
        <c:majorTickMark val="out"/>
        <c:minorTickMark val="none"/>
        <c:tickLblPos val="nextTo"/>
        <c:crossAx val="14965043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2FF19-38A5-442A-A5B7-16366D1E4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4185</Words>
  <Characters>26371</Characters>
  <Application>Microsoft Office Word</Application>
  <DocSecurity>0</DocSecurity>
  <Lines>219</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30496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303</cp:revision>
  <dcterms:created xsi:type="dcterms:W3CDTF">2012-02-24T08:17:00Z</dcterms:created>
  <dcterms:modified xsi:type="dcterms:W3CDTF">2012-03-13T17:58:00Z</dcterms:modified>
</cp:coreProperties>
</file>