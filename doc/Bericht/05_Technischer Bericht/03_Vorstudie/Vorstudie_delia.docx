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74C78">
            <w:r>
              <w:t>Datum</w:t>
            </w:r>
          </w:p>
        </w:tc>
        <w:tc>
          <w:tcPr>
            <w:tcW w:w="993" w:type="dxa"/>
          </w:tcPr>
          <w:p w:rsidR="007B716D" w:rsidRDefault="007B716D" w:rsidP="00D74C78">
            <w:r>
              <w:t>Version</w:t>
            </w:r>
          </w:p>
        </w:tc>
        <w:tc>
          <w:tcPr>
            <w:tcW w:w="4674" w:type="dxa"/>
          </w:tcPr>
          <w:p w:rsidR="007B716D" w:rsidRDefault="007B716D" w:rsidP="00D74C78">
            <w:r>
              <w:t>Änderung</w:t>
            </w:r>
          </w:p>
        </w:tc>
        <w:tc>
          <w:tcPr>
            <w:tcW w:w="2303" w:type="dxa"/>
          </w:tcPr>
          <w:p w:rsidR="007B716D" w:rsidRDefault="007B716D" w:rsidP="00D74C78">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74C78">
            <w:pPr>
              <w:rPr>
                <w:b/>
              </w:rPr>
            </w:pPr>
            <w:r>
              <w:t>24.02.2012</w:t>
            </w:r>
          </w:p>
        </w:tc>
        <w:tc>
          <w:tcPr>
            <w:tcW w:w="993" w:type="dxa"/>
          </w:tcPr>
          <w:p w:rsidR="007B716D" w:rsidRPr="00F9181E" w:rsidRDefault="007B716D" w:rsidP="00D74C78">
            <w:r w:rsidRPr="00F9181E">
              <w:t>1.0</w:t>
            </w:r>
          </w:p>
        </w:tc>
        <w:tc>
          <w:tcPr>
            <w:tcW w:w="4674" w:type="dxa"/>
          </w:tcPr>
          <w:p w:rsidR="007B716D" w:rsidRPr="00F9181E" w:rsidRDefault="007B716D" w:rsidP="00D74C78">
            <w:r w:rsidRPr="00F9181E">
              <w:t>Erste Version des Dokuments</w:t>
            </w:r>
          </w:p>
        </w:tc>
        <w:tc>
          <w:tcPr>
            <w:tcW w:w="2303" w:type="dxa"/>
          </w:tcPr>
          <w:p w:rsidR="007B716D" w:rsidRPr="00F9181E" w:rsidRDefault="00AF111F" w:rsidP="00D74C78">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74C78">
            <w:r>
              <w:t>28.02.2012</w:t>
            </w:r>
          </w:p>
        </w:tc>
        <w:tc>
          <w:tcPr>
            <w:tcW w:w="993" w:type="dxa"/>
          </w:tcPr>
          <w:p w:rsidR="00DF675E" w:rsidRPr="00F9181E" w:rsidRDefault="00DF675E" w:rsidP="00D74C78">
            <w:r>
              <w:t>1.1</w:t>
            </w:r>
          </w:p>
        </w:tc>
        <w:tc>
          <w:tcPr>
            <w:tcW w:w="4674" w:type="dxa"/>
          </w:tcPr>
          <w:p w:rsidR="00DF675E" w:rsidRPr="00F9181E" w:rsidRDefault="00DF675E" w:rsidP="00D74C78">
            <w:r>
              <w:t>Fragebogen, Passanten Analyse</w:t>
            </w:r>
          </w:p>
        </w:tc>
        <w:tc>
          <w:tcPr>
            <w:tcW w:w="2303" w:type="dxa"/>
          </w:tcPr>
          <w:p w:rsidR="00DF675E" w:rsidRDefault="00DF675E" w:rsidP="00D74C78">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74C78">
            <w:r>
              <w:t>02.03.2012</w:t>
            </w:r>
          </w:p>
        </w:tc>
        <w:tc>
          <w:tcPr>
            <w:tcW w:w="993" w:type="dxa"/>
          </w:tcPr>
          <w:p w:rsidR="00621221" w:rsidRDefault="00621221" w:rsidP="00D74C78">
            <w:r>
              <w:t>1.2</w:t>
            </w:r>
          </w:p>
        </w:tc>
        <w:tc>
          <w:tcPr>
            <w:tcW w:w="4674" w:type="dxa"/>
          </w:tcPr>
          <w:p w:rsidR="00621221" w:rsidRDefault="00621221" w:rsidP="00D74C78">
            <w:r>
              <w:t>Passanten Analyse</w:t>
            </w:r>
          </w:p>
        </w:tc>
        <w:tc>
          <w:tcPr>
            <w:tcW w:w="2303" w:type="dxa"/>
          </w:tcPr>
          <w:p w:rsidR="00621221" w:rsidRDefault="00621221" w:rsidP="00D74C78">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74C78">
            <w:r>
              <w:t>08.03.2012</w:t>
            </w:r>
          </w:p>
        </w:tc>
        <w:tc>
          <w:tcPr>
            <w:tcW w:w="993" w:type="dxa"/>
          </w:tcPr>
          <w:p w:rsidR="006A77EE" w:rsidRDefault="006A77EE" w:rsidP="00D74C78">
            <w:r>
              <w:t>1.3</w:t>
            </w:r>
          </w:p>
        </w:tc>
        <w:tc>
          <w:tcPr>
            <w:tcW w:w="4674" w:type="dxa"/>
          </w:tcPr>
          <w:p w:rsidR="006A77EE" w:rsidRDefault="006A77EE" w:rsidP="00D74C78">
            <w:r>
              <w:t>Vision</w:t>
            </w:r>
          </w:p>
        </w:tc>
        <w:tc>
          <w:tcPr>
            <w:tcW w:w="2303" w:type="dxa"/>
          </w:tcPr>
          <w:p w:rsidR="006A77EE" w:rsidRDefault="006A77EE" w:rsidP="00D74C78">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74C78">
            <w:r>
              <w:t>08.03.2012</w:t>
            </w:r>
          </w:p>
        </w:tc>
        <w:tc>
          <w:tcPr>
            <w:tcW w:w="993" w:type="dxa"/>
          </w:tcPr>
          <w:p w:rsidR="00F13D56" w:rsidRDefault="006A77EE" w:rsidP="00D74C78">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74C78">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D74C78">
            <w:r>
              <w:t>09.03.2012</w:t>
            </w:r>
          </w:p>
        </w:tc>
        <w:tc>
          <w:tcPr>
            <w:tcW w:w="993" w:type="dxa"/>
          </w:tcPr>
          <w:p w:rsidR="00971195" w:rsidRDefault="00971195" w:rsidP="00D74C78">
            <w:r>
              <w:t>1.5</w:t>
            </w:r>
          </w:p>
        </w:tc>
        <w:tc>
          <w:tcPr>
            <w:tcW w:w="4674" w:type="dxa"/>
          </w:tcPr>
          <w:p w:rsidR="00971195" w:rsidRPr="00EC3063" w:rsidRDefault="00EC3063" w:rsidP="00D74C78">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D74C78">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 xml:space="preserve">Die imposante Grösse der Video Wall soll diese für die Nutzer unübersehbar machen und Neugier erwecken. Der Nutzer kann über </w:t>
      </w:r>
      <w:proofErr w:type="spellStart"/>
      <w:r>
        <w:t>Kinect</w:t>
      </w:r>
      <w:proofErr w:type="spellEnd"/>
      <w:r>
        <w:t xml:space="preserve"> mit </w:t>
      </w:r>
      <w:proofErr w:type="gramStart"/>
      <w:r>
        <w:t>der</w:t>
      </w:r>
      <w:proofErr w:type="gramEnd"/>
      <w:r>
        <w:t xml:space="preserve">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191C04">
          <w:rPr>
            <w:noProof/>
          </w:rPr>
          <w:t>1</w:t>
        </w:r>
      </w:fldSimple>
      <w:r>
        <w:t xml:space="preserve"> - Gebäude der HSR</w:t>
      </w:r>
      <w:r w:rsidR="00C02122">
        <w:t xml:space="preserve">, </w:t>
      </w:r>
      <w:r w:rsidR="00E22D50">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191C0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191C0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fldSimple w:instr=" SEQ Abbildung \* ARABIC ">
        <w:r w:rsidR="00191C04">
          <w:rPr>
            <w:noProof/>
          </w:rPr>
          <w:t>4</w:t>
        </w:r>
      </w:fldSimple>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74C78" w:rsidRPr="0073417C" w:rsidRDefault="00D74C7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191C0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322370"/>
      <w:r>
        <w:lastRenderedPageBreak/>
        <w:t>Befragung</w:t>
      </w:r>
      <w:bookmarkEnd w:id="3"/>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74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74C78">
            <w:r>
              <w:t>Abteilung</w:t>
            </w:r>
          </w:p>
        </w:tc>
        <w:tc>
          <w:tcPr>
            <w:tcW w:w="3292" w:type="dxa"/>
          </w:tcPr>
          <w:p w:rsidR="00623750" w:rsidRDefault="00623750" w:rsidP="00D74C78">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25</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29</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20</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37</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23</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48</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651D90E" wp14:editId="5D00BA4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FF7784E" wp14:editId="53CF36DB">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990D45" w:rsidRDefault="00990D45" w:rsidP="007E0847">
      <w:pPr>
        <w:pStyle w:val="Heading2"/>
      </w:pPr>
      <w:proofErr w:type="spellStart"/>
      <w:r>
        <w:lastRenderedPageBreak/>
        <w:t>Behaviour</w:t>
      </w:r>
      <w:proofErr w:type="spellEnd"/>
      <w:r>
        <w:t xml:space="preserve"> Pattern</w:t>
      </w:r>
    </w:p>
    <w:p w:rsidR="00990D45" w:rsidRDefault="00990D45" w:rsidP="00990D45">
      <w:r>
        <w:t>Aus den Befragungen</w:t>
      </w:r>
      <w:r w:rsidR="008773C3">
        <w:t xml:space="preserve"> (siehe </w:t>
      </w:r>
      <w:r w:rsidR="008773C3">
        <w:fldChar w:fldCharType="begin"/>
      </w:r>
      <w:r w:rsidR="008773C3">
        <w:instrText xml:space="preserve"> REF _Ref319322370 \r \h </w:instrText>
      </w:r>
      <w:r w:rsidR="008773C3">
        <w:fldChar w:fldCharType="separate"/>
      </w:r>
      <w:r w:rsidR="008773C3">
        <w:t>I.5</w:t>
      </w:r>
      <w:r w:rsidR="008773C3">
        <w:fldChar w:fldCharType="end"/>
      </w:r>
      <w:r w:rsidR="008773C3">
        <w:t xml:space="preserve"> </w:t>
      </w:r>
      <w:r w:rsidR="008773C3">
        <w:fldChar w:fldCharType="begin"/>
      </w:r>
      <w:r w:rsidR="008773C3">
        <w:instrText xml:space="preserve"> REF _Ref319322370 \h </w:instrText>
      </w:r>
      <w:r w:rsidR="008773C3">
        <w:fldChar w:fldCharType="separate"/>
      </w:r>
      <w:r w:rsidR="008773C3">
        <w:t>Befragung</w:t>
      </w:r>
      <w:r w:rsidR="008773C3">
        <w:fldChar w:fldCharType="end"/>
      </w:r>
      <w:r w:rsidR="008773C3">
        <w:t>)</w:t>
      </w:r>
      <w:r>
        <w:t xml:space="preserve"> lassen sich </w:t>
      </w:r>
      <w:r w:rsidR="008773C3">
        <w:t xml:space="preserve">folgende Punkte für die Persona </w:t>
      </w:r>
      <w:r w:rsidR="00F8012F">
        <w:t>Evaluierung</w:t>
      </w:r>
      <w:r w:rsidR="008773C3">
        <w:t xml:space="preserve"> übernehmen:</w:t>
      </w:r>
    </w:p>
    <w:p w:rsidR="008773C3" w:rsidRDefault="008773C3" w:rsidP="008773C3">
      <w:pPr>
        <w:pStyle w:val="ListParagraph"/>
        <w:numPr>
          <w:ilvl w:val="0"/>
          <w:numId w:val="17"/>
        </w:numPr>
      </w:pPr>
      <w:r>
        <w:t>Sichtbarkeit der Poster</w:t>
      </w:r>
      <w:r w:rsidR="004F6106">
        <w:t xml:space="preserve"> welche das Interesse an den Postern gewichtet</w:t>
      </w:r>
    </w:p>
    <w:p w:rsidR="008773C3" w:rsidRDefault="008773C3" w:rsidP="008773C3">
      <w:pPr>
        <w:pStyle w:val="ListParagraph"/>
        <w:numPr>
          <w:ilvl w:val="0"/>
          <w:numId w:val="17"/>
        </w:numPr>
      </w:pPr>
      <w:r>
        <w:t>Wert der Präsentation</w:t>
      </w:r>
      <w:r w:rsidR="004F6106">
        <w:t xml:space="preserve"> widerspiegelt das Interesse an der Bachelorarbeiten</w:t>
      </w:r>
    </w:p>
    <w:p w:rsidR="008773C3" w:rsidRDefault="008773C3" w:rsidP="008773C3">
      <w:pPr>
        <w:pStyle w:val="ListParagraph"/>
        <w:numPr>
          <w:ilvl w:val="0"/>
          <w:numId w:val="17"/>
        </w:numPr>
      </w:pPr>
      <w:r>
        <w:t>Zeitaufwand</w:t>
      </w:r>
    </w:p>
    <w:p w:rsidR="008773C3" w:rsidRPr="00990D45" w:rsidRDefault="008773C3" w:rsidP="008773C3">
      <w:pPr>
        <w:pStyle w:val="ListParagraph"/>
        <w:numPr>
          <w:ilvl w:val="0"/>
          <w:numId w:val="17"/>
        </w:numPr>
      </w:pPr>
      <w:r>
        <w:t>Qualität der Poster/Broschüre</w:t>
      </w:r>
    </w:p>
    <w:p w:rsidR="008773C3" w:rsidRDefault="00F8012F" w:rsidP="00990D45">
      <w:r>
        <w:t>Die Verteilung sieht wie folgt aus:</w:t>
      </w:r>
    </w:p>
    <w:p w:rsidR="00F8012F" w:rsidRDefault="00F8012F" w:rsidP="00990D45"/>
    <w:p w:rsidR="00B1078E" w:rsidRDefault="006A5198" w:rsidP="00990D45">
      <w:r>
        <w:rPr>
          <w:noProof/>
          <w:lang w:eastAsia="de-CH"/>
        </w:rPr>
        <mc:AlternateContent>
          <mc:Choice Requires="wps">
            <w:drawing>
              <wp:anchor distT="0" distB="0" distL="114300" distR="114300" simplePos="0" relativeHeight="251662336" behindDoc="0" locked="0" layoutInCell="1" allowOverlap="1" wp14:anchorId="78D0F47B" wp14:editId="0340088D">
                <wp:simplePos x="0" y="0"/>
                <wp:positionH relativeFrom="column">
                  <wp:posOffset>509270</wp:posOffset>
                </wp:positionH>
                <wp:positionV relativeFrom="paragraph">
                  <wp:posOffset>45085</wp:posOffset>
                </wp:positionV>
                <wp:extent cx="809625" cy="1403985"/>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noFill/>
                          <a:miter lim="800000"/>
                          <a:headEnd/>
                          <a:tailEnd/>
                        </a:ln>
                      </wps:spPr>
                      <wps:txbx>
                        <w:txbxContent>
                          <w:p w:rsidR="00D74C78" w:rsidRPr="00082E30" w:rsidRDefault="00D74C78" w:rsidP="00082E30">
                            <w:pPr>
                              <w:jc w:val="center"/>
                            </w:pPr>
                            <w:r>
                              <w:t>Sichtbarkeit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0.1pt;margin-top:3.55pt;width:63.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" stroked="f">
                <v:textbox style="mso-fit-shape-to-text:t">
                  <w:txbxContent>
                    <w:p w:rsidR="00082E30" w:rsidRPr="00082E30" w:rsidRDefault="00082E30" w:rsidP="00082E30">
                      <w:pPr>
                        <w:jc w:val="center"/>
                      </w:pPr>
                      <w:r>
                        <w:t>Sichtbarkeit der Poster</w:t>
                      </w:r>
                    </w:p>
                  </w:txbxContent>
                </v:textbox>
              </v:shape>
            </w:pict>
          </mc:Fallback>
        </mc:AlternateContent>
      </w:r>
      <w:r w:rsidR="00082E30">
        <w:rPr>
          <w:noProof/>
          <w:lang w:eastAsia="de-CH"/>
        </w:rPr>
        <mc:AlternateContent>
          <mc:Choice Requires="wps">
            <w:drawing>
              <wp:anchor distT="0" distB="0" distL="114300" distR="114300" simplePos="0" relativeHeight="251668480" behindDoc="0" locked="0" layoutInCell="1" allowOverlap="1" wp14:anchorId="66E38A99" wp14:editId="4249049F">
                <wp:simplePos x="0" y="0"/>
                <wp:positionH relativeFrom="column">
                  <wp:posOffset>2843530</wp:posOffset>
                </wp:positionH>
                <wp:positionV relativeFrom="paragraph">
                  <wp:posOffset>45085</wp:posOffset>
                </wp:positionV>
                <wp:extent cx="9239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74C78" w:rsidRPr="00082E30" w:rsidRDefault="00D74C78" w:rsidP="00082E30">
                            <w:pPr>
                              <w:jc w:val="center"/>
                            </w:pPr>
                            <w:r>
                              <w:t>Qualität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3.9pt;margin-top:3.55pt;width:72.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" stroked="f">
                <v:textbox style="mso-fit-shape-to-text:t">
                  <w:txbxContent>
                    <w:p w:rsidR="00082E30" w:rsidRPr="00082E30" w:rsidRDefault="00082E30" w:rsidP="00082E30">
                      <w:pPr>
                        <w:jc w:val="center"/>
                      </w:pPr>
                      <w:r>
                        <w:t>Qualität der Poster</w:t>
                      </w:r>
                    </w:p>
                  </w:txbxContent>
                </v:textbox>
              </v:shape>
            </w:pict>
          </mc:Fallback>
        </mc:AlternateContent>
      </w:r>
      <w:r w:rsidR="00082E30">
        <w:rPr>
          <w:noProof/>
          <w:lang w:eastAsia="de-CH"/>
        </w:rPr>
        <mc:AlternateContent>
          <mc:Choice Requires="wps">
            <w:drawing>
              <wp:anchor distT="0" distB="0" distL="114300" distR="114300" simplePos="0" relativeHeight="251666432" behindDoc="0" locked="0" layoutInCell="1" allowOverlap="1" wp14:anchorId="0643226E" wp14:editId="588C8132">
                <wp:simplePos x="0" y="0"/>
                <wp:positionH relativeFrom="column">
                  <wp:posOffset>2062480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74C78" w:rsidRPr="00082E30" w:rsidRDefault="00D74C78" w:rsidP="00082E30">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4pt;margin-top:9.55pt;width:72.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A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" stroked="f">
                <v:textbox style="mso-fit-shape-to-text:t">
                  <w:txbxContent>
                    <w:p w:rsidR="00082E30" w:rsidRPr="00082E30" w:rsidRDefault="00082E30" w:rsidP="00082E30">
                      <w:pPr>
                        <w:jc w:val="center"/>
                      </w:pPr>
                      <w:r>
                        <w:t>Zeitaufwand</w:t>
                      </w:r>
                    </w:p>
                  </w:txbxContent>
                </v:textbox>
              </v:shape>
            </w:pict>
          </mc:Fallback>
        </mc:AlternateContent>
      </w:r>
      <w:r w:rsidR="00082E30">
        <w:rPr>
          <w:noProof/>
          <w:lang w:eastAsia="de-CH"/>
        </w:rPr>
        <mc:AlternateContent>
          <mc:Choice Requires="wps">
            <w:drawing>
              <wp:anchor distT="0" distB="0" distL="114300" distR="114300" simplePos="0" relativeHeight="251664384" behindDoc="0" locked="0" layoutInCell="1" allowOverlap="1" wp14:anchorId="21452D96" wp14:editId="75F2A5D6">
                <wp:simplePos x="0" y="0"/>
                <wp:positionH relativeFrom="column">
                  <wp:posOffset>1271905</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74C78" w:rsidRPr="00082E30" w:rsidRDefault="00D74C78" w:rsidP="00082E30">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0.15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2IwIAACMEAAAOAAAAZHJzL2Uyb0RvYy54bWysU9uO2yAQfa/Uf0C8N3a8Tp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" stroked="f">
                <v:textbox style="mso-fit-shape-to-text:t">
                  <w:txbxContent>
                    <w:p w:rsidR="00082E30" w:rsidRPr="00082E30" w:rsidRDefault="00082E30" w:rsidP="00082E30">
                      <w:pPr>
                        <w:jc w:val="center"/>
                      </w:pPr>
                      <w:r>
                        <w:t>Wert der Präsentation</w:t>
                      </w:r>
                    </w:p>
                  </w:txbxContent>
                </v:textbox>
              </v:shape>
            </w:pict>
          </mc:Fallback>
        </mc:AlternateContent>
      </w:r>
      <w:r w:rsidR="00E877CD">
        <w:rPr>
          <w:noProof/>
          <w:lang w:eastAsia="de-CH"/>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0478" w:rsidRDefault="008E0478">
      <w:pPr>
        <w:rPr>
          <w:rFonts w:asciiTheme="majorHAnsi" w:hAnsiTheme="majorHAnsi"/>
          <w:b/>
          <w:color w:val="FFFFFF" w:themeColor="background1"/>
          <w:spacing w:val="15"/>
          <w:sz w:val="24"/>
          <w:szCs w:val="22"/>
        </w:rPr>
      </w:pPr>
      <w:r>
        <w:br w:type="page"/>
      </w:r>
    </w:p>
    <w:p w:rsidR="008E0478" w:rsidRDefault="008E0478" w:rsidP="008E0478">
      <w:pPr>
        <w:pStyle w:val="Heading2"/>
      </w:pPr>
      <w:proofErr w:type="spellStart"/>
      <w:r>
        <w:lastRenderedPageBreak/>
        <w:t>Personas</w:t>
      </w:r>
      <w:proofErr w:type="spellEnd"/>
    </w:p>
    <w:p w:rsidR="00F41A9A" w:rsidRDefault="00853F56" w:rsidP="008E0478">
      <w:r>
        <w:t>Aus der Auswertung der</w:t>
      </w:r>
      <w:r w:rsidR="008E0478">
        <w:t xml:space="preserve"> Fragebogen</w:t>
      </w:r>
      <w:r>
        <w:t xml:space="preserve"> (siehe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w:t>
      </w:r>
      <w:r w:rsidR="008E0478">
        <w:t xml:space="preserve"> lassen sich zwei primäre </w:t>
      </w:r>
      <w:proofErr w:type="spellStart"/>
      <w:r w:rsidR="008E0478">
        <w:t>Personas</w:t>
      </w:r>
      <w:proofErr w:type="spellEnd"/>
      <w:r w:rsidR="008E0478">
        <w:t xml:space="preserve"> extrahieren.</w:t>
      </w:r>
      <w:r w:rsidR="00B02869">
        <w:t xml:space="preserve"> </w:t>
      </w:r>
      <w:r w:rsidR="00080950">
        <w:t>Die eine interessiert sich star</w:t>
      </w:r>
      <w:r w:rsidR="00B02869">
        <w:t xml:space="preserve">k für </w:t>
      </w:r>
      <w:r w:rsidR="00ED6135">
        <w:t xml:space="preserve">die Bachelorarbeiten und </w:t>
      </w:r>
      <w:r w:rsidR="00B02869">
        <w:t xml:space="preserve">Poster </w:t>
      </w:r>
      <w:r w:rsidR="00080950">
        <w:t>und liest deren</w:t>
      </w:r>
      <w:r w:rsidR="00ED6135">
        <w:t xml:space="preserve"> Inhalte auch aufmerksam. Die andere kann sich für die vorgestellten Arbeiten nicht </w:t>
      </w:r>
      <w:r w:rsidR="00F41A9A">
        <w:t>besonders</w:t>
      </w:r>
      <w:r w:rsidR="00ED6135">
        <w:t xml:space="preserve"> begeistern und findet auch den Zeitaufwand um die Poster zu lesen zu gross.</w:t>
      </w:r>
    </w:p>
    <w:p w:rsidR="00F41A9A" w:rsidRDefault="00080950" w:rsidP="008E0478">
      <w:r>
        <w:t>Neben den Schulunterricht finden</w:t>
      </w:r>
      <w:r w:rsidR="00F41A9A">
        <w:t xml:space="preserve"> an der HSR auch immer wieder Veranstaltungen für externe Personen statt. Diese sind ebenfalls potenzielle Video Wall Nutzer. </w:t>
      </w:r>
      <w:r>
        <w:t>Bei den Veranstaltungen gibt es immer Pausen, diese Zeit kann genutzt werden um Aussenstehenden die Arbeiten der HSR näher zu bringen und im Idealfal</w:t>
      </w:r>
      <w:r w:rsidR="00A45D5F">
        <w:t>l eine Zusammenarbeit zwischen externen Instanzen und der HSR</w:t>
      </w:r>
      <w:r>
        <w:t xml:space="preserve"> zu fördern.</w:t>
      </w:r>
    </w:p>
    <w:p w:rsidR="004A3759" w:rsidRDefault="004A3759" w:rsidP="004A3759">
      <w:pPr>
        <w:pStyle w:val="Heading3"/>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4606"/>
        <w:gridCol w:w="4606"/>
      </w:tblGrid>
      <w:tr w:rsidR="004A3759" w:rsidTr="004A3759">
        <w:tc>
          <w:tcPr>
            <w:tcW w:w="4606" w:type="dxa"/>
          </w:tcPr>
          <w:p w:rsidR="004A3759" w:rsidRDefault="002B63FB" w:rsidP="008E0478">
            <w:r>
              <w:t xml:space="preserve">Peter </w:t>
            </w:r>
            <w:proofErr w:type="spellStart"/>
            <w:r>
              <w:t>Posterleser</w:t>
            </w:r>
            <w:proofErr w:type="spellEnd"/>
          </w:p>
        </w:tc>
        <w:tc>
          <w:tcPr>
            <w:tcW w:w="4606" w:type="dxa"/>
          </w:tcPr>
          <w:p w:rsidR="004A3759" w:rsidRDefault="004A3759" w:rsidP="008E0478"/>
        </w:tc>
      </w:tr>
      <w:tr w:rsidR="002B63FB" w:rsidTr="004A3759">
        <w:tc>
          <w:tcPr>
            <w:tcW w:w="4606" w:type="dxa"/>
          </w:tcPr>
          <w:p w:rsidR="002B63FB" w:rsidRDefault="002B63FB" w:rsidP="008E0478"/>
        </w:tc>
        <w:tc>
          <w:tcPr>
            <w:tcW w:w="4606" w:type="dxa"/>
          </w:tcPr>
          <w:p w:rsidR="002B63FB" w:rsidRPr="00B55C16" w:rsidRDefault="002B63FB" w:rsidP="008E0478">
            <w:pPr>
              <w:rPr>
                <w:b/>
              </w:rPr>
            </w:pPr>
            <w:r w:rsidRPr="00B55C16">
              <w:rPr>
                <w:b/>
              </w:rPr>
              <w:t>Kurzprofil</w:t>
            </w:r>
          </w:p>
          <w:p w:rsidR="002B63FB" w:rsidRDefault="002B63FB" w:rsidP="008E0478"/>
          <w:p w:rsidR="00B366C0" w:rsidRDefault="002B63FB" w:rsidP="008E0478">
            <w:r>
              <w:t>HSR Student im 6. Semester</w:t>
            </w:r>
            <w:r w:rsidR="00B366C0">
              <w:t xml:space="preserve">, Studiengang </w:t>
            </w:r>
            <w:r w:rsidR="007B7FF0">
              <w:t>Maschinenbau</w:t>
            </w:r>
          </w:p>
          <w:p w:rsidR="002B63FB" w:rsidRDefault="002B63FB" w:rsidP="008E0478">
            <w:r>
              <w:t>25 Jahre</w:t>
            </w:r>
          </w:p>
        </w:tc>
      </w:tr>
      <w:tr w:rsidR="002B63FB" w:rsidTr="004A3759">
        <w:tc>
          <w:tcPr>
            <w:tcW w:w="4606" w:type="dxa"/>
          </w:tcPr>
          <w:p w:rsidR="002B63FB" w:rsidRDefault="002B63FB" w:rsidP="00FA17C9">
            <w:r>
              <w:t>Arbeitskontext (</w:t>
            </w:r>
            <w:r w:rsidR="00FA17C9">
              <w:t>L</w:t>
            </w:r>
            <w:r>
              <w:t>ärm, Unterbrüche, Regeln)</w:t>
            </w:r>
          </w:p>
        </w:tc>
        <w:tc>
          <w:tcPr>
            <w:tcW w:w="4606" w:type="dxa"/>
          </w:tcPr>
          <w:p w:rsidR="002B63FB" w:rsidRDefault="00EA7D5C" w:rsidP="007071C6">
            <w:r>
              <w:t>Durch die gewählten Module befindet sich Peter meistens in den Gebäuden 1, 2, 3 und 5.</w:t>
            </w:r>
            <w:r w:rsidR="006B55FD">
              <w:t xml:space="preserve"> Er ist ein regelmässiger Mensa Besucher und daher auch</w:t>
            </w:r>
            <w:r w:rsidR="003D46E7">
              <w:t xml:space="preserve"> fast</w:t>
            </w:r>
            <w:r w:rsidR="006B55FD">
              <w:t xml:space="preserve"> </w:t>
            </w:r>
            <w:r w:rsidR="00A1581F">
              <w:t xml:space="preserve">jeden Tag </w:t>
            </w:r>
            <w:r w:rsidR="00FF0D30">
              <w:t xml:space="preserve">im Gebäude 4. In den Unterrichtspausen </w:t>
            </w:r>
            <w:r w:rsidR="007071C6">
              <w:t xml:space="preserve">oder Zwischenstunden </w:t>
            </w:r>
            <w:r w:rsidR="00FF0D30">
              <w:t xml:space="preserve">nimmt </w:t>
            </w:r>
            <w:r w:rsidR="007071C6">
              <w:t>Peter</w:t>
            </w:r>
            <w:r w:rsidR="00FF0D30">
              <w:t xml:space="preserve"> sich manchmal Zeit um die ausgestellten Bachelor Poster zu lesen.</w:t>
            </w:r>
          </w:p>
        </w:tc>
      </w:tr>
      <w:tr w:rsidR="002B63FB" w:rsidTr="004A3759">
        <w:tc>
          <w:tcPr>
            <w:tcW w:w="4606" w:type="dxa"/>
          </w:tcPr>
          <w:p w:rsidR="002B63FB" w:rsidRDefault="002B63FB" w:rsidP="008E0478">
            <w:r>
              <w:t>Persönlichkeit &amp; Vorlieben</w:t>
            </w:r>
          </w:p>
        </w:tc>
        <w:tc>
          <w:tcPr>
            <w:tcW w:w="4606" w:type="dxa"/>
          </w:tcPr>
          <w:p w:rsidR="002B63FB" w:rsidRDefault="00CC0798" w:rsidP="008E0478">
            <w:r>
              <w:t>Peter ist daran interessiert, was andere Personen für Arbeiten geleistet haben, vor allem aus seinem eigenen Studiengang.</w:t>
            </w:r>
            <w:r w:rsidR="00007571">
              <w:t xml:space="preserve"> Die Arbeiten von anderen Studiengängen werden</w:t>
            </w:r>
            <w:r w:rsidR="00CC28A9">
              <w:t xml:space="preserve"> aber</w:t>
            </w:r>
            <w:r w:rsidR="00007571">
              <w:t xml:space="preserve"> auch von ihm gelesen.</w:t>
            </w:r>
          </w:p>
        </w:tc>
      </w:tr>
      <w:tr w:rsidR="002B63FB" w:rsidTr="004A3759">
        <w:tc>
          <w:tcPr>
            <w:tcW w:w="4606" w:type="dxa"/>
          </w:tcPr>
          <w:p w:rsidR="002B63FB" w:rsidRDefault="002B63FB" w:rsidP="008E0478">
            <w:r>
              <w:t>Vorkenntnisse &amp; Lernen (Computer, Domain)</w:t>
            </w:r>
          </w:p>
        </w:tc>
        <w:tc>
          <w:tcPr>
            <w:tcW w:w="4606" w:type="dxa"/>
          </w:tcPr>
          <w:p w:rsidR="002B63FB" w:rsidRDefault="008D1874" w:rsidP="008E0478">
            <w:r>
              <w:t xml:space="preserve">Durch sein Studium kennt sich Peter zwar </w:t>
            </w:r>
            <w:r w:rsidR="00D35228">
              <w:t xml:space="preserve">gut </w:t>
            </w:r>
            <w:r>
              <w:t xml:space="preserve">mit Computern aus, jedoch nicht mit </w:t>
            </w:r>
            <w:proofErr w:type="spellStart"/>
            <w:r>
              <w:t>Kinect</w:t>
            </w:r>
            <w:proofErr w:type="spellEnd"/>
            <w:r>
              <w:t>.</w:t>
            </w:r>
            <w:r w:rsidR="00D35228">
              <w:t xml:space="preserve"> Er ist aber neuen Technologien gegenüber offen und würde diese auch gerne ausprobieren.</w:t>
            </w:r>
          </w:p>
        </w:tc>
      </w:tr>
      <w:tr w:rsidR="002B63FB" w:rsidTr="004A3759">
        <w:tc>
          <w:tcPr>
            <w:tcW w:w="4606" w:type="dxa"/>
          </w:tcPr>
          <w:p w:rsidR="002B63FB" w:rsidRDefault="002B63FB" w:rsidP="008E0478">
            <w:r>
              <w:t>Eigenschaften / Verhaltensvariablen</w:t>
            </w:r>
          </w:p>
        </w:tc>
        <w:tc>
          <w:tcPr>
            <w:tcW w:w="4606" w:type="dxa"/>
          </w:tcPr>
          <w:p w:rsidR="0068444F" w:rsidRDefault="0068444F" w:rsidP="0068444F">
            <w:pPr>
              <w:pStyle w:val="ListParagraph"/>
              <w:numPr>
                <w:ilvl w:val="0"/>
                <w:numId w:val="18"/>
              </w:numPr>
            </w:pPr>
            <w:r>
              <w:t>Interesse an den Arbeiten</w:t>
            </w:r>
          </w:p>
          <w:p w:rsidR="002B63FB" w:rsidRDefault="0068444F" w:rsidP="0068444F">
            <w:pPr>
              <w:pStyle w:val="ListParagraph"/>
              <w:numPr>
                <w:ilvl w:val="0"/>
                <w:numId w:val="18"/>
              </w:numPr>
            </w:pPr>
            <w:r>
              <w:t>Interesse an den Postern</w:t>
            </w:r>
          </w:p>
          <w:p w:rsidR="003D6610" w:rsidRDefault="003D6610" w:rsidP="0068444F">
            <w:pPr>
              <w:pStyle w:val="ListParagraph"/>
              <w:numPr>
                <w:ilvl w:val="0"/>
                <w:numId w:val="18"/>
              </w:numPr>
            </w:pPr>
            <w:r>
              <w:t>Qualitätseinschätzung</w:t>
            </w:r>
          </w:p>
          <w:p w:rsidR="0068444F" w:rsidRDefault="000E4421" w:rsidP="0068444F">
            <w:pPr>
              <w:pStyle w:val="ListParagraph"/>
              <w:numPr>
                <w:ilvl w:val="0"/>
                <w:numId w:val="18"/>
              </w:numPr>
            </w:pPr>
            <w:r>
              <w:t>Zeitaufwand</w:t>
            </w:r>
            <w:r w:rsidR="00E665FE">
              <w:t xml:space="preserve"> für das Lesen</w:t>
            </w:r>
          </w:p>
        </w:tc>
      </w:tr>
      <w:tr w:rsidR="002B63FB" w:rsidTr="004A3759">
        <w:tc>
          <w:tcPr>
            <w:tcW w:w="4606" w:type="dxa"/>
          </w:tcPr>
          <w:p w:rsidR="002B63FB" w:rsidRDefault="002B63FB" w:rsidP="008E0478">
            <w:r>
              <w:t>Ziele</w:t>
            </w:r>
          </w:p>
        </w:tc>
        <w:tc>
          <w:tcPr>
            <w:tcW w:w="4606" w:type="dxa"/>
          </w:tcPr>
          <w:p w:rsidR="002B63FB" w:rsidRDefault="005E4F60" w:rsidP="005E4F60">
            <w:pPr>
              <w:pStyle w:val="ListParagraph"/>
              <w:numPr>
                <w:ilvl w:val="0"/>
                <w:numId w:val="19"/>
              </w:numPr>
            </w:pPr>
            <w:r>
              <w:t>Sich über andere Arbeiten informieren</w:t>
            </w:r>
          </w:p>
        </w:tc>
      </w:tr>
    </w:tbl>
    <w:p w:rsidR="00B366C0" w:rsidRDefault="002B63FB" w:rsidP="00B366C0">
      <w:pPr>
        <w:pStyle w:val="Heading4"/>
      </w:pPr>
      <w:r>
        <w:t>Ist-Szenario</w:t>
      </w:r>
      <w:r w:rsidR="00A947F0">
        <w:t>-1</w:t>
      </w:r>
    </w:p>
    <w:p w:rsidR="00B366C0" w:rsidRDefault="0014026A" w:rsidP="00B366C0">
      <w:r>
        <w:t xml:space="preserve">Zu Beginn des neuen Semesters werden die </w:t>
      </w:r>
      <w:proofErr w:type="spellStart"/>
      <w:r>
        <w:t>Sudien</w:t>
      </w:r>
      <w:proofErr w:type="spellEnd"/>
      <w:r>
        <w:t xml:space="preserve">-, Bachelor- und Masterarbeiten ausgestellt. </w:t>
      </w:r>
      <w:r w:rsidR="003E3ABE">
        <w:t xml:space="preserve">Peter findet </w:t>
      </w:r>
      <w:r w:rsidR="0063624F">
        <w:t>es</w:t>
      </w:r>
      <w:r w:rsidR="003E3ABE">
        <w:t xml:space="preserve"> immer wieder interessant </w:t>
      </w:r>
      <w:r w:rsidR="0063624F">
        <w:t>einige davon</w:t>
      </w:r>
      <w:r w:rsidR="00755D69">
        <w:t xml:space="preserve"> </w:t>
      </w:r>
      <w:r w:rsidR="003E3ABE">
        <w:t>zu studieren.</w:t>
      </w:r>
      <w:r w:rsidR="006D78E4">
        <w:t xml:space="preserve"> </w:t>
      </w:r>
      <w:r w:rsidR="00FC3415">
        <w:t xml:space="preserve">In der Pause </w:t>
      </w:r>
      <w:r w:rsidR="00B765F2">
        <w:t xml:space="preserve">der Kunststofftechnik Vorlesung </w:t>
      </w:r>
      <w:r w:rsidR="00FC3415">
        <w:t xml:space="preserve">geht Peter </w:t>
      </w:r>
      <w:r w:rsidR="00C028BA">
        <w:t xml:space="preserve">mit einem Freund </w:t>
      </w:r>
      <w:r w:rsidR="00FC3415">
        <w:t>in das Gebäude 4 u</w:t>
      </w:r>
      <w:r w:rsidR="005339CB">
        <w:t>m sich in der Mensa ein</w:t>
      </w:r>
      <w:r w:rsidR="0076237B">
        <w:t xml:space="preserve"> Brötchen</w:t>
      </w:r>
      <w:r w:rsidR="00FC3415">
        <w:t xml:space="preserve"> zu kaufen. </w:t>
      </w:r>
      <w:r w:rsidR="004D7D11">
        <w:t xml:space="preserve">Zurück im ursprünglichen Gebäude bleibt Peter immer noch einige Zeit bis zum Ende der Pause. </w:t>
      </w:r>
      <w:r w:rsidR="00C028BA">
        <w:t>Er nutzt diese um die</w:t>
      </w:r>
      <w:r w:rsidR="006D78E4">
        <w:t xml:space="preserve"> Poster seines Studiengangs zu lesen</w:t>
      </w:r>
      <w:r w:rsidR="00863F03">
        <w:t>, da diese im gleichen Gebäude</w:t>
      </w:r>
      <w:r w:rsidR="00AE62F6">
        <w:t xml:space="preserve"> ausgestellt werden</w:t>
      </w:r>
      <w:r w:rsidR="006D78E4">
        <w:t>.</w:t>
      </w:r>
      <w:r w:rsidR="00467095">
        <w:t xml:space="preserve"> Er findet dabei </w:t>
      </w:r>
      <w:r w:rsidR="002A2906">
        <w:t>ein</w:t>
      </w:r>
      <w:r w:rsidR="00467095">
        <w:t xml:space="preserve"> Poster besonders spannend und beginnt diese genauer zu lesen.</w:t>
      </w:r>
      <w:r w:rsidR="00FC3415">
        <w:t xml:space="preserve"> Bald darauf ertönt der Pausengong und Peter </w:t>
      </w:r>
      <w:r w:rsidR="00B23962">
        <w:t>geht wieder zurück in die Vorlesung.</w:t>
      </w:r>
    </w:p>
    <w:p w:rsidR="00B366C0" w:rsidRDefault="00B366C0" w:rsidP="00B366C0">
      <w:pPr>
        <w:pStyle w:val="Heading4"/>
      </w:pPr>
      <w:r>
        <w:t>Soll-Szenario</w:t>
      </w:r>
      <w:r w:rsidR="00C3558D">
        <w:t>-1</w:t>
      </w:r>
    </w:p>
    <w:p w:rsidR="00B366C0" w:rsidRDefault="00E66EE9" w:rsidP="00B366C0">
      <w:r>
        <w:t xml:space="preserve">Zu Beginn des neuen Semesters werden die </w:t>
      </w:r>
      <w:proofErr w:type="spellStart"/>
      <w:r>
        <w:t>Sudien</w:t>
      </w:r>
      <w:proofErr w:type="spellEnd"/>
      <w:r>
        <w:t>-, Bachelor- und Masterarbeiten ausgestellt. Peter findet es immer wieder interessant einige davon zu studieren. In der Pause der Kunststofftechnik Vorlesung geht Peter mit einem Freund in das Gebäude 4 um sich in der Mensa ein Brötchen zu kaufen.</w:t>
      </w:r>
      <w:r w:rsidR="00261C4E">
        <w:t xml:space="preserve"> Dabei kommen die </w:t>
      </w:r>
      <w:r w:rsidR="007248B5">
        <w:t xml:space="preserve">beiden </w:t>
      </w:r>
      <w:r w:rsidR="007248B5">
        <w:lastRenderedPageBreak/>
        <w:t xml:space="preserve">an </w:t>
      </w:r>
      <w:proofErr w:type="gramStart"/>
      <w:r w:rsidR="007248B5">
        <w:t>der</w:t>
      </w:r>
      <w:proofErr w:type="gramEnd"/>
      <w:r w:rsidR="007248B5">
        <w:t xml:space="preserve"> Video Wall vorbei und stellen fest, dass über diese ebenfalls die Poster angeschaut werden können.</w:t>
      </w:r>
      <w:r w:rsidR="000C0870">
        <w:t xml:space="preserve"> Die zwei interagieren mit der Wand und haben bald ein Poster entdeckt, dass </w:t>
      </w:r>
      <w:r w:rsidR="00867B70">
        <w:t>sie besonders spannend finden und beginnen dieses zu lesen</w:t>
      </w:r>
      <w:r w:rsidR="000C0870">
        <w:t>.</w:t>
      </w:r>
      <w:r w:rsidR="00C3558D">
        <w:t xml:space="preserve"> Kurz darauf  ertönt der Pausengong und die beiden</w:t>
      </w:r>
      <w:r>
        <w:t xml:space="preserve"> </w:t>
      </w:r>
      <w:r w:rsidR="00C3558D">
        <w:t>gehen</w:t>
      </w:r>
      <w:r>
        <w:t xml:space="preserve"> wieder zurück in die Vorlesung.</w:t>
      </w:r>
    </w:p>
    <w:p w:rsidR="00C3558D" w:rsidRDefault="00C3558D" w:rsidP="00C3558D">
      <w:pPr>
        <w:pStyle w:val="Heading4"/>
      </w:pPr>
      <w:r>
        <w:t>Ist-Szenario-2</w:t>
      </w:r>
    </w:p>
    <w:p w:rsidR="00722E86" w:rsidRDefault="00722E86" w:rsidP="00722E86">
      <w:r>
        <w:t xml:space="preserve">Am </w:t>
      </w:r>
      <w:r w:rsidR="00922396">
        <w:t>Dienstag</w:t>
      </w:r>
      <w:r>
        <w:t xml:space="preserve"> der 3. (?) Woche möchte sich Peter noch Poster aus anderen Studiengängen ansehen. Er geht eigens dafür in das Gebäude 5. Dabei muss Peter jedoch feststellen, dass die Arbeiten schon nicht mehr ausgestellt werden.</w:t>
      </w:r>
      <w:r w:rsidR="00D16662">
        <w:t xml:space="preserve"> Etwas enttäuscht kehrt er ins Gebäude 1 zurück.</w:t>
      </w:r>
    </w:p>
    <w:p w:rsidR="00C3558D" w:rsidRDefault="00C3558D" w:rsidP="00722E86">
      <w:pPr>
        <w:pStyle w:val="Heading4"/>
      </w:pPr>
      <w:r>
        <w:t>Soll-Szenario-2</w:t>
      </w:r>
    </w:p>
    <w:p w:rsidR="001806D7" w:rsidRPr="001806D7" w:rsidRDefault="00922396" w:rsidP="001806D7">
      <w:r>
        <w:t xml:space="preserve">Am Dienstag der 3. Woche möchte sich Peter noch Poster aus anderen Studiengängen ansehen. Er geht eigens dafür in das Gebäude 4, wo die Video Wall aufgestellt ist. </w:t>
      </w:r>
    </w:p>
    <w:p w:rsidR="00B366C0" w:rsidRDefault="00B366C0" w:rsidP="00B366C0">
      <w:pPr>
        <w:pStyle w:val="Heading3"/>
      </w:pPr>
      <w:r>
        <w:t>Persona</w:t>
      </w:r>
      <w:r w:rsidR="00850C6D">
        <w:t xml:space="preserve"> Noemi Nichtinteressiert</w:t>
      </w:r>
    </w:p>
    <w:tbl>
      <w:tblPr>
        <w:tblStyle w:val="TableGrid"/>
        <w:tblW w:w="0" w:type="auto"/>
        <w:tblLook w:val="04A0" w:firstRow="1" w:lastRow="0" w:firstColumn="1" w:lastColumn="0" w:noHBand="0" w:noVBand="1"/>
      </w:tblPr>
      <w:tblGrid>
        <w:gridCol w:w="4606"/>
        <w:gridCol w:w="4606"/>
      </w:tblGrid>
      <w:tr w:rsidR="00B366C0" w:rsidTr="00D74C78">
        <w:tc>
          <w:tcPr>
            <w:tcW w:w="4606" w:type="dxa"/>
          </w:tcPr>
          <w:p w:rsidR="00B366C0" w:rsidRDefault="00F5784D" w:rsidP="00D74C78">
            <w:r>
              <w:t>Noemi Nichtinteressiert</w:t>
            </w:r>
          </w:p>
        </w:tc>
        <w:tc>
          <w:tcPr>
            <w:tcW w:w="4606" w:type="dxa"/>
          </w:tcPr>
          <w:p w:rsidR="00B366C0" w:rsidRDefault="00B366C0" w:rsidP="00D74C78"/>
        </w:tc>
      </w:tr>
      <w:tr w:rsidR="00B366C0" w:rsidTr="00D74C78">
        <w:tc>
          <w:tcPr>
            <w:tcW w:w="4606" w:type="dxa"/>
          </w:tcPr>
          <w:p w:rsidR="00B366C0" w:rsidRDefault="00B366C0" w:rsidP="00D74C78"/>
        </w:tc>
        <w:tc>
          <w:tcPr>
            <w:tcW w:w="4606" w:type="dxa"/>
          </w:tcPr>
          <w:p w:rsidR="00B366C0" w:rsidRPr="00B55C16" w:rsidRDefault="00B366C0" w:rsidP="00D74C78">
            <w:pPr>
              <w:rPr>
                <w:b/>
              </w:rPr>
            </w:pPr>
            <w:r w:rsidRPr="00B55C16">
              <w:rPr>
                <w:b/>
              </w:rPr>
              <w:t>Kurzprofil</w:t>
            </w:r>
          </w:p>
          <w:p w:rsidR="00B366C0" w:rsidRDefault="00B366C0" w:rsidP="00D74C78"/>
          <w:p w:rsidR="00B366C0" w:rsidRDefault="005532A7" w:rsidP="00D74C78">
            <w:r>
              <w:t>HSR Student</w:t>
            </w:r>
            <w:r w:rsidR="00781E00">
              <w:t>in</w:t>
            </w:r>
            <w:r>
              <w:t xml:space="preserve"> im 4</w:t>
            </w:r>
            <w:r w:rsidR="00B366C0">
              <w:t>. Semester</w:t>
            </w:r>
            <w:r>
              <w:t>, Studiengang</w:t>
            </w:r>
            <w:r w:rsidR="00EA1D6A">
              <w:t xml:space="preserve"> Raumplanung</w:t>
            </w:r>
            <w:r>
              <w:t xml:space="preserve"> </w:t>
            </w:r>
          </w:p>
          <w:p w:rsidR="00B366C0" w:rsidRDefault="005532A7" w:rsidP="00D74C78">
            <w:r>
              <w:t>23</w:t>
            </w:r>
            <w:r w:rsidR="00B366C0">
              <w:t xml:space="preserve"> Jahre</w:t>
            </w:r>
          </w:p>
        </w:tc>
      </w:tr>
      <w:tr w:rsidR="00B366C0" w:rsidTr="00D74C78">
        <w:tc>
          <w:tcPr>
            <w:tcW w:w="4606" w:type="dxa"/>
          </w:tcPr>
          <w:p w:rsidR="00B366C0" w:rsidRDefault="00FA17C9" w:rsidP="00D74C78">
            <w:r>
              <w:t>Arbeitskontext (L</w:t>
            </w:r>
            <w:r w:rsidR="00B366C0">
              <w:t>ärm, Unterbrüche, Regeln)</w:t>
            </w:r>
          </w:p>
        </w:tc>
        <w:tc>
          <w:tcPr>
            <w:tcW w:w="4606" w:type="dxa"/>
          </w:tcPr>
          <w:p w:rsidR="00B366C0" w:rsidRDefault="00D51CB8" w:rsidP="008F3FB7">
            <w:r>
              <w:t xml:space="preserve">Die Vorlesungen von </w:t>
            </w:r>
            <w:r w:rsidR="00503E4C">
              <w:t>Noemi</w:t>
            </w:r>
            <w:r>
              <w:t xml:space="preserve"> finden </w:t>
            </w:r>
            <w:r w:rsidR="00D74C78">
              <w:t>alle</w:t>
            </w:r>
            <w:r>
              <w:t xml:space="preserve"> im Gebäude 1 statt</w:t>
            </w:r>
            <w:r w:rsidR="00D74C78">
              <w:t xml:space="preserve">. Ihr </w:t>
            </w:r>
            <w:r w:rsidR="004C6B76">
              <w:t>Arbeitsra</w:t>
            </w:r>
            <w:r w:rsidR="009D51D3">
              <w:t>um</w:t>
            </w:r>
            <w:r w:rsidR="00D74C78">
              <w:t xml:space="preserve"> für Projektarbeiten</w:t>
            </w:r>
            <w:r w:rsidR="004C6B76">
              <w:t xml:space="preserve"> befindet</w:t>
            </w:r>
            <w:r w:rsidR="009D51D3">
              <w:t xml:space="preserve"> sich ebenfalls </w:t>
            </w:r>
            <w:r w:rsidR="00D74C78">
              <w:t>in diesem Gebäude</w:t>
            </w:r>
            <w:r w:rsidR="009D51D3">
              <w:t>.</w:t>
            </w:r>
            <w:r w:rsidR="008935AD">
              <w:t xml:space="preserve"> </w:t>
            </w:r>
            <w:r w:rsidR="008B3F70">
              <w:t xml:space="preserve">Auch die Mittagszeit verbringt sie grösstenteils </w:t>
            </w:r>
            <w:r w:rsidR="008F3FB7">
              <w:t>an diesem Ort</w:t>
            </w:r>
            <w:r w:rsidR="001100EB">
              <w:t>, da sie ihr Mittagessen meistens von Zuhause mitnimmt</w:t>
            </w:r>
            <w:r w:rsidR="008B3F70">
              <w:t>. N</w:t>
            </w:r>
            <w:r w:rsidR="008B3F70">
              <w:t xml:space="preserve">ur zwischendurch besucht sie das Gebäude 4 um die Mensa zu nutzen, den </w:t>
            </w:r>
            <w:proofErr w:type="spellStart"/>
            <w:r w:rsidR="008B3F70">
              <w:t>Badge</w:t>
            </w:r>
            <w:proofErr w:type="spellEnd"/>
            <w:r w:rsidR="008B3F70">
              <w:t xml:space="preserve"> aufzuladen oder sich am Empfang zu informieren.</w:t>
            </w:r>
            <w:r w:rsidR="00974E84">
              <w:t xml:space="preserve"> </w:t>
            </w:r>
          </w:p>
        </w:tc>
      </w:tr>
      <w:tr w:rsidR="00B366C0" w:rsidTr="00D74C78">
        <w:tc>
          <w:tcPr>
            <w:tcW w:w="4606" w:type="dxa"/>
          </w:tcPr>
          <w:p w:rsidR="00B366C0" w:rsidRDefault="00B366C0" w:rsidP="00D74C78">
            <w:r>
              <w:t>Persönlichkeit &amp; Vorlieben</w:t>
            </w:r>
          </w:p>
        </w:tc>
        <w:tc>
          <w:tcPr>
            <w:tcW w:w="4606" w:type="dxa"/>
          </w:tcPr>
          <w:p w:rsidR="00B366C0" w:rsidRDefault="007B6363" w:rsidP="00353B4A">
            <w:r>
              <w:t>Noemi</w:t>
            </w:r>
            <w:r w:rsidR="004B7B53">
              <w:t xml:space="preserve"> ist nicht besonders interessiert an den</w:t>
            </w:r>
            <w:r w:rsidR="008F3FB7">
              <w:t xml:space="preserve"> ausgestellten</w:t>
            </w:r>
            <w:r w:rsidR="004B7B53">
              <w:t xml:space="preserve"> </w:t>
            </w:r>
            <w:r w:rsidR="008F3FB7">
              <w:t>Bachelor- und Mastera</w:t>
            </w:r>
            <w:r w:rsidR="004B7B53">
              <w:t>rbeiten</w:t>
            </w:r>
            <w:r w:rsidR="00B46153">
              <w:t>.</w:t>
            </w:r>
            <w:r w:rsidR="001B5929">
              <w:t xml:space="preserve"> </w:t>
            </w:r>
            <w:r w:rsidR="00B46153">
              <w:t>Z</w:t>
            </w:r>
            <w:r w:rsidR="00CE4F24">
              <w:t>udem</w:t>
            </w:r>
            <w:r w:rsidR="001B5929">
              <w:t xml:space="preserve"> ist ihr auch</w:t>
            </w:r>
            <w:r w:rsidR="002576C9">
              <w:t xml:space="preserve"> </w:t>
            </w:r>
            <w:r w:rsidR="00F65E56">
              <w:t>der Aufwand</w:t>
            </w:r>
            <w:r w:rsidR="00B46153">
              <w:t>, um die Poster aufzusuchen und sie</w:t>
            </w:r>
            <w:r w:rsidR="00F65E56">
              <w:t xml:space="preserve"> zu lesen</w:t>
            </w:r>
            <w:r w:rsidR="008F3FB7">
              <w:t>,</w:t>
            </w:r>
            <w:r w:rsidR="00F65E56">
              <w:t xml:space="preserve"> zu gross. </w:t>
            </w:r>
            <w:r w:rsidR="00353B4A">
              <w:t xml:space="preserve">Da die Poster der Abteilung Raumplanung aber im Gebäude 1 ausgestellt werden, </w:t>
            </w:r>
            <w:r w:rsidR="00F65E56">
              <w:t xml:space="preserve">kann sie sich dann </w:t>
            </w:r>
            <w:r w:rsidR="00353B4A">
              <w:t xml:space="preserve">zwischendurch </w:t>
            </w:r>
            <w:r w:rsidR="00F65E56">
              <w:t>aber doch durchringen</w:t>
            </w:r>
            <w:r w:rsidR="00353B4A">
              <w:t>, ein</w:t>
            </w:r>
            <w:r w:rsidR="00F65E56">
              <w:t xml:space="preserve"> paar wenige</w:t>
            </w:r>
            <w:r>
              <w:t xml:space="preserve"> Poster </w:t>
            </w:r>
            <w:r w:rsidR="00353B4A">
              <w:t xml:space="preserve">ihres </w:t>
            </w:r>
            <w:r>
              <w:t>eigenen Studiengangs</w:t>
            </w:r>
            <w:r w:rsidR="00F65E56">
              <w:t xml:space="preserve"> zu betrachten.</w:t>
            </w:r>
          </w:p>
        </w:tc>
      </w:tr>
      <w:tr w:rsidR="00B366C0" w:rsidTr="00D74C78">
        <w:tc>
          <w:tcPr>
            <w:tcW w:w="4606" w:type="dxa"/>
          </w:tcPr>
          <w:p w:rsidR="00B366C0" w:rsidRDefault="00B366C0" w:rsidP="00D74C78">
            <w:r>
              <w:t>Vorkenntnisse &amp; Lernen (Computer, Domain)</w:t>
            </w:r>
          </w:p>
        </w:tc>
        <w:tc>
          <w:tcPr>
            <w:tcW w:w="4606" w:type="dxa"/>
          </w:tcPr>
          <w:p w:rsidR="00B366C0" w:rsidRDefault="007B6363" w:rsidP="007A2155">
            <w:r>
              <w:t>Noem</w:t>
            </w:r>
            <w:r w:rsidR="007A2155">
              <w:t>i besitzt grundlegende Computerk</w:t>
            </w:r>
            <w:r>
              <w:t xml:space="preserve">enntnisse, </w:t>
            </w:r>
            <w:r w:rsidR="007A2155">
              <w:t xml:space="preserve">hat </w:t>
            </w:r>
            <w:r w:rsidR="004B4AD2">
              <w:t>aber</w:t>
            </w:r>
            <w:r>
              <w:t xml:space="preserve"> </w:t>
            </w:r>
            <w:r w:rsidR="007A2155">
              <w:t>noch nie von</w:t>
            </w:r>
            <w:r w:rsidR="00AA6B9C">
              <w:t xml:space="preserve"> </w:t>
            </w:r>
            <w:proofErr w:type="spellStart"/>
            <w:r w:rsidR="00AA6B9C">
              <w:t>Kinect</w:t>
            </w:r>
            <w:proofErr w:type="spellEnd"/>
            <w:r w:rsidR="007A2155">
              <w:t xml:space="preserve"> gehört</w:t>
            </w:r>
            <w:r w:rsidR="00AA6B9C">
              <w:t>.</w:t>
            </w:r>
          </w:p>
        </w:tc>
      </w:tr>
      <w:tr w:rsidR="00B366C0" w:rsidTr="00D74C78">
        <w:tc>
          <w:tcPr>
            <w:tcW w:w="4606" w:type="dxa"/>
          </w:tcPr>
          <w:p w:rsidR="00B366C0" w:rsidRDefault="00B366C0" w:rsidP="00D74C78">
            <w:r>
              <w:t>Eigenschaften / Verhaltensvariablen</w:t>
            </w:r>
          </w:p>
        </w:tc>
        <w:tc>
          <w:tcPr>
            <w:tcW w:w="4606" w:type="dxa"/>
          </w:tcPr>
          <w:p w:rsidR="00E665FE" w:rsidRDefault="00E665FE" w:rsidP="00E665FE">
            <w:pPr>
              <w:pStyle w:val="ListParagraph"/>
              <w:numPr>
                <w:ilvl w:val="0"/>
                <w:numId w:val="18"/>
              </w:numPr>
            </w:pPr>
            <w:r>
              <w:t>Interesse an den Arbeiten</w:t>
            </w:r>
          </w:p>
          <w:p w:rsidR="00E665FE" w:rsidRDefault="00E665FE" w:rsidP="00E665FE">
            <w:pPr>
              <w:pStyle w:val="ListParagraph"/>
              <w:numPr>
                <w:ilvl w:val="0"/>
                <w:numId w:val="18"/>
              </w:numPr>
            </w:pPr>
            <w:r>
              <w:t>Interesse an den Postern</w:t>
            </w:r>
          </w:p>
          <w:p w:rsidR="00E665FE" w:rsidRDefault="00E665FE" w:rsidP="00E665FE">
            <w:pPr>
              <w:pStyle w:val="ListParagraph"/>
              <w:numPr>
                <w:ilvl w:val="0"/>
                <w:numId w:val="18"/>
              </w:numPr>
            </w:pPr>
            <w:r>
              <w:t>Qualitätseinschätzung</w:t>
            </w:r>
          </w:p>
          <w:p w:rsidR="00B366C0" w:rsidRDefault="00E665FE" w:rsidP="00E665FE">
            <w:pPr>
              <w:pStyle w:val="ListParagraph"/>
              <w:numPr>
                <w:ilvl w:val="0"/>
                <w:numId w:val="18"/>
              </w:numPr>
            </w:pPr>
            <w:r>
              <w:t>Zeitaufwand für das Lesen</w:t>
            </w:r>
          </w:p>
        </w:tc>
      </w:tr>
      <w:tr w:rsidR="00B366C0" w:rsidTr="00D74C78">
        <w:tc>
          <w:tcPr>
            <w:tcW w:w="4606" w:type="dxa"/>
          </w:tcPr>
          <w:p w:rsidR="00B366C0" w:rsidRDefault="00B366C0" w:rsidP="00D74C78">
            <w:r>
              <w:t>Ziele</w:t>
            </w:r>
          </w:p>
        </w:tc>
        <w:tc>
          <w:tcPr>
            <w:tcW w:w="4606" w:type="dxa"/>
          </w:tcPr>
          <w:p w:rsidR="00B366C0" w:rsidRDefault="00B366C0" w:rsidP="00D74C78"/>
        </w:tc>
      </w:tr>
    </w:tbl>
    <w:p w:rsidR="00B366C0" w:rsidRDefault="00324E3E" w:rsidP="00324E3E">
      <w:pPr>
        <w:pStyle w:val="Heading4"/>
      </w:pPr>
      <w:r>
        <w:t>Ist-Szenario</w:t>
      </w:r>
      <w:r w:rsidR="004113F9">
        <w:t xml:space="preserve"> 1</w:t>
      </w:r>
    </w:p>
    <w:p w:rsidR="00324E3E" w:rsidRDefault="00AF1E01" w:rsidP="00324E3E">
      <w:r>
        <w:t>Noemi hält sich</w:t>
      </w:r>
      <w:r w:rsidR="00C20943">
        <w:t xml:space="preserve"> </w:t>
      </w:r>
      <w:r w:rsidR="00BD1537">
        <w:t>bei den Tischen im 1. Stock des Gebäudes</w:t>
      </w:r>
      <w:r w:rsidR="00C20943">
        <w:t xml:space="preserve"> </w:t>
      </w:r>
      <w:r>
        <w:t>1 auf. Das neue Se</w:t>
      </w:r>
      <w:r w:rsidR="00AE7098">
        <w:t>mester hat erst begonnen und</w:t>
      </w:r>
      <w:r>
        <w:t xml:space="preserve"> bereits eine Übung aus</w:t>
      </w:r>
      <w:r w:rsidR="004113F9">
        <w:t>gefallen</w:t>
      </w:r>
      <w:r>
        <w:t>. Da sie noch kein Projekt hat, an dem sie</w:t>
      </w:r>
      <w:r w:rsidR="004113F9">
        <w:t xml:space="preserve"> in den gewonnenen zwei Stunden</w:t>
      </w:r>
      <w:r>
        <w:t xml:space="preserve"> arbeiten könnte,</w:t>
      </w:r>
      <w:r w:rsidR="00AE7098">
        <w:t xml:space="preserve"> überlegt sie mir ihren Kollegen, wie sie sich die Zeit vertreiben könnten. Die meisten entscheiden sich für eine Pause, doch Noemi</w:t>
      </w:r>
      <w:r w:rsidR="00C20943">
        <w:t xml:space="preserve"> geht </w:t>
      </w:r>
      <w:r w:rsidR="00C20943">
        <w:t>mit zwei Kolleginnen</w:t>
      </w:r>
      <w:r>
        <w:t xml:space="preserve"> </w:t>
      </w:r>
      <w:r w:rsidR="00C20943">
        <w:t xml:space="preserve">ins Foyer. </w:t>
      </w:r>
      <w:r w:rsidR="00AE7098">
        <w:t xml:space="preserve">Dort schauen sie sich </w:t>
      </w:r>
      <w:r w:rsidR="001100EB">
        <w:t xml:space="preserve">zusammen mit anderen interessierten Besuchern </w:t>
      </w:r>
      <w:r w:rsidR="00AE7098">
        <w:t>die</w:t>
      </w:r>
      <w:r>
        <w:t xml:space="preserve"> Poster der Bachelorarbeiten </w:t>
      </w:r>
      <w:r w:rsidR="004113F9">
        <w:t>des</w:t>
      </w:r>
      <w:r>
        <w:t xml:space="preserve"> vergangenen Semester</w:t>
      </w:r>
      <w:r w:rsidR="004113F9">
        <w:t>s</w:t>
      </w:r>
      <w:r w:rsidR="00AE7098">
        <w:t xml:space="preserve"> </w:t>
      </w:r>
      <w:r w:rsidR="00AE7098">
        <w:lastRenderedPageBreak/>
        <w:t>an</w:t>
      </w:r>
      <w:r>
        <w:t xml:space="preserve">. </w:t>
      </w:r>
      <w:r w:rsidR="00A834B6">
        <w:t>Entgegen ihrer</w:t>
      </w:r>
      <w:r w:rsidR="004113F9">
        <w:t xml:space="preserve"> Kolleginnen </w:t>
      </w:r>
      <w:r>
        <w:t xml:space="preserve">hat </w:t>
      </w:r>
      <w:r w:rsidR="00A834B6">
        <w:t>Noe</w:t>
      </w:r>
      <w:r w:rsidR="00C20943">
        <w:t>mi</w:t>
      </w:r>
      <w:r w:rsidR="004113F9">
        <w:t xml:space="preserve"> </w:t>
      </w:r>
      <w:r>
        <w:t xml:space="preserve">aber keine grosse Lust, sich über eine Arbeit genauer zu informieren und verliert bald das Interesse an der Ausstellung. </w:t>
      </w:r>
      <w:r w:rsidR="005062E2">
        <w:t>So s</w:t>
      </w:r>
      <w:r>
        <w:t xml:space="preserve">chlendert </w:t>
      </w:r>
      <w:r w:rsidR="005062E2">
        <w:t xml:space="preserve">sie </w:t>
      </w:r>
      <w:r w:rsidR="00BD1537">
        <w:t xml:space="preserve">in </w:t>
      </w:r>
      <w:r>
        <w:t xml:space="preserve">Richtung </w:t>
      </w:r>
      <w:r w:rsidR="001100EB">
        <w:t>Mensa</w:t>
      </w:r>
      <w:bookmarkStart w:id="9" w:name="_GoBack"/>
      <w:bookmarkEnd w:id="9"/>
      <w:r>
        <w:t xml:space="preserve"> und gesellt sich dort zu ihren Studienkollegen, welche gerade Kaffeepause mache</w:t>
      </w:r>
      <w:r w:rsidR="00C20943">
        <w:t>n</w:t>
      </w:r>
      <w:r>
        <w:t>.</w:t>
      </w:r>
    </w:p>
    <w:p w:rsidR="00324E3E" w:rsidRDefault="00324E3E" w:rsidP="00324E3E">
      <w:pPr>
        <w:pStyle w:val="Heading4"/>
      </w:pPr>
      <w:r>
        <w:t>Soll-Szenario</w:t>
      </w:r>
      <w:r w:rsidR="004113F9">
        <w:t xml:space="preserve"> 1</w:t>
      </w:r>
    </w:p>
    <w:p w:rsidR="004113F9" w:rsidRDefault="000B4549" w:rsidP="000B4549">
      <w:r>
        <w:t xml:space="preserve">Noemi hält sich bei den Tischen im 1. Stock des Gebäudes 1 auf. Das neue Semester hat erst begonnen und bereits eine Übung ausgefallen. Da sie noch kein Projekt hat, an dem sie in den gewonnenen zwei Stunden arbeiten könnte, überlegt sie mir ihren Kollegen, wie sie sich die Zeit vertreiben könnten. Die meisten entscheiden sich für eine Pause, doch Noemi geht mit zwei Kolleginnen ins Foyer. </w:t>
      </w:r>
      <w:r w:rsidR="004113F9">
        <w:t>Ist-Szenario</w:t>
      </w:r>
      <w:r w:rsidR="004113F9">
        <w:t xml:space="preserve"> 2</w:t>
      </w:r>
    </w:p>
    <w:p w:rsidR="004113F9" w:rsidRDefault="004113F9" w:rsidP="004113F9"/>
    <w:p w:rsidR="000B4549" w:rsidRDefault="000B4549" w:rsidP="000B4549">
      <w:pPr>
        <w:pStyle w:val="Heading4"/>
      </w:pPr>
      <w:r>
        <w:t>Ist-Szenario</w:t>
      </w:r>
      <w:r>
        <w:t xml:space="preserve"> 2</w:t>
      </w:r>
    </w:p>
    <w:p w:rsidR="008562A8" w:rsidRDefault="008562A8" w:rsidP="008562A8">
      <w:r>
        <w:t>Essen in der Mensa, Regen</w:t>
      </w:r>
    </w:p>
    <w:p w:rsidR="000B4549" w:rsidRPr="004113F9" w:rsidRDefault="000B4549" w:rsidP="004113F9"/>
    <w:p w:rsidR="004113F9" w:rsidRDefault="004113F9" w:rsidP="004113F9">
      <w:pPr>
        <w:pStyle w:val="Heading4"/>
      </w:pPr>
      <w:r>
        <w:t>Soll-Szenario</w:t>
      </w:r>
      <w:r>
        <w:t xml:space="preserve"> 2</w:t>
      </w:r>
    </w:p>
    <w:p w:rsidR="00324E3E" w:rsidRDefault="00324E3E" w:rsidP="00324E3E"/>
    <w:p w:rsidR="004113F9" w:rsidRDefault="004113F9" w:rsidP="00324E3E"/>
    <w:p w:rsidR="00FE5846" w:rsidRDefault="00FE5846" w:rsidP="00FE5846">
      <w:pPr>
        <w:pStyle w:val="Heading3"/>
      </w:pPr>
      <w:r>
        <w:t>Persona</w:t>
      </w:r>
      <w:r w:rsidR="002A74FA">
        <w:t xml:space="preserve"> Erik Eventbesucher</w:t>
      </w:r>
    </w:p>
    <w:tbl>
      <w:tblPr>
        <w:tblStyle w:val="TableGrid"/>
        <w:tblW w:w="0" w:type="auto"/>
        <w:tblLook w:val="04A0" w:firstRow="1" w:lastRow="0" w:firstColumn="1" w:lastColumn="0" w:noHBand="0" w:noVBand="1"/>
      </w:tblPr>
      <w:tblGrid>
        <w:gridCol w:w="4606"/>
        <w:gridCol w:w="4606"/>
      </w:tblGrid>
      <w:tr w:rsidR="00FE5846" w:rsidTr="00D74C78">
        <w:tc>
          <w:tcPr>
            <w:tcW w:w="4606" w:type="dxa"/>
          </w:tcPr>
          <w:p w:rsidR="00FE5846" w:rsidRDefault="00F2249B" w:rsidP="00D74C78">
            <w:r>
              <w:t>Erich</w:t>
            </w:r>
            <w:r w:rsidR="002A74FA">
              <w:t xml:space="preserve"> Eventbes</w:t>
            </w:r>
            <w:r w:rsidR="00D1455F">
              <w:t>ucher</w:t>
            </w:r>
          </w:p>
        </w:tc>
        <w:tc>
          <w:tcPr>
            <w:tcW w:w="4606" w:type="dxa"/>
          </w:tcPr>
          <w:p w:rsidR="00FE5846" w:rsidRDefault="00FE5846" w:rsidP="00D74C78"/>
        </w:tc>
      </w:tr>
      <w:tr w:rsidR="00FE5846" w:rsidTr="00D74C78">
        <w:tc>
          <w:tcPr>
            <w:tcW w:w="4606" w:type="dxa"/>
          </w:tcPr>
          <w:p w:rsidR="00FE5846" w:rsidRDefault="00FE5846" w:rsidP="00D74C78"/>
        </w:tc>
        <w:tc>
          <w:tcPr>
            <w:tcW w:w="4606" w:type="dxa"/>
          </w:tcPr>
          <w:p w:rsidR="00FE5846" w:rsidRPr="00B55C16" w:rsidRDefault="00FE5846" w:rsidP="00D74C78">
            <w:pPr>
              <w:rPr>
                <w:b/>
              </w:rPr>
            </w:pPr>
            <w:r w:rsidRPr="00B55C16">
              <w:rPr>
                <w:b/>
              </w:rPr>
              <w:t>Kurzprofil</w:t>
            </w:r>
          </w:p>
          <w:p w:rsidR="00FE5846" w:rsidRDefault="00FE5846" w:rsidP="00D74C78"/>
          <w:p w:rsidR="00FE5846" w:rsidRDefault="00D42B52" w:rsidP="00D74C78">
            <w:r>
              <w:t>Mitarbeiter aus privatem Sektor</w:t>
            </w:r>
          </w:p>
          <w:p w:rsidR="00FE5846" w:rsidRDefault="00FE5846" w:rsidP="00D74C78">
            <w:r>
              <w:t>31 Jahre</w:t>
            </w:r>
          </w:p>
        </w:tc>
      </w:tr>
      <w:tr w:rsidR="00FE5846" w:rsidTr="00D74C78">
        <w:tc>
          <w:tcPr>
            <w:tcW w:w="4606" w:type="dxa"/>
          </w:tcPr>
          <w:p w:rsidR="00FE5846" w:rsidRDefault="00FE5846" w:rsidP="00FA17C9">
            <w:r>
              <w:t>Arbeitskontext (</w:t>
            </w:r>
            <w:r w:rsidR="00FA17C9">
              <w:t>L</w:t>
            </w:r>
            <w:r>
              <w:t>ärm, Unterbrüche, Regeln)</w:t>
            </w:r>
          </w:p>
        </w:tc>
        <w:tc>
          <w:tcPr>
            <w:tcW w:w="4606" w:type="dxa"/>
          </w:tcPr>
          <w:p w:rsidR="00FE5846" w:rsidRDefault="001F2C8F" w:rsidP="00D74C78">
            <w:r>
              <w:t>Für die Veranstaltungen an der HSR wird meist die Aula genutzt, welche sich im Gebäude 4 befindet. Dort wird auch das Mittagessen serviert. Erik befindet sich daher den ganzen Tag im diesem Gebäude.</w:t>
            </w:r>
          </w:p>
        </w:tc>
      </w:tr>
      <w:tr w:rsidR="00FE5846" w:rsidTr="00D74C78">
        <w:tc>
          <w:tcPr>
            <w:tcW w:w="4606" w:type="dxa"/>
          </w:tcPr>
          <w:p w:rsidR="00FE5846" w:rsidRDefault="00FE5846" w:rsidP="00D74C78">
            <w:r>
              <w:t>Persönlichkeit &amp; Vorlieben</w:t>
            </w:r>
          </w:p>
        </w:tc>
        <w:tc>
          <w:tcPr>
            <w:tcW w:w="4606" w:type="dxa"/>
          </w:tcPr>
          <w:p w:rsidR="00FE5846" w:rsidRDefault="00A44AF0" w:rsidP="00D74C78">
            <w:r>
              <w:t xml:space="preserve">Erik ist an neuen Technologien und Entdeckungen grundsätzlich interessiert. </w:t>
            </w:r>
          </w:p>
        </w:tc>
      </w:tr>
      <w:tr w:rsidR="00FE5846" w:rsidTr="00D74C78">
        <w:tc>
          <w:tcPr>
            <w:tcW w:w="4606" w:type="dxa"/>
          </w:tcPr>
          <w:p w:rsidR="00FE5846" w:rsidRDefault="00FE5846" w:rsidP="00D74C78">
            <w:r>
              <w:t>Vorkenntnisse &amp; Lernen (Computer, Domain)</w:t>
            </w:r>
          </w:p>
        </w:tc>
        <w:tc>
          <w:tcPr>
            <w:tcW w:w="4606" w:type="dxa"/>
          </w:tcPr>
          <w:p w:rsidR="00FE5846" w:rsidRDefault="002E61A4" w:rsidP="00E8450C">
            <w:r>
              <w:t xml:space="preserve">Erich verfügt über gute Computerkenntnisse und hat schon von </w:t>
            </w:r>
            <w:proofErr w:type="spellStart"/>
            <w:r>
              <w:t>Kinect</w:t>
            </w:r>
            <w:proofErr w:type="spellEnd"/>
            <w:r>
              <w:t xml:space="preserve"> gehört, dies aber bis jetzt noch nicht </w:t>
            </w:r>
            <w:r w:rsidR="00E8450C">
              <w:t>ausprobieren</w:t>
            </w:r>
            <w:r>
              <w:t xml:space="preserve"> können.</w:t>
            </w:r>
          </w:p>
        </w:tc>
      </w:tr>
      <w:tr w:rsidR="00FE5846" w:rsidTr="00D74C78">
        <w:tc>
          <w:tcPr>
            <w:tcW w:w="4606" w:type="dxa"/>
          </w:tcPr>
          <w:p w:rsidR="00FE5846" w:rsidRDefault="00FE5846" w:rsidP="00D74C78">
            <w:r>
              <w:t>Eigenschaften / Verhaltensvariablen</w:t>
            </w:r>
          </w:p>
        </w:tc>
        <w:tc>
          <w:tcPr>
            <w:tcW w:w="4606" w:type="dxa"/>
          </w:tcPr>
          <w:p w:rsidR="008F28D3" w:rsidRDefault="008F28D3" w:rsidP="008F28D3">
            <w:pPr>
              <w:pStyle w:val="ListParagraph"/>
              <w:numPr>
                <w:ilvl w:val="0"/>
                <w:numId w:val="18"/>
              </w:numPr>
            </w:pPr>
            <w:r>
              <w:t>Interesse an den Arbeiten</w:t>
            </w:r>
          </w:p>
          <w:p w:rsidR="008F28D3" w:rsidRDefault="008F28D3" w:rsidP="008F28D3">
            <w:pPr>
              <w:pStyle w:val="ListParagraph"/>
              <w:numPr>
                <w:ilvl w:val="0"/>
                <w:numId w:val="18"/>
              </w:numPr>
            </w:pPr>
            <w:r>
              <w:t>Interesse an den Postern</w:t>
            </w:r>
          </w:p>
          <w:p w:rsidR="008F28D3" w:rsidRDefault="008F28D3" w:rsidP="008F28D3">
            <w:pPr>
              <w:pStyle w:val="ListParagraph"/>
              <w:numPr>
                <w:ilvl w:val="0"/>
                <w:numId w:val="18"/>
              </w:numPr>
            </w:pPr>
            <w:r>
              <w:t>Qualitätseinschätzung</w:t>
            </w:r>
          </w:p>
          <w:p w:rsidR="007D2812" w:rsidRDefault="008F28D3" w:rsidP="008F28D3">
            <w:pPr>
              <w:pStyle w:val="ListParagraph"/>
              <w:numPr>
                <w:ilvl w:val="0"/>
                <w:numId w:val="18"/>
              </w:numPr>
            </w:pPr>
            <w:r>
              <w:t>Zeitaufwand für das Lesen</w:t>
            </w:r>
          </w:p>
        </w:tc>
      </w:tr>
      <w:tr w:rsidR="00FE5846" w:rsidTr="00D74C78">
        <w:tc>
          <w:tcPr>
            <w:tcW w:w="4606" w:type="dxa"/>
          </w:tcPr>
          <w:p w:rsidR="00FE5846" w:rsidRDefault="00FE5846" w:rsidP="00D74C78">
            <w:r>
              <w:t>Ziele</w:t>
            </w:r>
          </w:p>
        </w:tc>
        <w:tc>
          <w:tcPr>
            <w:tcW w:w="4606" w:type="dxa"/>
          </w:tcPr>
          <w:p w:rsidR="00FE5846" w:rsidRDefault="0054714B" w:rsidP="0054714B">
            <w:pPr>
              <w:pStyle w:val="ListParagraph"/>
              <w:numPr>
                <w:ilvl w:val="0"/>
                <w:numId w:val="20"/>
              </w:numPr>
            </w:pPr>
            <w:r>
              <w:t>Zeit in den Pausen überbrücken</w:t>
            </w:r>
          </w:p>
        </w:tc>
      </w:tr>
    </w:tbl>
    <w:p w:rsidR="00AA16A8" w:rsidRDefault="00AA16A8" w:rsidP="00AA16A8">
      <w:pPr>
        <w:pStyle w:val="Heading4"/>
      </w:pPr>
      <w:r>
        <w:t>Ist-Szenario</w:t>
      </w:r>
    </w:p>
    <w:p w:rsidR="00AA16A8" w:rsidRPr="00AA16A8" w:rsidRDefault="00AA16A8" w:rsidP="00AA16A8"/>
    <w:p w:rsidR="00D514E5" w:rsidRDefault="00AA16A8" w:rsidP="00D514E5">
      <w:pPr>
        <w:pStyle w:val="Heading4"/>
      </w:pPr>
      <w:r>
        <w:t>Soll-Szenario</w:t>
      </w:r>
    </w:p>
    <w:p w:rsidR="00F41A9A" w:rsidRDefault="00F41A9A" w:rsidP="00D514E5">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10" w:name="_Ref319065031"/>
      <w:r>
        <w:t>Monitore</w:t>
      </w:r>
      <w:bookmarkEnd w:id="1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1" w:name="_Ref319068091"/>
      <w:r>
        <w:t>Variante A: 3 x 3 55“ Monitore</w:t>
      </w:r>
      <w:bookmarkEnd w:id="1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Pr>
            <w:noProof/>
          </w:rPr>
          <w:t>9</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10</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2" w:name="_Ref319068033"/>
      <w:r>
        <w:t>Variante B: 2 x 2 55“ Monitore</w:t>
      </w:r>
      <w:bookmarkEnd w:id="1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11</w:t>
        </w:r>
      </w:fldSimple>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9068177"/>
      <w:r>
        <w:t xml:space="preserve">Abbildung </w:t>
      </w:r>
      <w:fldSimple w:instr=" SEQ Abbildung \* ARABIC ">
        <w:r>
          <w:rPr>
            <w:noProof/>
          </w:rPr>
          <w:t>12</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13</w:t>
        </w:r>
      </w:fldSimple>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8900849"/>
      <w:r>
        <w:t xml:space="preserve">Abbildung </w:t>
      </w:r>
      <w:fldSimple w:instr=" SEQ Abbildung \* ARABIC ">
        <w:r>
          <w:rPr>
            <w:noProof/>
          </w:rPr>
          <w:t>14</w:t>
        </w:r>
      </w:fldSimple>
      <w:r>
        <w:t xml:space="preserve"> - Variante A: 1 x 6 55" Monitore, Hellraumprojektor Test</w:t>
      </w:r>
      <w:bookmarkEnd w:id="1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5" w:name="_Ref319065040"/>
      <w:r>
        <w:br w:type="page"/>
      </w:r>
    </w:p>
    <w:p w:rsidR="007E0847" w:rsidRDefault="007E0847" w:rsidP="007E0847">
      <w:pPr>
        <w:pStyle w:val="Heading3"/>
      </w:pPr>
      <w:r>
        <w:lastRenderedPageBreak/>
        <w:t>Grafikkarten</w:t>
      </w:r>
      <w:bookmarkEnd w:id="15"/>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15</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16</w:t>
        </w:r>
      </w:fldSimple>
      <w:r>
        <w:t xml:space="preserve"> - </w:t>
      </w:r>
      <w:proofErr w:type="spellStart"/>
      <w:r>
        <w:t>Matrox</w:t>
      </w:r>
      <w:proofErr w:type="spellEnd"/>
      <w:r>
        <w:t xml:space="preserve"> </w:t>
      </w:r>
      <w:r w:rsidRPr="008D539C">
        <w:t>M9128</w:t>
      </w:r>
    </w:p>
    <w:p w:rsidR="00022717" w:rsidRDefault="00022717"/>
    <w:sectPr w:rsidR="0002271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77E6" w:rsidRDefault="005177E6" w:rsidP="008F2373">
      <w:pPr>
        <w:spacing w:after="0"/>
      </w:pPr>
      <w:r>
        <w:separator/>
      </w:r>
    </w:p>
  </w:endnote>
  <w:endnote w:type="continuationSeparator" w:id="0">
    <w:p w:rsidR="005177E6" w:rsidRDefault="005177E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8" w:rsidRDefault="00D74C78">
    <w:pPr>
      <w:pStyle w:val="Footer"/>
    </w:pPr>
    <w:r>
      <w:t>Video Wall - Vorstudie</w:t>
    </w:r>
    <w:r w:rsidRPr="005E2896">
      <w:tab/>
    </w:r>
    <w:r>
      <w:fldChar w:fldCharType="begin"/>
    </w:r>
    <w:r>
      <w:instrText xml:space="preserve"> DATE  \@ "d. MMMM yyyy"  \* MERGEFORMAT </w:instrText>
    </w:r>
    <w:r>
      <w:fldChar w:fldCharType="separate"/>
    </w:r>
    <w:r>
      <w:rPr>
        <w:noProof/>
      </w:rPr>
      <w:t>13.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100EB" w:rsidRPr="001100EB">
      <w:rPr>
        <w:b/>
        <w:noProof/>
        <w:lang w:val="de-DE"/>
      </w:rPr>
      <w:t>13</w:t>
    </w:r>
    <w:r>
      <w:rPr>
        <w:b/>
      </w:rPr>
      <w:fldChar w:fldCharType="end"/>
    </w:r>
    <w:r>
      <w:rPr>
        <w:lang w:val="de-DE"/>
      </w:rPr>
      <w:t xml:space="preserve"> von </w:t>
    </w:r>
    <w:fldSimple w:instr="NUMPAGES  \* Arabic  \* MERGEFORMAT">
      <w:r w:rsidR="001100EB" w:rsidRPr="001100EB">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77E6" w:rsidRDefault="005177E6" w:rsidP="008F2373">
      <w:pPr>
        <w:spacing w:after="0"/>
      </w:pPr>
      <w:r>
        <w:separator/>
      </w:r>
    </w:p>
  </w:footnote>
  <w:footnote w:type="continuationSeparator" w:id="0">
    <w:p w:rsidR="005177E6" w:rsidRDefault="005177E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8" w:rsidRDefault="00D74C7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571"/>
    <w:rsid w:val="00010A23"/>
    <w:rsid w:val="000225DD"/>
    <w:rsid w:val="00022717"/>
    <w:rsid w:val="0003203E"/>
    <w:rsid w:val="00040982"/>
    <w:rsid w:val="00045A3C"/>
    <w:rsid w:val="000501F4"/>
    <w:rsid w:val="00077156"/>
    <w:rsid w:val="00080950"/>
    <w:rsid w:val="00080D36"/>
    <w:rsid w:val="00082E30"/>
    <w:rsid w:val="000917AE"/>
    <w:rsid w:val="00097AB6"/>
    <w:rsid w:val="000A1DF7"/>
    <w:rsid w:val="000A2C34"/>
    <w:rsid w:val="000B1504"/>
    <w:rsid w:val="000B4549"/>
    <w:rsid w:val="000B658F"/>
    <w:rsid w:val="000B66FE"/>
    <w:rsid w:val="000B6D9A"/>
    <w:rsid w:val="000B76FC"/>
    <w:rsid w:val="000C0870"/>
    <w:rsid w:val="000C0EBB"/>
    <w:rsid w:val="000E066C"/>
    <w:rsid w:val="000E2D35"/>
    <w:rsid w:val="000E4421"/>
    <w:rsid w:val="000E71F7"/>
    <w:rsid w:val="000F1D46"/>
    <w:rsid w:val="000F790F"/>
    <w:rsid w:val="001100EB"/>
    <w:rsid w:val="001109D2"/>
    <w:rsid w:val="00120AEB"/>
    <w:rsid w:val="00120E67"/>
    <w:rsid w:val="00124175"/>
    <w:rsid w:val="001270D7"/>
    <w:rsid w:val="001337FF"/>
    <w:rsid w:val="0014026A"/>
    <w:rsid w:val="0014503D"/>
    <w:rsid w:val="001528C8"/>
    <w:rsid w:val="00153E6F"/>
    <w:rsid w:val="001609C2"/>
    <w:rsid w:val="00170141"/>
    <w:rsid w:val="00172C87"/>
    <w:rsid w:val="001769F0"/>
    <w:rsid w:val="001806D7"/>
    <w:rsid w:val="00191C04"/>
    <w:rsid w:val="001A2685"/>
    <w:rsid w:val="001A5CCD"/>
    <w:rsid w:val="001B29E1"/>
    <w:rsid w:val="001B5929"/>
    <w:rsid w:val="001C50AE"/>
    <w:rsid w:val="001D17F5"/>
    <w:rsid w:val="001D6D72"/>
    <w:rsid w:val="001E53C4"/>
    <w:rsid w:val="001E7808"/>
    <w:rsid w:val="001F04A2"/>
    <w:rsid w:val="001F1125"/>
    <w:rsid w:val="001F2A8C"/>
    <w:rsid w:val="001F2C8F"/>
    <w:rsid w:val="001F61F8"/>
    <w:rsid w:val="00214F45"/>
    <w:rsid w:val="00220C5E"/>
    <w:rsid w:val="00223137"/>
    <w:rsid w:val="0022501B"/>
    <w:rsid w:val="00225791"/>
    <w:rsid w:val="00241093"/>
    <w:rsid w:val="002433A7"/>
    <w:rsid w:val="002576C9"/>
    <w:rsid w:val="00261C4E"/>
    <w:rsid w:val="0026560F"/>
    <w:rsid w:val="0027094B"/>
    <w:rsid w:val="00273717"/>
    <w:rsid w:val="002761ED"/>
    <w:rsid w:val="00283C40"/>
    <w:rsid w:val="002840DC"/>
    <w:rsid w:val="00284414"/>
    <w:rsid w:val="00285EE8"/>
    <w:rsid w:val="00293450"/>
    <w:rsid w:val="002A2906"/>
    <w:rsid w:val="002A32D0"/>
    <w:rsid w:val="002A74FA"/>
    <w:rsid w:val="002B3913"/>
    <w:rsid w:val="002B63FB"/>
    <w:rsid w:val="002B6D39"/>
    <w:rsid w:val="002C2C6F"/>
    <w:rsid w:val="002D367A"/>
    <w:rsid w:val="002D3FE4"/>
    <w:rsid w:val="002D6C46"/>
    <w:rsid w:val="002E16A4"/>
    <w:rsid w:val="002E61A4"/>
    <w:rsid w:val="002E635C"/>
    <w:rsid w:val="002E65A6"/>
    <w:rsid w:val="002F28DD"/>
    <w:rsid w:val="002F3CAF"/>
    <w:rsid w:val="002F7CC2"/>
    <w:rsid w:val="00301F1C"/>
    <w:rsid w:val="0030331D"/>
    <w:rsid w:val="00314A8E"/>
    <w:rsid w:val="00324B10"/>
    <w:rsid w:val="00324E3E"/>
    <w:rsid w:val="003324F5"/>
    <w:rsid w:val="003365B7"/>
    <w:rsid w:val="00352995"/>
    <w:rsid w:val="00353578"/>
    <w:rsid w:val="00353B4A"/>
    <w:rsid w:val="00361ABD"/>
    <w:rsid w:val="00381B2C"/>
    <w:rsid w:val="00394058"/>
    <w:rsid w:val="003A0ADD"/>
    <w:rsid w:val="003A4B5B"/>
    <w:rsid w:val="003A5C55"/>
    <w:rsid w:val="003C3BB7"/>
    <w:rsid w:val="003D115F"/>
    <w:rsid w:val="003D2D5A"/>
    <w:rsid w:val="003D46E7"/>
    <w:rsid w:val="003D6610"/>
    <w:rsid w:val="003D78E0"/>
    <w:rsid w:val="003E3ABE"/>
    <w:rsid w:val="003E40FB"/>
    <w:rsid w:val="003E5974"/>
    <w:rsid w:val="00402E1C"/>
    <w:rsid w:val="00404F4E"/>
    <w:rsid w:val="004113F9"/>
    <w:rsid w:val="00415959"/>
    <w:rsid w:val="00425091"/>
    <w:rsid w:val="00426561"/>
    <w:rsid w:val="00426AD6"/>
    <w:rsid w:val="004431D2"/>
    <w:rsid w:val="00444D21"/>
    <w:rsid w:val="004519B1"/>
    <w:rsid w:val="004619EB"/>
    <w:rsid w:val="00467095"/>
    <w:rsid w:val="004814AD"/>
    <w:rsid w:val="00481AD8"/>
    <w:rsid w:val="00487429"/>
    <w:rsid w:val="00490236"/>
    <w:rsid w:val="00495F52"/>
    <w:rsid w:val="00496465"/>
    <w:rsid w:val="004A070C"/>
    <w:rsid w:val="004A3759"/>
    <w:rsid w:val="004A43AA"/>
    <w:rsid w:val="004B0ACA"/>
    <w:rsid w:val="004B4AD2"/>
    <w:rsid w:val="004B7B53"/>
    <w:rsid w:val="004C0739"/>
    <w:rsid w:val="004C2220"/>
    <w:rsid w:val="004C6B76"/>
    <w:rsid w:val="004D522A"/>
    <w:rsid w:val="004D7D11"/>
    <w:rsid w:val="004E534B"/>
    <w:rsid w:val="004E6A6B"/>
    <w:rsid w:val="004F1530"/>
    <w:rsid w:val="004F6106"/>
    <w:rsid w:val="00503E4C"/>
    <w:rsid w:val="00504496"/>
    <w:rsid w:val="00505B41"/>
    <w:rsid w:val="005062E2"/>
    <w:rsid w:val="00506318"/>
    <w:rsid w:val="0050684A"/>
    <w:rsid w:val="005159A7"/>
    <w:rsid w:val="005177E6"/>
    <w:rsid w:val="00517828"/>
    <w:rsid w:val="005272CA"/>
    <w:rsid w:val="0053007C"/>
    <w:rsid w:val="005320A6"/>
    <w:rsid w:val="005339CB"/>
    <w:rsid w:val="005407C8"/>
    <w:rsid w:val="00545B7C"/>
    <w:rsid w:val="0054714B"/>
    <w:rsid w:val="00551365"/>
    <w:rsid w:val="005532A7"/>
    <w:rsid w:val="005532E5"/>
    <w:rsid w:val="00553DAB"/>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4F60"/>
    <w:rsid w:val="005E6C04"/>
    <w:rsid w:val="005F6A3C"/>
    <w:rsid w:val="00607536"/>
    <w:rsid w:val="006118A4"/>
    <w:rsid w:val="00613195"/>
    <w:rsid w:val="006156A4"/>
    <w:rsid w:val="0062053B"/>
    <w:rsid w:val="006211F6"/>
    <w:rsid w:val="00621221"/>
    <w:rsid w:val="00623750"/>
    <w:rsid w:val="0062709E"/>
    <w:rsid w:val="006314BE"/>
    <w:rsid w:val="00635381"/>
    <w:rsid w:val="0063624F"/>
    <w:rsid w:val="00637BEA"/>
    <w:rsid w:val="00642D6F"/>
    <w:rsid w:val="00651384"/>
    <w:rsid w:val="00670EF6"/>
    <w:rsid w:val="0068294E"/>
    <w:rsid w:val="0068440F"/>
    <w:rsid w:val="0068444F"/>
    <w:rsid w:val="00687113"/>
    <w:rsid w:val="00690341"/>
    <w:rsid w:val="006920CF"/>
    <w:rsid w:val="006939B6"/>
    <w:rsid w:val="00695BB6"/>
    <w:rsid w:val="00695F14"/>
    <w:rsid w:val="006A2C1C"/>
    <w:rsid w:val="006A5198"/>
    <w:rsid w:val="006A77EE"/>
    <w:rsid w:val="006B55FD"/>
    <w:rsid w:val="006B6727"/>
    <w:rsid w:val="006C2963"/>
    <w:rsid w:val="006C6507"/>
    <w:rsid w:val="006D3BD4"/>
    <w:rsid w:val="006D5A74"/>
    <w:rsid w:val="006D6B49"/>
    <w:rsid w:val="006D78E4"/>
    <w:rsid w:val="006E5CF4"/>
    <w:rsid w:val="006F0BE2"/>
    <w:rsid w:val="006F2255"/>
    <w:rsid w:val="006F26CE"/>
    <w:rsid w:val="007071C6"/>
    <w:rsid w:val="00712039"/>
    <w:rsid w:val="00713284"/>
    <w:rsid w:val="00713DB2"/>
    <w:rsid w:val="00717701"/>
    <w:rsid w:val="00722E86"/>
    <w:rsid w:val="007248B5"/>
    <w:rsid w:val="00725C78"/>
    <w:rsid w:val="00725DF9"/>
    <w:rsid w:val="0073417C"/>
    <w:rsid w:val="0073435E"/>
    <w:rsid w:val="007424FB"/>
    <w:rsid w:val="0075029B"/>
    <w:rsid w:val="007537D1"/>
    <w:rsid w:val="00755D69"/>
    <w:rsid w:val="00760725"/>
    <w:rsid w:val="00760B65"/>
    <w:rsid w:val="0076237B"/>
    <w:rsid w:val="00764378"/>
    <w:rsid w:val="007651C9"/>
    <w:rsid w:val="00771BC9"/>
    <w:rsid w:val="0077258B"/>
    <w:rsid w:val="0077276C"/>
    <w:rsid w:val="00781E00"/>
    <w:rsid w:val="00783404"/>
    <w:rsid w:val="00795A68"/>
    <w:rsid w:val="007A158A"/>
    <w:rsid w:val="007A2155"/>
    <w:rsid w:val="007B4107"/>
    <w:rsid w:val="007B442E"/>
    <w:rsid w:val="007B6363"/>
    <w:rsid w:val="007B716D"/>
    <w:rsid w:val="007B74F2"/>
    <w:rsid w:val="007B7FF0"/>
    <w:rsid w:val="007C23B7"/>
    <w:rsid w:val="007C23DC"/>
    <w:rsid w:val="007D2812"/>
    <w:rsid w:val="007D405F"/>
    <w:rsid w:val="007D69EA"/>
    <w:rsid w:val="007D7C64"/>
    <w:rsid w:val="007E0847"/>
    <w:rsid w:val="007E095D"/>
    <w:rsid w:val="007E2111"/>
    <w:rsid w:val="007F1ABA"/>
    <w:rsid w:val="00804C8A"/>
    <w:rsid w:val="00842A23"/>
    <w:rsid w:val="00844ADD"/>
    <w:rsid w:val="00845521"/>
    <w:rsid w:val="008472C4"/>
    <w:rsid w:val="00850C6D"/>
    <w:rsid w:val="0085280D"/>
    <w:rsid w:val="00853F56"/>
    <w:rsid w:val="008562A8"/>
    <w:rsid w:val="00863F03"/>
    <w:rsid w:val="00867B70"/>
    <w:rsid w:val="00870C31"/>
    <w:rsid w:val="008722E3"/>
    <w:rsid w:val="008773C3"/>
    <w:rsid w:val="00883E89"/>
    <w:rsid w:val="00887085"/>
    <w:rsid w:val="008935AD"/>
    <w:rsid w:val="008A36ED"/>
    <w:rsid w:val="008A420E"/>
    <w:rsid w:val="008A4E18"/>
    <w:rsid w:val="008B3DC8"/>
    <w:rsid w:val="008B3F70"/>
    <w:rsid w:val="008B74EE"/>
    <w:rsid w:val="008C0A1C"/>
    <w:rsid w:val="008C54BF"/>
    <w:rsid w:val="008D1874"/>
    <w:rsid w:val="008E0478"/>
    <w:rsid w:val="008E29C6"/>
    <w:rsid w:val="008E328B"/>
    <w:rsid w:val="008E4868"/>
    <w:rsid w:val="008F2373"/>
    <w:rsid w:val="008F28D3"/>
    <w:rsid w:val="008F3FB7"/>
    <w:rsid w:val="008F5EC5"/>
    <w:rsid w:val="008F6C36"/>
    <w:rsid w:val="009030F0"/>
    <w:rsid w:val="0090356D"/>
    <w:rsid w:val="0092056D"/>
    <w:rsid w:val="00921794"/>
    <w:rsid w:val="00922396"/>
    <w:rsid w:val="009303F0"/>
    <w:rsid w:val="00932FA9"/>
    <w:rsid w:val="00952B86"/>
    <w:rsid w:val="00954D75"/>
    <w:rsid w:val="009644BA"/>
    <w:rsid w:val="00971195"/>
    <w:rsid w:val="0097119A"/>
    <w:rsid w:val="00974170"/>
    <w:rsid w:val="00974E84"/>
    <w:rsid w:val="00976450"/>
    <w:rsid w:val="00976894"/>
    <w:rsid w:val="0097759A"/>
    <w:rsid w:val="00985ABF"/>
    <w:rsid w:val="00986E0E"/>
    <w:rsid w:val="00990D45"/>
    <w:rsid w:val="00992A18"/>
    <w:rsid w:val="009962A5"/>
    <w:rsid w:val="009A060D"/>
    <w:rsid w:val="009A2DEF"/>
    <w:rsid w:val="009A48A3"/>
    <w:rsid w:val="009A73AE"/>
    <w:rsid w:val="009A74BD"/>
    <w:rsid w:val="009B1E94"/>
    <w:rsid w:val="009B283A"/>
    <w:rsid w:val="009B4C74"/>
    <w:rsid w:val="009C4A89"/>
    <w:rsid w:val="009D51D3"/>
    <w:rsid w:val="009E05B5"/>
    <w:rsid w:val="009E072F"/>
    <w:rsid w:val="009E4FD9"/>
    <w:rsid w:val="009E7E2F"/>
    <w:rsid w:val="009F0453"/>
    <w:rsid w:val="009F4E6A"/>
    <w:rsid w:val="009F5349"/>
    <w:rsid w:val="00A06B4F"/>
    <w:rsid w:val="00A1581F"/>
    <w:rsid w:val="00A16A91"/>
    <w:rsid w:val="00A2313E"/>
    <w:rsid w:val="00A31DA1"/>
    <w:rsid w:val="00A32111"/>
    <w:rsid w:val="00A367D8"/>
    <w:rsid w:val="00A44AF0"/>
    <w:rsid w:val="00A45D5F"/>
    <w:rsid w:val="00A46354"/>
    <w:rsid w:val="00A53880"/>
    <w:rsid w:val="00A611DF"/>
    <w:rsid w:val="00A63319"/>
    <w:rsid w:val="00A70C31"/>
    <w:rsid w:val="00A75891"/>
    <w:rsid w:val="00A812EA"/>
    <w:rsid w:val="00A834B6"/>
    <w:rsid w:val="00A91113"/>
    <w:rsid w:val="00A947F0"/>
    <w:rsid w:val="00A95DE4"/>
    <w:rsid w:val="00AA16A8"/>
    <w:rsid w:val="00AA6B9C"/>
    <w:rsid w:val="00AB07B2"/>
    <w:rsid w:val="00AB0A92"/>
    <w:rsid w:val="00AB21BC"/>
    <w:rsid w:val="00AB51D5"/>
    <w:rsid w:val="00AC40CC"/>
    <w:rsid w:val="00AC6443"/>
    <w:rsid w:val="00AE119D"/>
    <w:rsid w:val="00AE16E4"/>
    <w:rsid w:val="00AE62F6"/>
    <w:rsid w:val="00AE7098"/>
    <w:rsid w:val="00AF111F"/>
    <w:rsid w:val="00AF1E01"/>
    <w:rsid w:val="00AF2C24"/>
    <w:rsid w:val="00AF2C34"/>
    <w:rsid w:val="00AF2C64"/>
    <w:rsid w:val="00AF392F"/>
    <w:rsid w:val="00AF4AE0"/>
    <w:rsid w:val="00AF4E74"/>
    <w:rsid w:val="00AF5376"/>
    <w:rsid w:val="00AF7DD4"/>
    <w:rsid w:val="00B02869"/>
    <w:rsid w:val="00B038C9"/>
    <w:rsid w:val="00B10239"/>
    <w:rsid w:val="00B1078E"/>
    <w:rsid w:val="00B1324E"/>
    <w:rsid w:val="00B1790B"/>
    <w:rsid w:val="00B208A6"/>
    <w:rsid w:val="00B23962"/>
    <w:rsid w:val="00B366C0"/>
    <w:rsid w:val="00B46153"/>
    <w:rsid w:val="00B53EFA"/>
    <w:rsid w:val="00B5526F"/>
    <w:rsid w:val="00B55C16"/>
    <w:rsid w:val="00B5674E"/>
    <w:rsid w:val="00B623FB"/>
    <w:rsid w:val="00B712B5"/>
    <w:rsid w:val="00B765F2"/>
    <w:rsid w:val="00B920E7"/>
    <w:rsid w:val="00BA2470"/>
    <w:rsid w:val="00BB1425"/>
    <w:rsid w:val="00BB289B"/>
    <w:rsid w:val="00BC3D6A"/>
    <w:rsid w:val="00BC64A4"/>
    <w:rsid w:val="00BD0271"/>
    <w:rsid w:val="00BD1537"/>
    <w:rsid w:val="00BD4531"/>
    <w:rsid w:val="00BE6DFC"/>
    <w:rsid w:val="00BF1750"/>
    <w:rsid w:val="00C02122"/>
    <w:rsid w:val="00C028BA"/>
    <w:rsid w:val="00C14F5B"/>
    <w:rsid w:val="00C20943"/>
    <w:rsid w:val="00C20E2C"/>
    <w:rsid w:val="00C22202"/>
    <w:rsid w:val="00C25A25"/>
    <w:rsid w:val="00C3308E"/>
    <w:rsid w:val="00C34D92"/>
    <w:rsid w:val="00C3558D"/>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0798"/>
    <w:rsid w:val="00CC28A9"/>
    <w:rsid w:val="00CC5D9B"/>
    <w:rsid w:val="00CD42C7"/>
    <w:rsid w:val="00CE0072"/>
    <w:rsid w:val="00CE224A"/>
    <w:rsid w:val="00CE4F24"/>
    <w:rsid w:val="00CE533D"/>
    <w:rsid w:val="00CE57E3"/>
    <w:rsid w:val="00CF7C6B"/>
    <w:rsid w:val="00D03F49"/>
    <w:rsid w:val="00D0606E"/>
    <w:rsid w:val="00D072D8"/>
    <w:rsid w:val="00D106FE"/>
    <w:rsid w:val="00D1407B"/>
    <w:rsid w:val="00D1455F"/>
    <w:rsid w:val="00D16662"/>
    <w:rsid w:val="00D22B0A"/>
    <w:rsid w:val="00D26F57"/>
    <w:rsid w:val="00D32379"/>
    <w:rsid w:val="00D35228"/>
    <w:rsid w:val="00D36BAE"/>
    <w:rsid w:val="00D400BD"/>
    <w:rsid w:val="00D42B52"/>
    <w:rsid w:val="00D4730E"/>
    <w:rsid w:val="00D514E5"/>
    <w:rsid w:val="00D51CB8"/>
    <w:rsid w:val="00D73A51"/>
    <w:rsid w:val="00D74C78"/>
    <w:rsid w:val="00D80FD8"/>
    <w:rsid w:val="00D81DA1"/>
    <w:rsid w:val="00DA08D7"/>
    <w:rsid w:val="00DB2165"/>
    <w:rsid w:val="00DB28C8"/>
    <w:rsid w:val="00DB2BAD"/>
    <w:rsid w:val="00DB7EF2"/>
    <w:rsid w:val="00DC33F4"/>
    <w:rsid w:val="00DC3834"/>
    <w:rsid w:val="00DD552D"/>
    <w:rsid w:val="00DF3168"/>
    <w:rsid w:val="00DF675E"/>
    <w:rsid w:val="00E13112"/>
    <w:rsid w:val="00E13BEF"/>
    <w:rsid w:val="00E20B36"/>
    <w:rsid w:val="00E22264"/>
    <w:rsid w:val="00E22D50"/>
    <w:rsid w:val="00E254D2"/>
    <w:rsid w:val="00E318BF"/>
    <w:rsid w:val="00E31FFC"/>
    <w:rsid w:val="00E32704"/>
    <w:rsid w:val="00E330DE"/>
    <w:rsid w:val="00E4144A"/>
    <w:rsid w:val="00E5522E"/>
    <w:rsid w:val="00E56DB5"/>
    <w:rsid w:val="00E63F66"/>
    <w:rsid w:val="00E665FE"/>
    <w:rsid w:val="00E66AFD"/>
    <w:rsid w:val="00E66EE9"/>
    <w:rsid w:val="00E711E0"/>
    <w:rsid w:val="00E757CA"/>
    <w:rsid w:val="00E80996"/>
    <w:rsid w:val="00E8442E"/>
    <w:rsid w:val="00E8450C"/>
    <w:rsid w:val="00E860CF"/>
    <w:rsid w:val="00E87169"/>
    <w:rsid w:val="00E877CD"/>
    <w:rsid w:val="00E95C1B"/>
    <w:rsid w:val="00EA10FA"/>
    <w:rsid w:val="00EA18CE"/>
    <w:rsid w:val="00EA1D6A"/>
    <w:rsid w:val="00EA2F23"/>
    <w:rsid w:val="00EA7D5C"/>
    <w:rsid w:val="00EB06E9"/>
    <w:rsid w:val="00EC3063"/>
    <w:rsid w:val="00ED6135"/>
    <w:rsid w:val="00EE2997"/>
    <w:rsid w:val="00EE2AB1"/>
    <w:rsid w:val="00EE2AFB"/>
    <w:rsid w:val="00EE3281"/>
    <w:rsid w:val="00EF05C5"/>
    <w:rsid w:val="00EF676F"/>
    <w:rsid w:val="00F0524E"/>
    <w:rsid w:val="00F13D56"/>
    <w:rsid w:val="00F14036"/>
    <w:rsid w:val="00F21003"/>
    <w:rsid w:val="00F2249B"/>
    <w:rsid w:val="00F30F5B"/>
    <w:rsid w:val="00F37EE6"/>
    <w:rsid w:val="00F41A9A"/>
    <w:rsid w:val="00F42E13"/>
    <w:rsid w:val="00F456CB"/>
    <w:rsid w:val="00F45997"/>
    <w:rsid w:val="00F46415"/>
    <w:rsid w:val="00F559D6"/>
    <w:rsid w:val="00F5784D"/>
    <w:rsid w:val="00F615AF"/>
    <w:rsid w:val="00F61D70"/>
    <w:rsid w:val="00F622F0"/>
    <w:rsid w:val="00F65E56"/>
    <w:rsid w:val="00F75EAF"/>
    <w:rsid w:val="00F8012F"/>
    <w:rsid w:val="00F8391A"/>
    <w:rsid w:val="00F842AC"/>
    <w:rsid w:val="00F9181E"/>
    <w:rsid w:val="00FA0A45"/>
    <w:rsid w:val="00FA17C9"/>
    <w:rsid w:val="00FA4200"/>
    <w:rsid w:val="00FA78A4"/>
    <w:rsid w:val="00FB472D"/>
    <w:rsid w:val="00FB7E05"/>
    <w:rsid w:val="00FC3415"/>
    <w:rsid w:val="00FC564C"/>
    <w:rsid w:val="00FC5B3C"/>
    <w:rsid w:val="00FC7011"/>
    <w:rsid w:val="00FE05E2"/>
    <w:rsid w:val="00FE5846"/>
    <w:rsid w:val="00FE62F9"/>
    <w:rsid w:val="00FF0D30"/>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9162496"/>
        <c:axId val="89174400"/>
      </c:lineChart>
      <c:catAx>
        <c:axId val="89162496"/>
        <c:scaling>
          <c:orientation val="minMax"/>
        </c:scaling>
        <c:delete val="0"/>
        <c:axPos val="b"/>
        <c:majorTickMark val="out"/>
        <c:minorTickMark val="none"/>
        <c:tickLblPos val="nextTo"/>
        <c:crossAx val="89174400"/>
        <c:crosses val="autoZero"/>
        <c:auto val="1"/>
        <c:lblAlgn val="ctr"/>
        <c:lblOffset val="100"/>
        <c:noMultiLvlLbl val="0"/>
      </c:catAx>
      <c:valAx>
        <c:axId val="89174400"/>
        <c:scaling>
          <c:orientation val="minMax"/>
        </c:scaling>
        <c:delete val="0"/>
        <c:axPos val="l"/>
        <c:majorGridlines/>
        <c:numFmt formatCode="General" sourceLinked="1"/>
        <c:majorTickMark val="out"/>
        <c:minorTickMark val="none"/>
        <c:tickLblPos val="nextTo"/>
        <c:crossAx val="891624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9155456"/>
        <c:axId val="89156992"/>
      </c:barChart>
      <c:catAx>
        <c:axId val="89155456"/>
        <c:scaling>
          <c:orientation val="maxMin"/>
        </c:scaling>
        <c:delete val="0"/>
        <c:axPos val="l"/>
        <c:majorTickMark val="out"/>
        <c:minorTickMark val="none"/>
        <c:tickLblPos val="nextTo"/>
        <c:crossAx val="89156992"/>
        <c:crosses val="autoZero"/>
        <c:auto val="1"/>
        <c:lblAlgn val="ctr"/>
        <c:lblOffset val="100"/>
        <c:noMultiLvlLbl val="0"/>
      </c:catAx>
      <c:valAx>
        <c:axId val="8915699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91554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9325952"/>
        <c:axId val="89327488"/>
      </c:barChart>
      <c:catAx>
        <c:axId val="89325952"/>
        <c:scaling>
          <c:orientation val="maxMin"/>
        </c:scaling>
        <c:delete val="0"/>
        <c:axPos val="l"/>
        <c:majorTickMark val="none"/>
        <c:minorTickMark val="none"/>
        <c:tickLblPos val="nextTo"/>
        <c:crossAx val="89327488"/>
        <c:crosses val="autoZero"/>
        <c:auto val="1"/>
        <c:lblAlgn val="ctr"/>
        <c:lblOffset val="100"/>
        <c:tickLblSkip val="1"/>
        <c:noMultiLvlLbl val="0"/>
      </c:catAx>
      <c:valAx>
        <c:axId val="8932748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932595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9418368"/>
        <c:axId val="89424256"/>
      </c:bubbleChart>
      <c:valAx>
        <c:axId val="89418368"/>
        <c:scaling>
          <c:orientation val="minMax"/>
          <c:max val="5"/>
          <c:min val="0"/>
        </c:scaling>
        <c:delete val="1"/>
        <c:axPos val="t"/>
        <c:majorGridlines/>
        <c:numFmt formatCode="General" sourceLinked="1"/>
        <c:majorTickMark val="out"/>
        <c:minorTickMark val="none"/>
        <c:tickLblPos val="nextTo"/>
        <c:crossAx val="89424256"/>
        <c:crosses val="autoZero"/>
        <c:crossBetween val="midCat"/>
      </c:valAx>
      <c:valAx>
        <c:axId val="89424256"/>
        <c:scaling>
          <c:orientation val="maxMin"/>
          <c:max val="4.5"/>
          <c:min val="0"/>
        </c:scaling>
        <c:delete val="1"/>
        <c:axPos val="l"/>
        <c:majorGridlines/>
        <c:numFmt formatCode="General" sourceLinked="1"/>
        <c:majorTickMark val="out"/>
        <c:minorTickMark val="none"/>
        <c:tickLblPos val="nextTo"/>
        <c:crossAx val="8941836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C6BF1-FE77-40CA-AFCD-50B733759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3524</Words>
  <Characters>22206</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412</cp:revision>
  <dcterms:created xsi:type="dcterms:W3CDTF">2012-02-24T08:17:00Z</dcterms:created>
  <dcterms:modified xsi:type="dcterms:W3CDTF">2012-03-13T16:31:00Z</dcterms:modified>
</cp:coreProperties>
</file>