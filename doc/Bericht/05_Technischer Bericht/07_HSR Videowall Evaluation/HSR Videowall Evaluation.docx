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351A87">
        <w:t xml:space="preserve"> Evaluation</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4E2458" w:rsidP="0049017D">
            <w:r>
              <w:t>1.17</w:t>
            </w:r>
          </w:p>
        </w:tc>
        <w:tc>
          <w:tcPr>
            <w:tcW w:w="4674" w:type="dxa"/>
          </w:tcPr>
          <w:p w:rsidR="000D2418" w:rsidRDefault="000D2418" w:rsidP="0049017D">
            <w:r>
              <w:t>Todos abgearbeitet</w:t>
            </w:r>
          </w:p>
        </w:tc>
        <w:tc>
          <w:tcPr>
            <w:tcW w:w="2303" w:type="dxa"/>
          </w:tcPr>
          <w:p w:rsidR="000D2418" w:rsidRDefault="000D2418" w:rsidP="0049017D">
            <w:r>
              <w:t>LE</w:t>
            </w:r>
          </w:p>
        </w:tc>
      </w:tr>
      <w:tr w:rsidR="004E2458"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4E2458" w:rsidRDefault="004E2458" w:rsidP="0049017D">
            <w:r>
              <w:t>12.06.2012</w:t>
            </w:r>
          </w:p>
        </w:tc>
        <w:tc>
          <w:tcPr>
            <w:tcW w:w="993" w:type="dxa"/>
          </w:tcPr>
          <w:p w:rsidR="004E2458" w:rsidRDefault="004E2458" w:rsidP="0049017D">
            <w:r>
              <w:t>1.18</w:t>
            </w:r>
          </w:p>
        </w:tc>
        <w:tc>
          <w:tcPr>
            <w:tcW w:w="4674" w:type="dxa"/>
          </w:tcPr>
          <w:p w:rsidR="004E2458" w:rsidRDefault="004E2458" w:rsidP="0049017D">
            <w:r>
              <w:t>Review</w:t>
            </w:r>
          </w:p>
        </w:tc>
        <w:tc>
          <w:tcPr>
            <w:tcW w:w="2303" w:type="dxa"/>
          </w:tcPr>
          <w:p w:rsidR="004E2458" w:rsidRDefault="004E2458" w:rsidP="0049017D">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r>
        <w:t xml:space="preserve">Matrox </w:t>
      </w:r>
      <w:r w:rsidR="001B4619">
        <w:t>PowerDesk (</w:t>
      </w:r>
      <w:r>
        <w:t>Display Manager</w:t>
      </w:r>
      <w:r w:rsidR="001B4619">
        <w:t>)</w:t>
      </w:r>
    </w:p>
    <w:p w:rsidR="00311FA0" w:rsidRDefault="00311FA0" w:rsidP="00311FA0">
      <w:r>
        <w:t>Eine genaue Beschreibung des Testsystems ist im Anhang zu finden. (TODO:</w:t>
      </w:r>
      <w:r w:rsidR="00A018C9">
        <w:t xml:space="preserve"> HW Spec Dump,</w:t>
      </w:r>
      <w:r>
        <w:t xml:space="preserve"> Anhang &amp; ref)</w:t>
      </w:r>
      <w:r w:rsidR="00B60820">
        <w:t xml:space="preserve"> Weitere Informationen zu den Tools sind im Kapitel (TODO ref) zu finden.</w:t>
      </w:r>
    </w:p>
    <w:p w:rsidR="002870D8" w:rsidRDefault="002870D8" w:rsidP="00C715AF">
      <w:pPr>
        <w:pStyle w:val="Heading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bookmarkStart w:id="4" w:name="_Ref327286304"/>
      <w:r>
        <w:t>Monitor</w:t>
      </w:r>
      <w:bookmarkEnd w:id="2"/>
      <w:bookmarkEnd w:id="3"/>
      <w:r w:rsidR="009B5CA7">
        <w:t>anzahl und -anordnung</w:t>
      </w:r>
      <w:bookmarkEnd w:id="4"/>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1369E7">
        <w:t>I.1.3.3</w:t>
      </w:r>
      <w:r>
        <w:fldChar w:fldCharType="end"/>
      </w:r>
      <w:r>
        <w:t xml:space="preserve"> </w:t>
      </w:r>
      <w:r>
        <w:fldChar w:fldCharType="begin"/>
      </w:r>
      <w:r>
        <w:instrText xml:space="preserve"> REF _Ref325113776 \h </w:instrText>
      </w:r>
      <w:r>
        <w:fldChar w:fldCharType="separate"/>
      </w:r>
      <w:r w:rsidR="001369E7">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r>
        <w:t xml:space="preserve">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D5873">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D5873">
        <w:t>Tests auf abgeänderter Testhardware mit 1 Grafikkarte und 8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Heading5"/>
      </w:pPr>
      <w:bookmarkStart w:id="6" w:name="_Ref327286121"/>
      <w:r>
        <w:t>Variante A: 3 x 3 55“ Monitore</w:t>
      </w:r>
      <w:bookmarkEnd w:id="5"/>
      <w:bookmarkEnd w:id="6"/>
    </w:p>
    <w:p w:rsidR="002870D8" w:rsidRDefault="002870D8" w:rsidP="002870D8">
      <w:r>
        <w:rPr>
          <w:noProof/>
          <w:lang w:eastAsia="de-CH"/>
        </w:rPr>
        <w:lastRenderedPageBreak/>
        <w:drawing>
          <wp:inline distT="0" distB="0" distL="0" distR="0" wp14:anchorId="57273AA3" wp14:editId="17015CA7">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62DB7">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w:t>
      </w:r>
      <w:r w:rsidR="004F5DE3">
        <w:t>w</w:t>
      </w:r>
      <w:r>
        <w:t>all dargestellten Elemente nicht auf einen Blick erfasst werden können.</w:t>
      </w:r>
    </w:p>
    <w:p w:rsidR="002870D8" w:rsidRDefault="002870D8" w:rsidP="002870D8">
      <w:r>
        <w:rPr>
          <w:noProof/>
          <w:lang w:eastAsia="de-CH"/>
        </w:rPr>
        <w:drawing>
          <wp:inline distT="0" distB="0" distL="0" distR="0" wp14:anchorId="2A4C398D" wp14:editId="4948A99E">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der Video</w:t>
      </w:r>
      <w:r w:rsidR="004F5DE3">
        <w:t>w</w:t>
      </w:r>
      <w:r>
        <w:t>all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7" w:name="_Ref319068033"/>
      <w:r>
        <w:t>Variante B: 2 x 2 55“ Monitore</w:t>
      </w:r>
      <w:bookmarkEnd w:id="7"/>
    </w:p>
    <w:p w:rsidR="002870D8" w:rsidRDefault="002870D8" w:rsidP="002870D8">
      <w:r>
        <w:rPr>
          <w:noProof/>
          <w:lang w:eastAsia="de-CH"/>
        </w:rPr>
        <w:lastRenderedPageBreak/>
        <w:drawing>
          <wp:inline distT="0" distB="0" distL="0" distR="0" wp14:anchorId="039FF29C" wp14:editId="2A2B06D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62DB7">
          <w:rPr>
            <w:noProof/>
          </w:rPr>
          <w:t>3</w:t>
        </w:r>
      </w:fldSimple>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FB23A79" wp14:editId="037A2208">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9068177"/>
      <w:r>
        <w:t xml:space="preserve">Abbildung </w:t>
      </w:r>
      <w:fldSimple w:instr=" SEQ Abbildung \* ARABIC ">
        <w:r w:rsidR="00262DB7">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8"/>
    </w:p>
    <w:p w:rsidR="002870D8" w:rsidRPr="00232E89" w:rsidRDefault="002870D8" w:rsidP="002870D8">
      <w:r>
        <w:t xml:space="preserve">Aus </w:t>
      </w:r>
      <w:r>
        <w:fldChar w:fldCharType="begin"/>
      </w:r>
      <w:r>
        <w:instrText xml:space="preserve"> REF _Ref319068177 \h </w:instrText>
      </w:r>
      <w:r>
        <w:fldChar w:fldCharType="separate"/>
      </w:r>
      <w:r w:rsidR="00ED5873">
        <w:t xml:space="preserve">Abbildung </w:t>
      </w:r>
      <w:r w:rsidR="00ED5873">
        <w:rPr>
          <w:noProof/>
        </w:rPr>
        <w:t>4</w:t>
      </w:r>
      <w:r w:rsidR="00ED5873">
        <w:t xml:space="preserve"> - </w:t>
      </w:r>
      <w:r w:rsidR="00ED5873" w:rsidRPr="000F51A5">
        <w:t xml:space="preserve">Variante </w:t>
      </w:r>
      <w:r w:rsidR="00ED5873">
        <w:t>B:</w:t>
      </w:r>
      <w:r w:rsidR="00ED5873" w:rsidRPr="000F51A5">
        <w:t xml:space="preserve"> </w:t>
      </w:r>
      <w:r w:rsidR="00ED5873">
        <w:t>2</w:t>
      </w:r>
      <w:r w:rsidR="00ED5873" w:rsidRPr="000F51A5">
        <w:t xml:space="preserve"> x </w:t>
      </w:r>
      <w:r w:rsidR="00ED5873">
        <w:t>2</w:t>
      </w:r>
      <w:r w:rsidR="00ED5873"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7F7839DC" wp14:editId="4250AC86">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62DB7">
          <w:rPr>
            <w:noProof/>
          </w:rPr>
          <w:t>5</w:t>
        </w:r>
      </w:fldSimple>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der Video</w:t>
      </w:r>
      <w:r w:rsidR="004F5DE3">
        <w:t>w</w:t>
      </w:r>
      <w:r>
        <w:t xml:space="preserve">all vorbei gehen, müssen bei dieser Variante eine längere Strecke bewältigen, </w:t>
      </w:r>
      <w:r w:rsidR="00ED5873">
        <w:t>bis sie das andere Ende der Wall</w:t>
      </w:r>
      <w:r>
        <w:t xml:space="preserve"> erreichen. Daher ist die Zeit, in der sich die Passanten vor der Video</w:t>
      </w:r>
      <w:r w:rsidR="004F5DE3">
        <w:t>w</w:t>
      </w:r>
      <w:r>
        <w:t>all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ED5873">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ED5873">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9" w:name="_Ref318900849"/>
      <w:r>
        <w:t xml:space="preserve">Abbildung </w:t>
      </w:r>
      <w:fldSimple w:instr=" SEQ Abbildung \* ARABIC ">
        <w:r w:rsidR="00262DB7">
          <w:rPr>
            <w:noProof/>
          </w:rPr>
          <w:t>6</w:t>
        </w:r>
      </w:fldSimple>
      <w:r w:rsidR="000159B2">
        <w:t xml:space="preserve"> - Variante C</w:t>
      </w:r>
      <w:r>
        <w:t>: 1 x 6 55" Monitore, Hellraumprojektor Test</w:t>
      </w:r>
      <w:bookmarkEnd w:id="9"/>
    </w:p>
    <w:p w:rsidR="002870D8" w:rsidRDefault="002870D8" w:rsidP="002870D8">
      <w:r>
        <w:t xml:space="preserve">In der </w:t>
      </w:r>
      <w:r>
        <w:fldChar w:fldCharType="begin"/>
      </w:r>
      <w:r>
        <w:instrText xml:space="preserve"> REF _Ref318900849 \h </w:instrText>
      </w:r>
      <w:r>
        <w:fldChar w:fldCharType="separate"/>
      </w:r>
      <w:r w:rsidR="00ED5873">
        <w:t xml:space="preserve">Abbildung </w:t>
      </w:r>
      <w:r w:rsidR="00ED5873">
        <w:rPr>
          <w:noProof/>
        </w:rPr>
        <w:t>6</w:t>
      </w:r>
      <w:r w:rsidR="00ED5873">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10" w:name="_Ref325119142"/>
      <w:r>
        <w:lastRenderedPageBreak/>
        <w:t>Variante D</w:t>
      </w:r>
      <w:r w:rsidR="00297D7A">
        <w:t>: 2 x 4 55“ Monitore</w:t>
      </w:r>
      <w:bookmarkEnd w:id="10"/>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62DB7">
          <w:rPr>
            <w:noProof/>
          </w:rPr>
          <w:t>7</w:t>
        </w:r>
      </w:fldSimple>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AC50C4">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FF6271">
        <w:t>Tests auf abgeänderter Testhardware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(Matrox M9128 mit 2 Anschlüssen, siehe Kapitel </w:t>
      </w:r>
      <w:r w:rsidR="007C372B">
        <w:fldChar w:fldCharType="begin"/>
      </w:r>
      <w:r w:rsidR="007C372B">
        <w:instrText xml:space="preserve"> REF _Ref327286504 \r \h </w:instrText>
      </w:r>
      <w:r w:rsidR="007C372B">
        <w:fldChar w:fldCharType="separate"/>
      </w:r>
      <w:r w:rsidR="007C372B">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7C372B">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E7E3038" wp14:editId="5A0CB85F">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1" w:name="_Ref324861946"/>
      <w:r>
        <w:t xml:space="preserve">Abbildung </w:t>
      </w:r>
      <w:fldSimple w:instr=" SEQ Abbildung \* ARABIC ">
        <w:r w:rsidR="00262DB7">
          <w:rPr>
            <w:noProof/>
          </w:rPr>
          <w:t>8</w:t>
        </w:r>
      </w:fldSimple>
      <w:r>
        <w:t xml:space="preserve"> - Variante D: 2 x 4 55" Monitore, Hellraumprojektor Test</w:t>
      </w:r>
      <w:bookmarkEnd w:id="11"/>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AC50C4">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AC50C4">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Heading5"/>
      </w:pPr>
      <w:bookmarkStart w:id="12" w:name="_Ref325659442"/>
      <w:r>
        <w:t>Fazit Monitorkonstellationen</w:t>
      </w:r>
      <w:bookmarkEnd w:id="12"/>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rsidR="00536D7C">
        <w:t xml:space="preserve"> (TODO </w:t>
      </w:r>
      <w:r>
        <w:t xml:space="preserve">link </w:t>
      </w:r>
      <w:r w:rsidR="00536D7C">
        <w:t xml:space="preserve">entwurf, </w:t>
      </w:r>
      <w:r>
        <w:t>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Caption"/>
      </w:pPr>
      <w:bookmarkStart w:id="13" w:name="_Ref327298996"/>
      <w:r>
        <w:t xml:space="preserve">Tabelle </w:t>
      </w:r>
      <w:fldSimple w:instr=" SEQ Tabelle \* ARABIC ">
        <w:r>
          <w:rPr>
            <w:noProof/>
          </w:rPr>
          <w:t>1</w:t>
        </w:r>
      </w:fldSimple>
      <w:r>
        <w:t xml:space="preserve"> </w:t>
      </w:r>
      <w:r w:rsidRPr="001F7726">
        <w:t>- Nutzwertanalyse:</w:t>
      </w:r>
      <w:r>
        <w:t xml:space="preserve"> Auswahl</w:t>
      </w:r>
      <w:r w:rsidRPr="001F7726">
        <w:t xml:space="preserve"> Monitorkonstellation für Video</w:t>
      </w:r>
      <w:r>
        <w:t>w</w:t>
      </w:r>
      <w:r w:rsidRPr="001F7726">
        <w:t>all</w:t>
      </w:r>
      <w:bookmarkEnd w:id="13"/>
    </w:p>
    <w:p w:rsidR="002870D8" w:rsidRDefault="002870D8" w:rsidP="002870D8">
      <w:r>
        <w:t>Aus</w:t>
      </w:r>
      <w:r w:rsidRPr="00630616">
        <w:t xml:space="preserve"> der </w:t>
      </w:r>
      <w:r>
        <w:t xml:space="preserve">Analyse (siehe </w:t>
      </w:r>
      <w:r w:rsidR="00AE70AC">
        <w:fldChar w:fldCharType="begin"/>
      </w:r>
      <w:r w:rsidR="00AE70AC">
        <w:instrText xml:space="preserve"> REF _Ref327298996 \h </w:instrText>
      </w:r>
      <w:r w:rsidR="00AE70AC">
        <w:fldChar w:fldCharType="separate"/>
      </w:r>
      <w:r w:rsidR="00AE70AC">
        <w:t xml:space="preserve">Tabelle </w:t>
      </w:r>
      <w:r w:rsidR="00AE70AC">
        <w:rPr>
          <w:noProof/>
        </w:rPr>
        <w:t>1</w:t>
      </w:r>
      <w:r w:rsidR="00AE70AC">
        <w:t xml:space="preserve"> </w:t>
      </w:r>
      <w:r w:rsidR="00AE70AC" w:rsidRPr="001F7726">
        <w:t>- Nutzwertanalyse:</w:t>
      </w:r>
      <w:r w:rsidR="00AE70AC">
        <w:t xml:space="preserve"> Auswahl</w:t>
      </w:r>
      <w:r w:rsidR="00AE70AC" w:rsidRPr="001F7726">
        <w:t xml:space="preserve"> Monitorkonstellation für Video</w:t>
      </w:r>
      <w:r w:rsidR="00AE70AC">
        <w:t>w</w:t>
      </w:r>
      <w:r w:rsidR="00AE70AC" w:rsidRPr="001F7726">
        <w:t>all</w:t>
      </w:r>
      <w:r w:rsidR="00AE70AC">
        <w:fldChar w:fldCharType="end"/>
      </w:r>
      <w:r w:rsidR="00DA0B00">
        <w:fldChar w:fldCharType="begin"/>
      </w:r>
      <w:r w:rsidR="00DA0B00">
        <w:instrText xml:space="preserve"> REF _Ref318987508 \h </w:instrText>
      </w:r>
      <w:r w:rsidR="00DA0B00">
        <w:fldChar w:fldCharType="end"/>
      </w:r>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AE70AC">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AE70AC">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AE70AC">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AE70AC">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AE70AC">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AE70AC">
        <w:t>Tests auf abgeänderter Testhardware mit 1 Grafikkarte und 8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Heading4"/>
      </w:pPr>
      <w:bookmarkStart w:id="14" w:name="_Toc320601259"/>
      <w:bookmarkStart w:id="15" w:name="_Ref324081784"/>
      <w:bookmarkStart w:id="16" w:name="_Ref324081792"/>
      <w:bookmarkStart w:id="17" w:name="_Ref324938005"/>
      <w:bookmarkStart w:id="18" w:name="_Ref324938012"/>
      <w:bookmarkStart w:id="19" w:name="_Ref325113792"/>
      <w:bookmarkStart w:id="20" w:name="_Ref325113794"/>
      <w:bookmarkStart w:id="21" w:name="_Ref325118460"/>
      <w:bookmarkStart w:id="22" w:name="_Ref325118463"/>
      <w:bookmarkStart w:id="23" w:name="_Ref325193636"/>
      <w:bookmarkStart w:id="24" w:name="_Ref325193642"/>
      <w:bookmarkStart w:id="25" w:name="_Ref325909773"/>
      <w:bookmarkStart w:id="26" w:name="_Ref325909779"/>
      <w:bookmarkStart w:id="27" w:name="_Ref326677260"/>
      <w:bookmarkStart w:id="28" w:name="_Ref326677262"/>
      <w:bookmarkStart w:id="29" w:name="_Ref327286504"/>
      <w:bookmarkStart w:id="30" w:name="_Ref327286506"/>
      <w:r>
        <w:t>Grafikkarten</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033824" w:rsidRDefault="0089097C" w:rsidP="0089097C">
      <w:r>
        <w:t>Zu Beginn lag der HSR eine Offerte für eine Video</w:t>
      </w:r>
      <w:r w:rsidR="004F5DE3">
        <w:t>w</w:t>
      </w:r>
      <w:r>
        <w:t xml:space="preserve">all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8302E4">
        <w:t>I.1.4</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8302E4">
        <w:t>Mitsubishi Display Wall</w:t>
      </w:r>
      <w:r w:rsidR="008302E4">
        <w:fldChar w:fldCharType="end"/>
      </w:r>
      <w:r w:rsidR="00625568">
        <w:t>)</w:t>
      </w:r>
      <w:r>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3xHD</w:t>
      </w:r>
      <w:r w:rsidR="00653AFA">
        <w:t xml:space="preserve"> Auflösung</w:t>
      </w:r>
      <w:r w:rsidR="00063D83">
        <w:t xml:space="preserve"> überhaupt erreicht werden kann. </w:t>
      </w:r>
      <w:r w:rsidR="00844BA1">
        <w:t xml:space="preserve">Das Team </w:t>
      </w:r>
      <w:r w:rsidR="00844BA1">
        <w:lastRenderedPageBreak/>
        <w:t>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157712">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157712">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62DB7">
          <w:rPr>
            <w:noProof/>
          </w:rPr>
          <w:t>9</w:t>
        </w:r>
      </w:fldSimple>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62DB7">
          <w:rPr>
            <w:noProof/>
          </w:rPr>
          <w:t>10</w:t>
        </w:r>
      </w:fldSimple>
      <w:r>
        <w:t xml:space="preserve"> - Matrox </w:t>
      </w:r>
      <w:r w:rsidRPr="008D539C">
        <w:t>M9128</w:t>
      </w:r>
    </w:p>
    <w:p w:rsidR="0089097C" w:rsidRPr="0089097C" w:rsidRDefault="00D01431" w:rsidP="00C715AF">
      <w:pPr>
        <w:pStyle w:val="Heading4"/>
      </w:pPr>
      <w:bookmarkStart w:id="31" w:name="_Ref325113776"/>
      <w:r>
        <w:t>Testhardware</w:t>
      </w:r>
      <w:bookmarkEnd w:id="31"/>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3xHD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157712">
        <w:t>I.1.3.2</w:t>
      </w:r>
      <w:r w:rsidR="002F0E85">
        <w:fldChar w:fldCharType="end"/>
      </w:r>
      <w:r>
        <w:t xml:space="preserve"> </w:t>
      </w:r>
      <w:r w:rsidR="002F0E85">
        <w:fldChar w:fldCharType="begin"/>
      </w:r>
      <w:r w:rsidR="002F0E85">
        <w:instrText xml:space="preserve"> REF _Ref324938005 \h </w:instrText>
      </w:r>
      <w:r w:rsidR="002F0E85">
        <w:fldChar w:fldCharType="separate"/>
      </w:r>
      <w:r w:rsidR="00157712">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62DB7">
          <w:rPr>
            <w:noProof/>
          </w:rPr>
          <w:t>11</w:t>
        </w:r>
      </w:fldSimple>
      <w:r>
        <w:t xml:space="preserve"> - Testhardware</w:t>
      </w:r>
    </w:p>
    <w:p w:rsidR="002870D8" w:rsidRDefault="002870D8" w:rsidP="00C715AF">
      <w:pPr>
        <w:pStyle w:val="Heading5"/>
      </w:pPr>
      <w:r>
        <w:t xml:space="preserve">Performance Tests mit </w:t>
      </w:r>
      <w:r w:rsidR="000B4DFD">
        <w:t>WPF-Applikation</w:t>
      </w:r>
      <w:r>
        <w:t>en</w:t>
      </w:r>
    </w:p>
    <w:p w:rsidR="002870D8" w:rsidRDefault="002870D8" w:rsidP="00C715AF">
      <w:pPr>
        <w:pStyle w:val="Heading6"/>
      </w:pPr>
      <w:r>
        <w:t>Übersicht</w:t>
      </w:r>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32" w:name="_Ref322085866"/>
      <w:r>
        <w:rPr>
          <w:rStyle w:val="FootnoteReference"/>
        </w:rPr>
        <w:footnoteReference w:id="1"/>
      </w:r>
      <w:bookmarkEnd w:id="32"/>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33" w:name="_Ref325646573"/>
      <w:r>
        <w:t>WDDM</w:t>
      </w:r>
      <w:bookmarkEnd w:id="33"/>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Heading6"/>
      </w:pPr>
      <w:bookmarkStart w:id="34" w:name="_Ref325646585"/>
      <w:r>
        <w:lastRenderedPageBreak/>
        <w:t>XDDM</w:t>
      </w:r>
      <w:bookmarkEnd w:id="34"/>
    </w:p>
    <w:p w:rsidR="002870D8" w:rsidRDefault="00CA1390" w:rsidP="002870D8">
      <w:r>
        <w:t xml:space="preserve">Da </w:t>
      </w:r>
      <w:r w:rsidR="000E1BBE">
        <w:t>die Tests mit dem WDDM-Treiber kein zufriedenstellendes Resultat lieferte,</w:t>
      </w:r>
      <w:r>
        <w:t xml:space="preserve"> </w:t>
      </w:r>
      <w:r w:rsidR="000E1BBE">
        <w:t xml:space="preserve">wurde der XDDM Treiber installiert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Heading6"/>
      </w:pPr>
      <w:bookmarkStart w:id="35" w:name="_Ref327303832"/>
      <w:r>
        <w:t>Darstellungsoptionen Poster / PDF</w:t>
      </w:r>
      <w:bookmarkEnd w:id="35"/>
    </w:p>
    <w:p w:rsidR="002870D8" w:rsidRDefault="002870D8" w:rsidP="002870D8">
      <w:r>
        <w:t>Im Zuge der Evaluation</w:t>
      </w:r>
      <w:r w:rsidR="000E1BBE">
        <w:t xml:space="preserve"> der Darstellungsoptionen der Poster im PDF-Format (siehe 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auf der</w:t>
      </w:r>
      <w:r>
        <w:t xml:space="preserve"> Video</w:t>
      </w:r>
      <w:r w:rsidR="004F5DE3">
        <w:t>w</w:t>
      </w:r>
      <w:r>
        <w:t xml:space="preserve">all die volle Auflösung </w:t>
      </w:r>
      <w:r w:rsidR="00A841AF">
        <w:t>(3xHD) ge</w:t>
      </w:r>
      <w:r>
        <w:t>nutz</w:t>
      </w:r>
      <w:r w:rsidR="00A841AF">
        <w:t>t werd</w:t>
      </w:r>
      <w:r>
        <w:t>en.</w:t>
      </w:r>
    </w:p>
    <w:p w:rsidR="002870D8" w:rsidRDefault="000B4DFD" w:rsidP="00C715AF">
      <w:pPr>
        <w:pStyle w:val="Heading5"/>
      </w:pPr>
      <w:bookmarkStart w:id="36" w:name="_Ref325119794"/>
      <w:r>
        <w:t>Test mit Direct-</w:t>
      </w:r>
      <w:r w:rsidR="002870D8">
        <w:t>Applikationen</w:t>
      </w:r>
      <w:bookmarkEnd w:id="36"/>
    </w:p>
    <w:p w:rsidR="002870D8" w:rsidRDefault="00A841AF" w:rsidP="002870D8">
      <w:r>
        <w:t>Das Hardware-</w:t>
      </w:r>
      <w:r w:rsidR="002870D8">
        <w:t>Setup mit den zwei Mat</w:t>
      </w:r>
      <w:r w:rsidR="00147706">
        <w:t>r</w:t>
      </w:r>
      <w:r w:rsidR="002870D8">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t>I.1.3.2</w:t>
      </w:r>
      <w:r w:rsidR="00147706">
        <w:fldChar w:fldCharType="end"/>
      </w:r>
      <w:r>
        <w:t xml:space="preserve"> </w:t>
      </w:r>
      <w:r w:rsidR="00147706">
        <w:fldChar w:fldCharType="begin"/>
      </w:r>
      <w:r w:rsidR="00147706">
        <w:instrText xml:space="preserve"> REF _Ref324081792 \h </w:instrText>
      </w:r>
      <w:r w:rsidR="00147706">
        <w:fldChar w:fldCharType="separate"/>
      </w:r>
      <w:r>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81290D">
        <w:t>mit verschiedenen</w:t>
      </w:r>
      <w:r w:rsidR="00F85175">
        <w:t xml:space="preserve"> Programmen</w:t>
      </w:r>
      <w:r w:rsidR="0081290D">
        <w:t xml:space="preserve"> (Hardware Acceleration Stress Test</w:t>
      </w:r>
      <w:r w:rsidR="0081290D">
        <w:rPr>
          <w:rStyle w:val="FootnoteReference"/>
        </w:rPr>
        <w:footnoteReference w:id="2"/>
      </w:r>
      <w:r w:rsidR="0081290D">
        <w:t>)</w:t>
      </w:r>
      <w:r>
        <w:t>, speziell mit 3D Computer Games (</w:t>
      </w:r>
      <w:r w:rsidR="0081290D" w:rsidRPr="0081290D">
        <w:t>Sanctuary Demo</w:t>
      </w:r>
      <w:r w:rsidR="0081290D">
        <w:t xml:space="preserve"> 2.3</w:t>
      </w:r>
      <w:r w:rsidR="0081290D">
        <w:rPr>
          <w:rStyle w:val="FootnoteReference"/>
        </w:rPr>
        <w:footnoteReference w:id="3"/>
      </w:r>
      <w:r w:rsidR="0081290D">
        <w:t xml:space="preserve">, </w:t>
      </w:r>
      <w:r w:rsidR="0081290D" w:rsidRPr="0081290D">
        <w:t>Unreal Tournament 2004</w:t>
      </w:r>
      <w:r w:rsidR="0081290D">
        <w:rPr>
          <w:rStyle w:val="FootnoteReference"/>
        </w:rPr>
        <w:footnoteReference w:id="4"/>
      </w:r>
      <w:r>
        <w:t>)</w:t>
      </w:r>
      <w:r w:rsidR="00F85175">
        <w:t>, durchgeführt</w:t>
      </w:r>
      <w:r>
        <w:t xml:space="preserve">. Bei diesen Tests wurde sehr schnell festgestellt, dass die Matrox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ootnoteReference"/>
        </w:rPr>
        <w:fldChar w:fldCharType="begin"/>
      </w:r>
      <w:r w:rsidR="00F85175" w:rsidRPr="00F85175">
        <w:rPr>
          <w:rStyle w:val="FootnoteReference"/>
        </w:rPr>
        <w:instrText xml:space="preserve"> NOTEREF _Ref327304578 \h </w:instrText>
      </w:r>
      <w:r w:rsidR="00F85175">
        <w:rPr>
          <w:rStyle w:val="FootnoteReference"/>
        </w:rPr>
        <w:instrText xml:space="preserve"> \* MERGEFORMAT </w:instrText>
      </w:r>
      <w:r w:rsidR="00F85175" w:rsidRPr="00F85175">
        <w:rPr>
          <w:rStyle w:val="FootnoteReference"/>
        </w:rPr>
      </w:r>
      <w:r w:rsidR="00F85175" w:rsidRPr="00F85175">
        <w:rPr>
          <w:rStyle w:val="FootnoteReference"/>
        </w:rPr>
        <w:fldChar w:fldCharType="separate"/>
      </w:r>
      <w:r w:rsidR="00F85175" w:rsidRPr="00F85175">
        <w:rPr>
          <w:rStyle w:val="FootnoteReference"/>
        </w:rPr>
        <w:t>2</w:t>
      </w:r>
      <w:r w:rsidR="00F85175" w:rsidRPr="00F85175">
        <w:rPr>
          <w:rStyle w:val="FootnoteReference"/>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bookmarkStart w:id="38" w:name="_Ref327304578"/>
      <w:r w:rsidR="00262DB7">
        <w:rPr>
          <w:rStyle w:val="FootnoteReference"/>
        </w:rPr>
        <w:footnoteReference w:id="5"/>
      </w:r>
      <w:bookmarkEnd w:id="38"/>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AE36D7">
        <w:t xml:space="preserve">Abbildung </w:t>
      </w:r>
      <w:r w:rsidR="00AE36D7">
        <w:rPr>
          <w:noProof/>
        </w:rPr>
        <w:t>12</w:t>
      </w:r>
      <w:r w:rsidR="00AE36D7">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7F9AA34D" wp14:editId="6A77C30C">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39" w:name="_Ref327271928"/>
      <w:r>
        <w:t xml:space="preserve">Abbildung </w:t>
      </w:r>
      <w:fldSimple w:instr=" SEQ Abbildung \* ARABIC ">
        <w:r>
          <w:rPr>
            <w:noProof/>
          </w:rPr>
          <w:t>12</w:t>
        </w:r>
      </w:fldSimple>
      <w:r>
        <w:t xml:space="preserve"> - Videoeinstellungen VLC Media Player</w:t>
      </w:r>
      <w:bookmarkEnd w:id="39"/>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Heading6"/>
      </w:pPr>
      <w:r>
        <w:t>Fazit</w:t>
      </w:r>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Matro</w:t>
      </w:r>
      <w:r w:rsidR="002B21EB">
        <w:t>x Grafikkarten</w:t>
      </w:r>
      <w:r w:rsidR="00AF186F">
        <w:t xml:space="preserve"> (beispielsweise Personen von der Firma Matrox)</w:t>
      </w:r>
      <w:r>
        <w:t xml:space="preserve"> fehlten. Soll</w:t>
      </w:r>
      <w:r w:rsidR="002B21EB">
        <w:t xml:space="preserve"> </w:t>
      </w:r>
      <w:r>
        <w:t>tatsächlich mit DirectX gearbeitet werden,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Heading5"/>
      </w:pPr>
      <w:bookmarkStart w:id="40" w:name="_Ref327017208"/>
      <w:r>
        <w:t xml:space="preserve">Tests auf abgeänderter Testhardware mit </w:t>
      </w:r>
      <w:r w:rsidR="00733568">
        <w:t>einer</w:t>
      </w:r>
      <w:r w:rsidR="00887A91">
        <w:t xml:space="preserve"> Grafikkarte und </w:t>
      </w:r>
      <w:r w:rsidR="00733568">
        <w:t>acht</w:t>
      </w:r>
      <w:r>
        <w:t xml:space="preserve"> Monitoren</w:t>
      </w:r>
      <w:bookmarkEnd w:id="40"/>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xml:space="preserve">. Dazu wurde die  Grafikkarte mit den zwei Anschlüssen (Matrox M9128, siehe Kapitel </w:t>
      </w:r>
      <w:r>
        <w:fldChar w:fldCharType="begin"/>
      </w:r>
      <w:r>
        <w:instrText xml:space="preserve"> REF _Ref325118460 \r \h </w:instrText>
      </w:r>
      <w:r>
        <w:fldChar w:fldCharType="separate"/>
      </w:r>
      <w:r w:rsidR="00FF6271">
        <w:t>I.1.3.2</w:t>
      </w:r>
      <w:r>
        <w:fldChar w:fldCharType="end"/>
      </w:r>
      <w:r>
        <w:t xml:space="preserve"> </w:t>
      </w:r>
      <w:r>
        <w:fldChar w:fldCharType="begin"/>
      </w:r>
      <w:r>
        <w:instrText xml:space="preserve"> REF _Ref325118463 \h </w:instrText>
      </w:r>
      <w:r>
        <w:fldChar w:fldCharType="separate"/>
      </w:r>
      <w:r w:rsidR="00FF6271">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FF6271">
        <w:t>I.1.3.1.4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FF6271">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FF6271">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FF6271">
        <w:t>Test mit Direct-Applikationen</w:t>
      </w:r>
      <w:r w:rsidR="003C316C">
        <w:fldChar w:fldCharType="end"/>
      </w:r>
      <w:r w:rsidR="003C316C">
        <w:t xml:space="preserve">. Der Unterschied ist aber minim. </w:t>
      </w:r>
    </w:p>
    <w:p w:rsidR="00887A91" w:rsidRDefault="003C316C" w:rsidP="009E1A5E">
      <w:r>
        <w:t xml:space="preserve">Die Nutzung von nur einer Grafikkarte bringt </w:t>
      </w:r>
      <w:r w:rsidR="002C64EA">
        <w:t xml:space="preserve">dem Test zufolge </w:t>
      </w:r>
      <w:r>
        <w:t>keine Vorteile.</w:t>
      </w:r>
    </w:p>
    <w:p w:rsidR="00F60FD5" w:rsidRDefault="00C7401F" w:rsidP="00C7401F">
      <w:pPr>
        <w:pStyle w:val="Heading5"/>
      </w:pPr>
      <w:bookmarkStart w:id="41" w:name="_Ref325920025"/>
      <w:r>
        <w:t>Tests mit verkleinertem Video</w:t>
      </w:r>
      <w:bookmarkEnd w:id="41"/>
    </w:p>
    <w:p w:rsidR="007F4C3F" w:rsidRDefault="001938B5" w:rsidP="00C7401F">
      <w:r>
        <w:lastRenderedPageBreak/>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(3xHD)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8A1E8A5" wp14:editId="5666F97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42" w:name="_Ref325908781"/>
      <w:r>
        <w:t xml:space="preserve">Abbildung </w:t>
      </w:r>
      <w:fldSimple w:instr=" SEQ Abbildung \* ARABIC ">
        <w:r w:rsidR="00262DB7">
          <w:rPr>
            <w:noProof/>
          </w:rPr>
          <w:t>13</w:t>
        </w:r>
      </w:fldSimple>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42"/>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w:t>
      </w:r>
      <w:r w:rsidR="00005FE6">
        <w:t xml:space="preserve"> </w:t>
      </w:r>
      <w:r w:rsidR="00EB01E0">
        <w:t>x</w:t>
      </w:r>
      <w:r w:rsidR="00005FE6">
        <w:t xml:space="preserve"> </w:t>
      </w:r>
      <w:r w:rsidR="00EB01E0">
        <w:t>1080)</w:t>
      </w:r>
      <w:r>
        <w:t xml:space="preserve"> (siehe </w:t>
      </w:r>
      <w:r>
        <w:fldChar w:fldCharType="begin"/>
      </w:r>
      <w:r>
        <w:instrText xml:space="preserve"> REF _Ref325908781 \h </w:instrText>
      </w:r>
      <w:r>
        <w:fldChar w:fldCharType="separate"/>
      </w:r>
      <w:r w:rsidR="00BE493D">
        <w:t xml:space="preserve">Abbildung </w:t>
      </w:r>
      <w:r w:rsidR="00BE493D">
        <w:rPr>
          <w:noProof/>
        </w:rPr>
        <w:t>13</w:t>
      </w:r>
      <w:r w:rsidR="00BE493D">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43"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00AE70AC">
        <w:rPr>
          <w:noProof/>
          <w:lang w:val="en-US"/>
        </w:rPr>
        <w:t>2</w:t>
      </w:r>
      <w:r w:rsidR="00AE38E4">
        <w:rPr>
          <w:noProof/>
        </w:rPr>
        <w:fldChar w:fldCharType="end"/>
      </w:r>
      <w:r w:rsidRPr="00031B6E">
        <w:rPr>
          <w:lang w:val="en-US"/>
        </w:rPr>
        <w:t xml:space="preserve"> - Video Performance Test Resultate</w:t>
      </w:r>
      <w:bookmarkEnd w:id="43"/>
    </w:p>
    <w:p w:rsidR="00735A4F" w:rsidRDefault="00735A4F" w:rsidP="00735A4F">
      <w:r>
        <w:t>Empfehlungen aus den Testresultaten:</w:t>
      </w:r>
    </w:p>
    <w:p w:rsidR="00735A4F" w:rsidRDefault="00B11DCA" w:rsidP="00735A4F">
      <w:pPr>
        <w:pStyle w:val="ListParagraph"/>
        <w:numPr>
          <w:ilvl w:val="0"/>
          <w:numId w:val="15"/>
        </w:numPr>
      </w:pPr>
      <w:r>
        <w:t xml:space="preserve">Der Test #12 (siehe </w:t>
      </w:r>
      <w:r>
        <w:fldChar w:fldCharType="begin"/>
      </w:r>
      <w:r>
        <w:instrText xml:space="preserve"> REF _Ref325707189 \h </w:instrText>
      </w:r>
      <w:r>
        <w:fldChar w:fldCharType="separate"/>
      </w:r>
      <w:r w:rsidR="00FF6271" w:rsidRPr="0081290D">
        <w:t xml:space="preserve">Tabelle </w:t>
      </w:r>
      <w:r w:rsidR="00FF6271" w:rsidRPr="0081290D">
        <w:rPr>
          <w:noProof/>
        </w:rPr>
        <w:t>2</w:t>
      </w:r>
      <w:r w:rsidR="00FF6271" w:rsidRPr="0081290D">
        <w:t xml:space="preserve"> - Video Performance Test Resultate</w:t>
      </w:r>
      <w:r>
        <w:fldChar w:fldCharType="end"/>
      </w:r>
      <w:r>
        <w:t xml:space="preserve">) liefert die beste Performance: 1.5-fache FullHD-Videogrösse, 9 Bildschirme, Treibermodell: XDDM, Modus: stretched. </w:t>
      </w:r>
    </w:p>
    <w:p w:rsidR="00735A4F" w:rsidRDefault="00B11DCA" w:rsidP="00735A4F">
      <w:pPr>
        <w:pStyle w:val="ListParagraph"/>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Paragraph"/>
        <w:numPr>
          <w:ilvl w:val="0"/>
          <w:numId w:val="15"/>
        </w:numPr>
      </w:pPr>
      <w: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735A4F" w:rsidRPr="0081290D">
        <w:t xml:space="preserve">Tabelle </w:t>
      </w:r>
      <w:r w:rsidR="00735A4F" w:rsidRPr="0081290D">
        <w:rPr>
          <w:noProof/>
        </w:rPr>
        <w:t>2</w:t>
      </w:r>
      <w:r w:rsidR="00735A4F" w:rsidRPr="0081290D">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lastRenderedPageBreak/>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735A4F">
        <w:t>I.1.3.3.1.2</w:t>
      </w:r>
      <w:r>
        <w:fldChar w:fldCharType="end"/>
      </w:r>
      <w:r>
        <w:t xml:space="preserve"> </w:t>
      </w:r>
      <w:r>
        <w:fldChar w:fldCharType="begin"/>
      </w:r>
      <w:r>
        <w:instrText xml:space="preserve"> REF _Ref325646573 \h </w:instrText>
      </w:r>
      <w:r>
        <w:fldChar w:fldCharType="separate"/>
      </w:r>
      <w:r w:rsidR="00735A4F">
        <w:t>WDDM</w:t>
      </w:r>
      <w:r>
        <w:fldChar w:fldCharType="end"/>
      </w:r>
      <w:r>
        <w:t xml:space="preserve"> und </w:t>
      </w:r>
      <w:r>
        <w:fldChar w:fldCharType="begin"/>
      </w:r>
      <w:r>
        <w:instrText xml:space="preserve"> REF _Ref325646585 \r \h </w:instrText>
      </w:r>
      <w:r>
        <w:fldChar w:fldCharType="separate"/>
      </w:r>
      <w:r w:rsidR="00735A4F">
        <w:t>I.1.3.3.1.3</w:t>
      </w:r>
      <w:r>
        <w:fldChar w:fldCharType="end"/>
      </w:r>
      <w:r>
        <w:t xml:space="preserve"> </w:t>
      </w:r>
      <w:r>
        <w:fldChar w:fldCharType="begin"/>
      </w:r>
      <w:r>
        <w:instrText xml:space="preserve"> REF _Ref325646585 \h </w:instrText>
      </w:r>
      <w:r>
        <w:fldChar w:fldCharType="separate"/>
      </w:r>
      <w:r w:rsidR="00735A4F">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Partial stre</w:t>
            </w:r>
            <w:r w:rsidR="00C03762">
              <w:t>t</w:t>
            </w:r>
            <w:r>
              <w:t>ched</w:t>
            </w:r>
          </w:p>
          <w:p w:rsidR="000E2FE6" w:rsidRDefault="000E2FE6" w:rsidP="00C0649B">
            <w:pPr>
              <w:pStyle w:val="ListParagraph"/>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r w:rsidR="008C167F" w:rsidRPr="00252FEF">
              <w:rPr>
                <w:lang w:val="en-US"/>
              </w:rPr>
              <w:t xml:space="preserve">für </w:t>
            </w:r>
            <w:r w:rsidRPr="00252FEF">
              <w:rPr>
                <w:lang w:val="en-US"/>
              </w:rPr>
              <w:t>9</w:t>
            </w:r>
            <w:r w:rsidR="008C167F" w:rsidRPr="00252FEF">
              <w:rPr>
                <w:lang w:val="en-US"/>
              </w:rPr>
              <w:t xml:space="preserve"> Monitore</w:t>
            </w:r>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r>
              <w:t>S</w:t>
            </w:r>
            <w:r w:rsidR="000E2FE6">
              <w:t>tre</w:t>
            </w:r>
            <w:r w:rsidR="00C03762">
              <w:t>t</w:t>
            </w:r>
            <w:r w:rsidR="000E2FE6">
              <w:t>ched</w:t>
            </w:r>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477CA61D" wp14:editId="13FD919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262DB7">
          <w:rPr>
            <w:noProof/>
          </w:rPr>
          <w:t>14</w:t>
        </w:r>
      </w:fldSimple>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01C7D6CE" wp14:editId="6A885B19">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262DB7">
        <w:rPr>
          <w:noProof/>
        </w:rPr>
        <w:t>15</w:t>
      </w:r>
      <w:r>
        <w:fldChar w:fldCharType="end"/>
      </w:r>
      <w:r w:rsidRPr="00252FEF">
        <w:t xml:space="preserve"> - Konfiguration "Stretched"</w:t>
      </w:r>
      <w:r w:rsidR="00A94619" w:rsidRPr="00252FEF">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735A4F">
        <w:t>I.1.3.2</w:t>
      </w:r>
      <w:r>
        <w:fldChar w:fldCharType="end"/>
      </w:r>
      <w:r>
        <w:t xml:space="preserve"> </w:t>
      </w:r>
      <w:r>
        <w:fldChar w:fldCharType="begin"/>
      </w:r>
      <w:r>
        <w:instrText xml:space="preserve"> REF _Ref325909773 \h </w:instrText>
      </w:r>
      <w:r>
        <w:fldChar w:fldCharType="separate"/>
      </w:r>
      <w:r w:rsidR="00735A4F">
        <w:t>Grafikkarten</w:t>
      </w:r>
      <w:r>
        <w:fldChar w:fldCharType="end"/>
      </w:r>
      <w:r w:rsidR="00735A4F">
        <w:t xml:space="preserve">) unter Verwendung des </w:t>
      </w:r>
      <w:r>
        <w:t>WDDM</w:t>
      </w:r>
      <w:r w:rsidR="00735A4F">
        <w:t>-Treibermodells</w:t>
      </w:r>
      <w:r>
        <w:t xml:space="preserve"> nicht zusammengeschlossen („Joined“)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0C1BCC1E" wp14:editId="217252F2">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16</w:t>
      </w:r>
      <w:r w:rsidR="007C28CD">
        <w:rPr>
          <w:noProof/>
        </w:rPr>
        <w:fldChar w:fldCharType="end"/>
      </w:r>
      <w:r w:rsidRPr="00252FEF">
        <w:rPr>
          <w:lang w:val="en-US"/>
        </w:rPr>
        <w:t xml:space="preserve"> - Konfiguration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(stretched) mit dem Treibermodell WDDM zu erzeugen, ist es nötig, die GPUs der Grafikkarten zusammenzuschliessen. Dies kann über die Option „Joined“ angegeben werden.</w:t>
      </w: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rsidR="00735A4F">
        <w:t>I.1.3.2</w:t>
      </w:r>
      <w:r>
        <w:fldChar w:fldCharType="end"/>
      </w:r>
      <w:r>
        <w:t xml:space="preserve"> </w:t>
      </w:r>
      <w:r>
        <w:fldChar w:fldCharType="begin"/>
      </w:r>
      <w:r>
        <w:instrText xml:space="preserve"> REF _Ref325909773 \h </w:instrText>
      </w:r>
      <w:r>
        <w:fldChar w:fldCharType="separate"/>
      </w:r>
      <w:r w:rsidR="00735A4F">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39E4E2A9" wp14:editId="1CD83195">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17</w:t>
      </w:r>
      <w:r w:rsidR="007C28CD">
        <w:rPr>
          <w:noProof/>
        </w:rPr>
        <w:fldChar w:fldCharType="end"/>
      </w:r>
      <w:r w:rsidRPr="00252FEF">
        <w:rPr>
          <w:lang w:val="en-US"/>
        </w:rPr>
        <w:t xml:space="preserve"> - Konfiguration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w:t>
      </w:r>
      <w:r w:rsidR="00735A4F">
        <w:t xml:space="preserve">mit 2 Anschlüssen </w:t>
      </w:r>
      <w:r w:rsidRPr="000F796F">
        <w:t>nicht mit den zwei GPUs der ersten Grafikkarte</w:t>
      </w:r>
      <w:r w:rsidR="00735A4F">
        <w:t xml:space="preserve"> mit 8 Anschlüssen</w:t>
      </w:r>
      <w:r w:rsidRPr="000F796F">
        <w:t xml:space="preserve"> zusammengeschlossen (</w:t>
      </w:r>
      <w:r w:rsidR="00735A4F">
        <w:t>„J</w:t>
      </w:r>
      <w:r w:rsidRPr="000F796F">
        <w:t>oined</w:t>
      </w:r>
      <w:r w:rsidR="00735A4F">
        <w:t>“</w:t>
      </w:r>
      <w:r w:rsidRPr="000F796F">
        <w:t xml:space="preserve">) werden </w:t>
      </w:r>
      <w:r>
        <w:t xml:space="preserve">können, wurde versucht, </w:t>
      </w:r>
      <w:r w:rsidR="00735A4F">
        <w:t xml:space="preserve">nur </w:t>
      </w:r>
      <w:r>
        <w:t xml:space="preserve">die zwei GPUs der grossen Grafikkarte zusammenzuschliessen (B1, B2, B3, B4, C2, C3) und die zweite Grafikkarte einzeln laufen zu lassen (Monitore A1 und A2). Leider kann der </w:t>
      </w:r>
      <w:r w:rsidR="00735A4F">
        <w:t>„J</w:t>
      </w:r>
      <w:r>
        <w:t>oine</w:t>
      </w:r>
      <w:r w:rsidR="00735A4F">
        <w:t>d“-</w:t>
      </w:r>
      <w:r>
        <w:t>Modus nur dann verwendet werden,</w:t>
      </w:r>
      <w:r w:rsidR="00735A4F">
        <w:t xml:space="preserve"> wenn der zusammengeschlossene, </w:t>
      </w:r>
      <w:r>
        <w:t>rosse Screen rechteckig ist. Deshalb konnte der Monitor C1 nicht mit den anderen GPUs der ersten Grafikkarte</w:t>
      </w:r>
      <w:r w:rsidR="00735A4F">
        <w:t xml:space="preserve"> mit 8 Anschlüssen</w:t>
      </w:r>
      <w:r>
        <w:t xml:space="preserve"> zusammengeschlossen werden.</w:t>
      </w:r>
    </w:p>
    <w:p w:rsidR="001B2F20" w:rsidRDefault="001B2F20" w:rsidP="001B2F20">
      <w:pPr>
        <w:keepNext/>
      </w:pPr>
      <w:r>
        <w:rPr>
          <w:noProof/>
          <w:lang w:eastAsia="de-CH"/>
        </w:rPr>
        <w:drawing>
          <wp:inline distT="0" distB="0" distL="0" distR="0" wp14:anchorId="2CF2DFD8" wp14:editId="7C823C94">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18</w:t>
      </w:r>
      <w:r w:rsidR="00833A0D">
        <w:rPr>
          <w:noProof/>
        </w:rPr>
        <w:fldChar w:fldCharType="end"/>
      </w:r>
      <w:r w:rsidRPr="00ED1754">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535782">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535782">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00535782" w:rsidRPr="0081290D">
        <w:t xml:space="preserve">Tabelle </w:t>
      </w:r>
      <w:r w:rsidR="00535782" w:rsidRPr="0081290D">
        <w:rPr>
          <w:noProof/>
        </w:rPr>
        <w:t>2</w:t>
      </w:r>
      <w:r w:rsidR="00535782" w:rsidRPr="0081290D">
        <w:t xml:space="preserve"> - Video Performance Test Resultate</w:t>
      </w:r>
      <w:r>
        <w:fldChar w:fldCharType="end"/>
      </w:r>
      <w:r>
        <w:t>) empfohlen. Dies</w:t>
      </w:r>
      <w:r w:rsidR="00535782">
        <w:t>e</w:t>
      </w:r>
      <w:r>
        <w:t xml:space="preserve"> reicht für einfache Inhalte</w:t>
      </w:r>
      <w:r w:rsidR="006055CE">
        <w:t xml:space="preserve"> inkl</w:t>
      </w:r>
      <w:r w:rsidR="00535782">
        <w:t>usive</w:t>
      </w:r>
      <w:r w:rsidR="006055CE">
        <w:t xml:space="preserve"> Videos</w:t>
      </w:r>
      <w:r w:rsidR="007E6CD5">
        <w:t xml:space="preserve"> aus</w:t>
      </w:r>
      <w:r>
        <w:t xml:space="preserve">, ist aber nicht für Games </w:t>
      </w:r>
      <w:r w:rsidR="006055CE">
        <w:t>g</w:t>
      </w:r>
      <w:r w:rsidR="00535782">
        <w:t>eeignet. Dieses</w:t>
      </w:r>
      <w:r>
        <w:t xml:space="preserve"> Setup wird empfohlen, da das Bild auf diese Weise sehr scharf ist und die Poster sehr angenehm gelesen werden können. </w:t>
      </w:r>
      <w:r w:rsidR="006055CE">
        <w:t xml:space="preserve">Die Lesbarkeit </w:t>
      </w:r>
      <w:r>
        <w:t xml:space="preserve"> wird wichtiger bewertet als gute Performance bei </w:t>
      </w:r>
      <w:r w:rsidR="006055CE">
        <w:t xml:space="preserve">Programmen mit vielen Animationen oder </w:t>
      </w:r>
      <w:r>
        <w:t>Spielen</w:t>
      </w:r>
      <w:r w:rsidR="006055CE">
        <w:t>.</w:t>
      </w:r>
    </w:p>
    <w:p w:rsidR="00535782" w:rsidRDefault="00A9616D">
      <w:pPr>
        <w:rPr>
          <w:rFonts w:asciiTheme="majorHAnsi" w:hAnsiTheme="majorHAnsi"/>
          <w:b/>
          <w:color w:val="00629E"/>
          <w:spacing w:val="15"/>
          <w:sz w:val="22"/>
          <w:szCs w:val="22"/>
        </w:rPr>
      </w:pPr>
      <w:r>
        <w:lastRenderedPageBreak/>
        <w:t>Falls Spiele mit 3D-</w:t>
      </w:r>
      <w:r w:rsidR="00446495">
        <w:t>Beschleunigung programmiert werden sollen, so wird</w:t>
      </w:r>
      <w:r w:rsidR="0090303E">
        <w:t xml:space="preserve"> die</w:t>
      </w:r>
      <w:r w:rsidR="00535782">
        <w:t xml:space="preserve"> Verwendung eines Daisy Chain</w:t>
      </w:r>
      <w:r w:rsidR="0090303E">
        <w:t xml:space="preserve"> Boards empfohlen (siehe </w:t>
      </w:r>
      <w:r w:rsidR="0090303E">
        <w:fldChar w:fldCharType="begin"/>
      </w:r>
      <w:r w:rsidR="0090303E">
        <w:instrText xml:space="preserve"> REF _Ref326680092 \r \h </w:instrText>
      </w:r>
      <w:r w:rsidR="0090303E">
        <w:fldChar w:fldCharType="separate"/>
      </w:r>
      <w:r w:rsidR="00535782">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535782">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535782">
        <w:t>I.1.6</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535782">
        <w:t>Lesbarkeit der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44" w:name="_Ref324064816"/>
      <w:bookmarkStart w:id="45" w:name="_Ref325193612"/>
      <w:bookmarkStart w:id="46" w:name="_Ref325441553"/>
      <w:r w:rsidR="00535782">
        <w:br w:type="page"/>
      </w:r>
    </w:p>
    <w:p w:rsidR="00504C57" w:rsidRDefault="004F5DE3" w:rsidP="00C715AF">
      <w:pPr>
        <w:pStyle w:val="Heading3"/>
      </w:pPr>
      <w:bookmarkStart w:id="47" w:name="_Ref327307265"/>
      <w:r>
        <w:lastRenderedPageBreak/>
        <w:t>Mitsubishi Display</w:t>
      </w:r>
      <w:r w:rsidR="00504C57">
        <w:t xml:space="preserve"> Wall</w:t>
      </w:r>
      <w:bookmarkEnd w:id="44"/>
      <w:bookmarkEnd w:id="45"/>
      <w:bookmarkEnd w:id="46"/>
      <w:bookmarkEnd w:id="47"/>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(1xHD)</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t>
      </w:r>
      <w:r w:rsidR="00C216F7">
        <w:t xml:space="preserve">Display </w:t>
      </w:r>
      <w:r w:rsidR="003D2DC3">
        <w:t>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w:t>
      </w:r>
      <w:r w:rsidR="00C216F7">
        <w:t xml:space="preserve"> (1xHD)</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r>
        <w:lastRenderedPageBreak/>
        <w:t>Beschaffungsanalyse</w:t>
      </w:r>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Heading4"/>
      </w:pPr>
      <w:r>
        <w:t>Videowall mit 3</w:t>
      </w:r>
      <w:r w:rsidR="00BE493D">
        <w:t xml:space="preserve"> </w:t>
      </w:r>
      <w:r>
        <w:t>x</w:t>
      </w:r>
      <w:r w:rsidR="00BE493D">
        <w:t xml:space="preserve"> </w:t>
      </w:r>
      <w:r>
        <w:t>3 55“</w:t>
      </w:r>
      <w:r w:rsidR="004065C6">
        <w:t xml:space="preserve"> Monitoren</w:t>
      </w:r>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247DA9">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247DA9">
        <w:t>Mitsubishi Display Wall</w:t>
      </w:r>
      <w:r w:rsidR="00247DA9">
        <w:fldChar w:fldCharType="end"/>
      </w:r>
      <w:r w:rsidR="005B44A8">
        <w:t>)</w:t>
      </w:r>
      <w:r w:rsidR="00247DA9">
        <w:t xml:space="preserve"> und</w:t>
      </w:r>
      <w:r w:rsidR="000B2DDC">
        <w:t xml:space="preserve"> die andere zu den Hyundai Indoor Public</w:t>
      </w:r>
      <w:r w:rsidR="00764AAF">
        <w:t xml:space="preserve"> Displa</w:t>
      </w:r>
      <w:r w:rsidR="00247DA9">
        <w:t>ys</w:t>
      </w:r>
      <w:r w:rsidR="004633E9">
        <w:t>.</w:t>
      </w:r>
      <w:r w:rsidR="00C51E07">
        <w:t xml:space="preserve"> Im Vergleich zu</w:t>
      </w:r>
      <w:r w:rsidR="00764AAF">
        <w:t xml:space="preserve">r Mitsubishi Display Wall konnten die Hyundai Indoor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(1xHD)</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48" w:name="_Ref326680092"/>
      <w:r>
        <w:t xml:space="preserve">Verwendung </w:t>
      </w:r>
      <w:r w:rsidR="00A823FD">
        <w:t>von Daisy Chain Board</w:t>
      </w:r>
      <w:bookmarkEnd w:id="48"/>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Paragraph"/>
        <w:numPr>
          <w:ilvl w:val="0"/>
          <w:numId w:val="13"/>
        </w:numPr>
      </w:pPr>
      <w:r>
        <w:t>Vorteil</w:t>
      </w:r>
      <w:r w:rsidR="00264EEB">
        <w:t>e</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r w:rsidR="00264EEB">
        <w:t>e</w:t>
      </w:r>
    </w:p>
    <w:p w:rsidR="00640DD2" w:rsidRDefault="005C1911" w:rsidP="00640DD2">
      <w:pPr>
        <w:pStyle w:val="ListParagraph"/>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 xml:space="preserve">(1xHD) </w:t>
      </w:r>
      <w:r w:rsidR="002D0069">
        <w:t>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r>
        <w:t>Videowall mit 3</w:t>
      </w:r>
      <w:r w:rsidR="00BE493D">
        <w:t xml:space="preserve"> </w:t>
      </w:r>
      <w:r>
        <w:t>x</w:t>
      </w:r>
      <w:r w:rsidR="00BE493D">
        <w:t xml:space="preserve"> </w:t>
      </w:r>
      <w:r>
        <w:t>3 46“ Monitoren</w:t>
      </w:r>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w:t>
      </w:r>
      <w:r w:rsidR="00266EE8">
        <w:t>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2xHD</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49" w:name="_Ref325921078"/>
      <w:r>
        <w:lastRenderedPageBreak/>
        <w:t xml:space="preserve">Lesbarkeit </w:t>
      </w:r>
      <w:r w:rsidR="00535782">
        <w:t xml:space="preserve">der </w:t>
      </w:r>
      <w:r>
        <w:t>Poster</w:t>
      </w:r>
      <w:bookmarkEnd w:id="49"/>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2B5AF52D" wp14:editId="5B7C791E">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50" w:name="_Ref325984078"/>
      <w:r>
        <w:t xml:space="preserve">Abbildung </w:t>
      </w:r>
      <w:fldSimple w:instr=" SEQ Abbildung \* ARABIC ">
        <w:r w:rsidR="00262DB7">
          <w:rPr>
            <w:noProof/>
          </w:rPr>
          <w:t>19</w:t>
        </w:r>
      </w:fldSimple>
      <w:r>
        <w:t xml:space="preserve"> - Anzahl der Arbeiten pro Abteilung, Angaben in Prozent</w:t>
      </w:r>
      <w:bookmarkEnd w:id="50"/>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FD760A">
        <w:t xml:space="preserve">Abbildung </w:t>
      </w:r>
      <w:r w:rsidR="00FD760A">
        <w:rPr>
          <w:noProof/>
        </w:rPr>
        <w:t>19</w:t>
      </w:r>
      <w:r w:rsidR="00FD76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oder 2-facher FullHD-A</w:t>
      </w:r>
      <w:r w:rsidRPr="005932E0">
        <w:t xml:space="preserve">uflösung </w:t>
      </w:r>
      <w:r>
        <w:t>p</w:t>
      </w:r>
      <w:r w:rsidRPr="005932E0">
        <w:t>erfo</w:t>
      </w:r>
      <w:r>
        <w:t>rmant</w:t>
      </w:r>
      <w:r w:rsidRPr="005932E0">
        <w:t xml:space="preserve"> laufen.</w:t>
      </w:r>
      <w:r w:rsidR="00E64AB5">
        <w:t xml:space="preserve"> Als Folge sind</w:t>
      </w:r>
      <w:r w:rsidRPr="005932E0">
        <w:t xml:space="preserve"> ca. 81% der Bachelorposter gut auf der Videowall </w:t>
      </w:r>
      <w:r w:rsidR="00A24468">
        <w:t>lesbar</w:t>
      </w:r>
      <w:r w:rsidRPr="005932E0">
        <w:t>.</w:t>
      </w:r>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D0A" w:rsidRDefault="00520D0A" w:rsidP="008F2373">
      <w:pPr>
        <w:spacing w:after="0"/>
      </w:pPr>
      <w:r>
        <w:separator/>
      </w:r>
    </w:p>
  </w:endnote>
  <w:endnote w:type="continuationSeparator" w:id="0">
    <w:p w:rsidR="00520D0A" w:rsidRDefault="00520D0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Footer"/>
    </w:pPr>
    <w:r w:rsidRPr="004F5DE3">
      <w:t>HSR Videowall - HSR Videowall Evaluation</w:t>
    </w:r>
    <w:r w:rsidRPr="004F5DE3">
      <w:tab/>
    </w:r>
    <w:r>
      <w:fldChar w:fldCharType="begin"/>
    </w:r>
    <w:r>
      <w:instrText xml:space="preserve"> DATE  \@ "d. MMMM yyyy"  \* MERGEFORMAT </w:instrText>
    </w:r>
    <w:r>
      <w:fldChar w:fldCharType="separate"/>
    </w:r>
    <w:r w:rsidR="00717CC6">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17CC6" w:rsidRPr="00717CC6">
      <w:rPr>
        <w:b/>
        <w:noProof/>
        <w:lang w:val="de-DE"/>
      </w:rPr>
      <w:t>11</w:t>
    </w:r>
    <w:r>
      <w:rPr>
        <w:b/>
      </w:rPr>
      <w:fldChar w:fldCharType="end"/>
    </w:r>
    <w:r>
      <w:rPr>
        <w:lang w:val="de-DE"/>
      </w:rPr>
      <w:t xml:space="preserve"> von </w:t>
    </w:r>
    <w:r w:rsidR="00520D0A">
      <w:fldChar w:fldCharType="begin"/>
    </w:r>
    <w:r w:rsidR="00520D0A">
      <w:instrText>NUMPAGES  \* Arabic  \* MERGEFOR</w:instrText>
    </w:r>
    <w:r w:rsidR="00520D0A">
      <w:instrText>MAT</w:instrText>
    </w:r>
    <w:r w:rsidR="00520D0A">
      <w:fldChar w:fldCharType="separate"/>
    </w:r>
    <w:r w:rsidR="00717CC6" w:rsidRPr="00717CC6">
      <w:rPr>
        <w:b/>
        <w:noProof/>
        <w:lang w:val="de-DE"/>
      </w:rPr>
      <w:t>21</w:t>
    </w:r>
    <w:r w:rsidR="00520D0A">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D0A" w:rsidRDefault="00520D0A" w:rsidP="008F2373">
      <w:pPr>
        <w:spacing w:after="0"/>
      </w:pPr>
      <w:r>
        <w:separator/>
      </w:r>
    </w:p>
  </w:footnote>
  <w:footnote w:type="continuationSeparator" w:id="0">
    <w:p w:rsidR="00520D0A" w:rsidRDefault="00520D0A"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AE70AC" w:rsidTr="001B5BC7">
        <w:tc>
          <w:tcPr>
            <w:tcW w:w="1384" w:type="dxa"/>
          </w:tcPr>
          <w:p w:rsidR="00AE70AC" w:rsidRPr="00CC782A" w:rsidRDefault="00AE70AC" w:rsidP="001B5BC7">
            <w:pPr>
              <w:tabs>
                <w:tab w:val="left" w:pos="1701"/>
              </w:tabs>
              <w:rPr>
                <w:b/>
              </w:rPr>
            </w:pPr>
            <w:r>
              <w:rPr>
                <w:rStyle w:val="FootnoteReference"/>
              </w:rPr>
              <w:footnoteRef/>
            </w:r>
            <w:r>
              <w:t xml:space="preserve"> [elmer11]</w:t>
            </w:r>
          </w:p>
        </w:tc>
        <w:tc>
          <w:tcPr>
            <w:tcW w:w="7828" w:type="dxa"/>
          </w:tcPr>
          <w:p w:rsidR="00AE70AC" w:rsidRPr="00391DB0" w:rsidRDefault="00AE70AC" w:rsidP="001B5BC7">
            <w:pPr>
              <w:tabs>
                <w:tab w:val="left" w:pos="1701"/>
              </w:tabs>
              <w:rPr>
                <w:lang w:val="en-GB"/>
              </w:rPr>
            </w:pPr>
            <w:r w:rsidRPr="00391DB0">
              <w:rPr>
                <w:lang w:val="en-GB"/>
              </w:rPr>
              <w:t>Lukas Elmer, Christina Heidt, Delia Treichler, „Project Flip 2.0“,</w:t>
            </w:r>
          </w:p>
          <w:p w:rsidR="00AE70AC" w:rsidRDefault="00520D0A" w:rsidP="001B5BC7">
            <w:pPr>
              <w:tabs>
                <w:tab w:val="left" w:pos="1701"/>
              </w:tabs>
            </w:pPr>
            <w:hyperlink r:id="rId1" w:history="1">
              <w:r w:rsidR="00AE70AC" w:rsidRPr="004E14DC">
                <w:rPr>
                  <w:rStyle w:val="Hyperlink"/>
                </w:rPr>
                <w:t>http://eprints3.hsr.ch/220/</w:t>
              </w:r>
            </w:hyperlink>
          </w:p>
          <w:p w:rsidR="00AE70AC" w:rsidRDefault="00AE70AC" w:rsidP="001B5BC7">
            <w:pPr>
              <w:tabs>
                <w:tab w:val="left" w:pos="1701"/>
              </w:tabs>
            </w:pPr>
            <w:r>
              <w:t>letzter Zugriff: 13.04.2012</w:t>
            </w:r>
          </w:p>
        </w:tc>
      </w:tr>
    </w:tbl>
    <w:p w:rsidR="00AE70AC" w:rsidRDefault="00AE70AC" w:rsidP="002870D8">
      <w:pPr>
        <w:pStyle w:val="FootnoteText"/>
      </w:pPr>
    </w:p>
  </w:footnote>
  <w:footnote w:id="2">
    <w:p w:rsidR="0081290D" w:rsidRPr="00717CC6" w:rsidRDefault="0081290D">
      <w:pPr>
        <w:pStyle w:val="FootnoteText"/>
      </w:pPr>
      <w:r>
        <w:rPr>
          <w:rStyle w:val="FootnoteReference"/>
        </w:rPr>
        <w:footnoteRef/>
      </w:r>
      <w:r w:rsidRPr="00717CC6">
        <w:t xml:space="preserve"> </w:t>
      </w:r>
      <w:hyperlink r:id="rId2" w:history="1">
        <w:r w:rsidR="00717CC6">
          <w:rPr>
            <w:rStyle w:val="Hyperlink"/>
          </w:rPr>
          <w:t>http://hacks.mozilla.org/2010/09/hardware-acceleration/</w:t>
        </w:r>
      </w:hyperlink>
      <w:bookmarkStart w:id="37" w:name="_GoBack"/>
      <w:bookmarkEnd w:id="37"/>
    </w:p>
  </w:footnote>
  <w:footnote w:id="3">
    <w:p w:rsidR="0081290D" w:rsidRDefault="0081290D">
      <w:pPr>
        <w:pStyle w:val="FootnoteText"/>
      </w:pPr>
      <w:r>
        <w:rPr>
          <w:rStyle w:val="FootnoteReference"/>
        </w:rPr>
        <w:footnoteRef/>
      </w:r>
      <w:r>
        <w:t xml:space="preserve"> </w:t>
      </w:r>
      <w:hyperlink r:id="rId3" w:history="1">
        <w:r w:rsidRPr="00D7745A">
          <w:rPr>
            <w:rStyle w:val="Hyperlink"/>
          </w:rPr>
          <w:t>http://unigine.com/products/sanctuary/</w:t>
        </w:r>
      </w:hyperlink>
    </w:p>
  </w:footnote>
  <w:footnote w:id="4">
    <w:p w:rsidR="0081290D" w:rsidRDefault="0081290D">
      <w:pPr>
        <w:pStyle w:val="FootnoteText"/>
      </w:pPr>
      <w:r>
        <w:rPr>
          <w:rStyle w:val="FootnoteReference"/>
        </w:rPr>
        <w:footnoteRef/>
      </w:r>
      <w:r>
        <w:t xml:space="preserve"> </w:t>
      </w:r>
      <w:hyperlink r:id="rId4" w:history="1">
        <w:r>
          <w:rPr>
            <w:rStyle w:val="Hyperlink"/>
          </w:rPr>
          <w:t>http://epicgames.com/technology/</w:t>
        </w:r>
      </w:hyperlink>
    </w:p>
  </w:footnote>
  <w:footnote w:id="5">
    <w:p w:rsidR="00AE70AC" w:rsidRDefault="00AE70AC">
      <w:pPr>
        <w:pStyle w:val="FootnoteText"/>
      </w:pPr>
      <w:r>
        <w:rPr>
          <w:rStyle w:val="FootnoteReference"/>
        </w:rPr>
        <w:footnoteRef/>
      </w:r>
      <w:r>
        <w:t xml:space="preserve"> </w:t>
      </w:r>
      <w:hyperlink r:id="rId5"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2458"/>
    <w:rsid w:val="004E3334"/>
    <w:rsid w:val="004E6A5A"/>
    <w:rsid w:val="004F3D02"/>
    <w:rsid w:val="004F4D95"/>
    <w:rsid w:val="004F5DE3"/>
    <w:rsid w:val="004F62A3"/>
    <w:rsid w:val="005023F4"/>
    <w:rsid w:val="00504C57"/>
    <w:rsid w:val="00514FF0"/>
    <w:rsid w:val="00515DA0"/>
    <w:rsid w:val="00520D0A"/>
    <w:rsid w:val="00530E6D"/>
    <w:rsid w:val="00535782"/>
    <w:rsid w:val="00536D7C"/>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17CC6"/>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8022F7"/>
    <w:rsid w:val="0080436B"/>
    <w:rsid w:val="00811255"/>
    <w:rsid w:val="0081290D"/>
    <w:rsid w:val="008207F5"/>
    <w:rsid w:val="00820C1E"/>
    <w:rsid w:val="008233C3"/>
    <w:rsid w:val="00826476"/>
    <w:rsid w:val="008302E4"/>
    <w:rsid w:val="00832F8A"/>
    <w:rsid w:val="00833A0D"/>
    <w:rsid w:val="00834992"/>
    <w:rsid w:val="00835A76"/>
    <w:rsid w:val="00835DCC"/>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B7CBD"/>
    <w:rsid w:val="00BC5EA4"/>
    <w:rsid w:val="00BC703F"/>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0B00"/>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64B"/>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unigine.com/products/sanctuary/" TargetMode="External"/><Relationship Id="rId2" Type="http://schemas.openxmlformats.org/officeDocument/2006/relationships/hyperlink" Target="http://hacks.mozilla.org/2010/09/hardware-acceleration/" TargetMode="External"/><Relationship Id="rId1" Type="http://schemas.openxmlformats.org/officeDocument/2006/relationships/hyperlink" Target="http://eprints3.hsr.ch/220/" TargetMode="External"/><Relationship Id="rId5" Type="http://schemas.openxmlformats.org/officeDocument/2006/relationships/hyperlink" Target="http://www.videolan.org/vlc/" TargetMode="External"/><Relationship Id="rId4" Type="http://schemas.openxmlformats.org/officeDocument/2006/relationships/hyperlink" Target="http://epicgames.com/techn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2C08E-B84E-4BC9-8611-F6A7EC43A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5554</Words>
  <Characters>34994</Characters>
  <Application>Microsoft Office Word</Application>
  <DocSecurity>0</DocSecurity>
  <Lines>291</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40468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571</cp:revision>
  <dcterms:created xsi:type="dcterms:W3CDTF">2012-05-04T11:54:00Z</dcterms:created>
  <dcterms:modified xsi:type="dcterms:W3CDTF">2012-06-13T08:39:00Z</dcterms:modified>
</cp:coreProperties>
</file>