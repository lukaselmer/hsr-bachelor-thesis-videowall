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52FEF" w:rsidP="00C715AF">
      <w:pPr>
        <w:pStyle w:val="Heading2"/>
      </w:pPr>
      <w:r>
        <w:t>Video Wall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t>
            </w:r>
            <w:bookmarkStart w:id="1" w:name="_GoBack"/>
            <w:bookmarkEnd w:id="1"/>
            <w:r w:rsidR="00EF4592" w:rsidRPr="00297D7A">
              <w:rPr>
                <w:lang w:val="en-US"/>
              </w:rPr>
              <w:t>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89050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89050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 Wall</w:t>
      </w:r>
      <w:bookmarkEnd w:id="12"/>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r>
        <w:t>Grafikkarten</w:t>
      </w:r>
      <w:bookmarkEnd w:id="13"/>
      <w:bookmarkEnd w:id="14"/>
      <w:bookmarkEnd w:id="15"/>
      <w:bookmarkEnd w:id="16"/>
      <w:bookmarkEnd w:id="17"/>
      <w:bookmarkEnd w:id="18"/>
      <w:bookmarkEnd w:id="19"/>
      <w:bookmarkEnd w:id="20"/>
      <w:bookmarkEnd w:id="21"/>
      <w:bookmarkEnd w:id="22"/>
      <w:bookmarkEnd w:id="23"/>
      <w:bookmarkEnd w:id="24"/>
      <w:bookmarkEnd w:id="25"/>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6" w:name="_Ref325113776"/>
      <w:r>
        <w:t>Testhardware</w:t>
      </w:r>
      <w:bookmarkEnd w:id="26"/>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7" w:name="_Ref322085866"/>
      <w:r>
        <w:rPr>
          <w:rStyle w:val="FootnoteReference"/>
        </w:rPr>
        <w:footnoteReference w:id="1"/>
      </w:r>
      <w:bookmarkEnd w:id="27"/>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8" w:name="_Ref325646573"/>
      <w:r>
        <w:t>WDDM</w:t>
      </w:r>
      <w:bookmarkEnd w:id="28"/>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9" w:name="_Ref325646585"/>
      <w:r>
        <w:lastRenderedPageBreak/>
        <w:t>XDDM</w:t>
      </w:r>
      <w:bookmarkEnd w:id="29"/>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30" w:name="_Ref325119794"/>
      <w:r>
        <w:t>Test mit DirectX Applikationen</w:t>
      </w:r>
      <w:bookmarkEnd w:id="30"/>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1" w:name="_Ref325920025"/>
      <w:r>
        <w:t>Tests mit verkleinertem Video</w:t>
      </w:r>
      <w:bookmarkEnd w:id="31"/>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2"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2"/>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3"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3"/>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 xml:space="preserve">Sollte die Video Wall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fldSimple w:instr=" SEQ Abbildung \* ARABIC ">
        <w:r w:rsidR="0089050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 Wall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t>Mitsubishi Video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4" w:name="_Ref324064816"/>
      <w:bookmarkStart w:id="35" w:name="_Ref325193612"/>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Heading3"/>
      </w:pPr>
      <w:bookmarkStart w:id="36" w:name="_Ref325441553"/>
      <w:r>
        <w:lastRenderedPageBreak/>
        <w:t>Mitsubishi Video Wall</w:t>
      </w:r>
      <w:bookmarkEnd w:id="34"/>
      <w:bookmarkEnd w:id="35"/>
      <w:bookmarkEnd w:id="36"/>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bookmarkStart w:id="37" w:name="_Ref325921078"/>
      <w:r>
        <w:lastRenderedPageBreak/>
        <w:t>Lesbarkeit Poster</w:t>
      </w:r>
      <w:bookmarkEnd w:id="37"/>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 Wall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 xml:space="preserve">Benutzer der Video Wall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 Wall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38" w:name="_Ref325984078"/>
      <w:r>
        <w:t xml:space="preserve">Abbildung </w:t>
      </w:r>
      <w:fldSimple w:instr=" SEQ Abbildung \* ARABIC ">
        <w:r>
          <w:rPr>
            <w:noProof/>
          </w:rPr>
          <w:t>18</w:t>
        </w:r>
      </w:fldSimple>
      <w:r>
        <w:t xml:space="preserve"> - Anzahl der Arbeiten pro Abteilung, Angaben in Prozent</w:t>
      </w:r>
      <w:bookmarkEnd w:id="38"/>
    </w:p>
    <w:p w:rsidR="00177C1A" w:rsidRP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4E3" w:rsidRDefault="007404E3" w:rsidP="008F2373">
      <w:pPr>
        <w:spacing w:after="0"/>
      </w:pPr>
      <w:r>
        <w:separator/>
      </w:r>
    </w:p>
  </w:endnote>
  <w:endnote w:type="continuationSeparator" w:id="0">
    <w:p w:rsidR="007404E3" w:rsidRDefault="007404E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Footer"/>
    </w:pPr>
    <w:r w:rsidRPr="00F259A7">
      <w:rPr>
        <w:lang w:val="en-US"/>
      </w:rPr>
      <w:t xml:space="preserve">Video Wall </w:t>
    </w:r>
    <w:r w:rsidR="00252FEF">
      <w:rPr>
        <w:lang w:val="en-US"/>
      </w:rPr>
      <w:t>-</w:t>
    </w:r>
    <w:r w:rsidRPr="00F259A7">
      <w:rPr>
        <w:lang w:val="en-US"/>
      </w:rPr>
      <w:t xml:space="preserve"> </w:t>
    </w:r>
    <w:r w:rsidR="00252FEF">
      <w:rPr>
        <w:lang w:val="en-US"/>
      </w:rPr>
      <w:t>Video Wall</w:t>
    </w:r>
    <w:r w:rsidRPr="00F259A7">
      <w:rPr>
        <w:lang w:val="en-US"/>
      </w:rPr>
      <w:t xml:space="preserve"> Evaluation und Tests</w:t>
    </w:r>
    <w:r w:rsidRPr="00F259A7">
      <w:rPr>
        <w:lang w:val="en-US"/>
      </w:rPr>
      <w:tab/>
    </w:r>
    <w:r>
      <w:fldChar w:fldCharType="begin"/>
    </w:r>
    <w:r>
      <w:instrText xml:space="preserve"> DATE  \@ "d. MMMM yyyy"  \* MERGEFORMAT </w:instrText>
    </w:r>
    <w:r>
      <w:fldChar w:fldCharType="separate"/>
    </w:r>
    <w:r w:rsidR="00252FEF">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52FEF" w:rsidRPr="00252FEF">
      <w:rPr>
        <w:b/>
        <w:noProof/>
        <w:lang w:val="de-DE"/>
      </w:rPr>
      <w:t>5</w:t>
    </w:r>
    <w:r>
      <w:rPr>
        <w:b/>
      </w:rPr>
      <w:fldChar w:fldCharType="end"/>
    </w:r>
    <w:r>
      <w:rPr>
        <w:lang w:val="de-DE"/>
      </w:rPr>
      <w:t xml:space="preserve"> von </w:t>
    </w:r>
    <w:fldSimple w:instr="NUMPAGES  \* Arabic  \* MERGEFORMAT">
      <w:r w:rsidR="00252FEF" w:rsidRPr="00252FEF">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4E3" w:rsidRDefault="007404E3" w:rsidP="008F2373">
      <w:pPr>
        <w:spacing w:after="0"/>
      </w:pPr>
      <w:r>
        <w:separator/>
      </w:r>
    </w:p>
  </w:footnote>
  <w:footnote w:type="continuationSeparator" w:id="0">
    <w:p w:rsidR="007404E3" w:rsidRDefault="007404E3"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7404E3"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15DA0"/>
    <w:rsid w:val="00530E6D"/>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C7450-7454-4F34-B67A-B34438E91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4961</Words>
  <Characters>31255</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450</cp:revision>
  <dcterms:created xsi:type="dcterms:W3CDTF">2012-05-04T11:54:00Z</dcterms:created>
  <dcterms:modified xsi:type="dcterms:W3CDTF">2012-05-29T08:45:00Z</dcterms:modified>
</cp:coreProperties>
</file>