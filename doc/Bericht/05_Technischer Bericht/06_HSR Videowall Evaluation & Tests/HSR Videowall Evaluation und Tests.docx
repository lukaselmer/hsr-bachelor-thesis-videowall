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6214EB">
        <w:t xml:space="preserv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0B0B4A">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1.11</w:t>
            </w:r>
          </w:p>
        </w:tc>
        <w:tc>
          <w:tcPr>
            <w:tcW w:w="4674" w:type="dxa"/>
          </w:tcPr>
          <w:p w:rsidR="00A01EA4" w:rsidRDefault="00A01EA4" w:rsidP="000B0B4A">
            <w:r>
              <w:t>Lesbarkeit L-Poster</w:t>
            </w:r>
          </w:p>
        </w:tc>
        <w:tc>
          <w:tcPr>
            <w:tcW w:w="2303" w:type="dxa"/>
          </w:tcPr>
          <w:p w:rsidR="00A01EA4" w:rsidRDefault="00A01EA4" w:rsidP="000B0B4A">
            <w:r>
              <w:t>CH</w:t>
            </w:r>
          </w:p>
        </w:tc>
      </w:tr>
      <w:tr w:rsidR="00A01EA4" w:rsidRPr="00F9181E" w:rsidTr="000B0B4A">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1.12</w:t>
            </w:r>
          </w:p>
        </w:tc>
        <w:tc>
          <w:tcPr>
            <w:tcW w:w="4674" w:type="dxa"/>
          </w:tcPr>
          <w:p w:rsidR="00A01EA4" w:rsidRDefault="00A01EA4" w:rsidP="000B0B4A">
            <w:r>
              <w:t>Review Verkleinertes Video abspielbar</w:t>
            </w:r>
          </w:p>
        </w:tc>
        <w:tc>
          <w:tcPr>
            <w:tcW w:w="2303" w:type="dxa"/>
          </w:tcPr>
          <w:p w:rsidR="00A01EA4" w:rsidRDefault="00A01EA4" w:rsidP="000B0B4A">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bookmarkStart w:id="1" w:name="_GoBack"/>
            <w:bookmarkEnd w:id="1"/>
          </w:p>
        </w:tc>
      </w:tr>
    </w:tbl>
    <w:p w:rsidR="002A2ECE" w:rsidRDefault="002A2ECE" w:rsidP="002A2ECE">
      <w:pPr>
        <w:rPr>
          <w:rFonts w:asciiTheme="majorHAnsi" w:hAnsiTheme="majorHAnsi"/>
          <w:color w:val="FFFFFF" w:themeColor="background1"/>
          <w:spacing w:val="15"/>
          <w:sz w:val="24"/>
          <w:szCs w:val="22"/>
        </w:rPr>
      </w:pPr>
      <w:bookmarkStart w:id="2"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r>
        <w:t>Matrox Display Manager</w:t>
      </w:r>
    </w:p>
    <w:p w:rsidR="00311FA0" w:rsidRDefault="00311FA0" w:rsidP="00311FA0">
      <w:r>
        <w:t>Eine genaue Beschreibung des Testsystems ist im Anhang zu finden. (TODO:</w:t>
      </w:r>
      <w:r w:rsidR="00A018C9">
        <w:t xml:space="preserve"> HW Spec Dump,</w:t>
      </w:r>
      <w:r>
        <w:t xml:space="preserve"> Anhang &amp; ref)</w:t>
      </w:r>
    </w:p>
    <w:p w:rsidR="002870D8" w:rsidRDefault="002870D8" w:rsidP="00C715AF">
      <w:pPr>
        <w:pStyle w:val="Heading3"/>
      </w:pPr>
      <w:r>
        <w:t xml:space="preserve">Hardware </w:t>
      </w:r>
      <w:bookmarkEnd w:id="2"/>
      <w:r w:rsidR="00F06DD9">
        <w:t>Evaluation</w:t>
      </w:r>
    </w:p>
    <w:p w:rsidR="00326318" w:rsidRPr="00504C57" w:rsidRDefault="00326318" w:rsidP="00326318">
      <w:bookmarkStart w:id="3" w:name="_Ref319065031"/>
      <w:bookmarkStart w:id="4"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3"/>
      <w:bookmarkEnd w:id="4"/>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5"/>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89050A">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w:t>
      </w:r>
      <w:r w:rsidR="004F5DE3">
        <w:t>w</w:t>
      </w:r>
      <w:r>
        <w:t>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89050A">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w:t>
      </w:r>
      <w:r w:rsidR="004F5DE3">
        <w:t>w</w:t>
      </w:r>
      <w:r>
        <w:t>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9068177"/>
      <w:r>
        <w:t xml:space="preserve">Abbildung </w:t>
      </w:r>
      <w:fldSimple w:instr=" SEQ Abbildung \* ARABIC ">
        <w:r w:rsidR="0089050A">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5</w:t>
        </w:r>
      </w:fldSimple>
      <w:r>
        <w:t xml:space="preserve"> - Variante C: 1 x 6 55" Monitore, Ansicht</w:t>
      </w:r>
    </w:p>
    <w:p w:rsidR="002870D8" w:rsidRDefault="002870D8" w:rsidP="002870D8">
      <w:r>
        <w:t>Diese Variante fügt sich von den Abmessungen her perfekt in den Gang des Gebäudes 4 ein. Die Personen, die an der Video</w:t>
      </w:r>
      <w:r w:rsidR="004F5DE3">
        <w:t>w</w:t>
      </w:r>
      <w:r>
        <w:t>all vorbei gehen, müssen bei dieser Variante eine längere Strecke bewältigen, bis sie das andere Ende der Wand erreichen. Daher ist die Zeit, in der sich die Passanten vor der Video</w:t>
      </w:r>
      <w:r w:rsidR="004F5DE3">
        <w:t>w</w:t>
      </w:r>
      <w:r>
        <w:t>all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8900849"/>
      <w:r>
        <w:t xml:space="preserve">Abbildung </w:t>
      </w:r>
      <w:fldSimple w:instr=" SEQ Abbildung \* ARABIC ">
        <w:r w:rsidR="0089050A">
          <w:rPr>
            <w:noProof/>
          </w:rPr>
          <w:t>6</w:t>
        </w:r>
      </w:fldSimple>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89050A">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0" w:name="_Ref324861946"/>
      <w:r>
        <w:t xml:space="preserve">Abbildung </w:t>
      </w:r>
      <w:fldSimple w:instr=" SEQ Abbildung \* ARABIC ">
        <w:r w:rsidR="0089050A">
          <w:rPr>
            <w:noProof/>
          </w:rPr>
          <w:t>8</w:t>
        </w:r>
      </w:fldSimple>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w:t>
      </w:r>
      <w:r w:rsidR="004F5DE3">
        <w:t>w</w:t>
      </w:r>
      <w:r>
        <w:t>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2" w:name="_Ref320546124"/>
      <w:r>
        <w:t xml:space="preserve">Tabelle </w:t>
      </w:r>
      <w:fldSimple w:instr=" SEQ Tabelle \* ARABIC ">
        <w:r w:rsidR="00EB4B14">
          <w:rPr>
            <w:noProof/>
          </w:rPr>
          <w:t>1</w:t>
        </w:r>
      </w:fldSimple>
      <w:r>
        <w:t xml:space="preserve"> </w:t>
      </w:r>
      <w:r w:rsidRPr="001F7726">
        <w:t>- Nutzwertanalyse: Monitorkonstellation für Video</w:t>
      </w:r>
      <w:r w:rsidR="004F5DE3">
        <w:t>w</w:t>
      </w:r>
      <w:r w:rsidRPr="001F7726">
        <w:t>all</w:t>
      </w:r>
      <w:bookmarkEnd w:id="12"/>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w:t>
      </w:r>
      <w:r w:rsidR="004F5DE3">
        <w:t>w</w:t>
      </w:r>
      <w:r w:rsidR="000D7C0E">
        <w:t>all nicht mit der in der Offerte von Mitsubishi (siehe Kapitel</w:t>
      </w:r>
      <w:r w:rsidR="004F5DE3">
        <w:t xml:space="preserve"> </w:t>
      </w:r>
      <w:r w:rsidR="004F5DE3">
        <w:fldChar w:fldCharType="begin"/>
      </w:r>
      <w:r w:rsidR="004F5DE3">
        <w:instrText xml:space="preserve"> REF _Ref325441553 \r \h </w:instrText>
      </w:r>
      <w:r w:rsidR="004F5DE3">
        <w:fldChar w:fldCharType="separate"/>
      </w:r>
      <w:r w:rsidR="004F5DE3">
        <w:t>I.1.4</w:t>
      </w:r>
      <w:r w:rsidR="004F5DE3">
        <w:fldChar w:fldCharType="end"/>
      </w:r>
      <w:r w:rsidR="004F5DE3">
        <w:t xml:space="preserve"> </w:t>
      </w:r>
      <w:r w:rsidR="004F5DE3">
        <w:fldChar w:fldCharType="begin"/>
      </w:r>
      <w:r w:rsidR="004F5DE3">
        <w:instrText xml:space="preserve"> REF _Ref325441553 \h </w:instrText>
      </w:r>
      <w:r w:rsidR="004F5DE3">
        <w:fldChar w:fldCharType="separate"/>
      </w:r>
      <w:r w:rsidR="004F5DE3">
        <w:t>Mitsubishi Display Wall</w:t>
      </w:r>
      <w:r w:rsidR="004F5DE3">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bookmarkStart w:id="24" w:name="_Ref325909773"/>
      <w:bookmarkStart w:id="25" w:name="_Ref325909779"/>
      <w:r>
        <w:t>Grafikkarten</w:t>
      </w:r>
      <w:bookmarkEnd w:id="13"/>
      <w:bookmarkEnd w:id="14"/>
      <w:bookmarkEnd w:id="15"/>
      <w:bookmarkEnd w:id="16"/>
      <w:bookmarkEnd w:id="17"/>
      <w:bookmarkEnd w:id="18"/>
      <w:bookmarkEnd w:id="19"/>
      <w:bookmarkEnd w:id="20"/>
      <w:bookmarkEnd w:id="21"/>
      <w:bookmarkEnd w:id="22"/>
      <w:bookmarkEnd w:id="23"/>
      <w:bookmarkEnd w:id="24"/>
      <w:bookmarkEnd w:id="25"/>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w:t>
      </w:r>
      <w:r w:rsidR="00D25B02">
        <w:lastRenderedPageBreak/>
        <w:t xml:space="preserve">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79444561" wp14:editId="4B268ED4">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89050A">
          <w:rPr>
            <w:noProof/>
          </w:rPr>
          <w:t>9</w:t>
        </w:r>
      </w:fldSimple>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214226C5" wp14:editId="01D61F8C">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89050A">
          <w:rPr>
            <w:noProof/>
          </w:rPr>
          <w:t>10</w:t>
        </w:r>
      </w:fldSimple>
      <w:r>
        <w:t xml:space="preserve"> - Matrox </w:t>
      </w:r>
      <w:r w:rsidRPr="008D539C">
        <w:t>M9128</w:t>
      </w:r>
    </w:p>
    <w:p w:rsidR="0089097C" w:rsidRPr="0089097C" w:rsidRDefault="00D01431" w:rsidP="00C715AF">
      <w:pPr>
        <w:pStyle w:val="Heading4"/>
      </w:pPr>
      <w:bookmarkStart w:id="26" w:name="_Ref325113776"/>
      <w:r>
        <w:t>Testhardware</w:t>
      </w:r>
      <w:bookmarkEnd w:id="26"/>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E84F862" wp14:editId="1E3975C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89050A">
          <w:rPr>
            <w:noProof/>
          </w:rPr>
          <w:t>11</w:t>
        </w:r>
      </w:fldSimple>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27" w:name="_Ref322085866"/>
      <w:r>
        <w:rPr>
          <w:rStyle w:val="FootnoteReference"/>
        </w:rPr>
        <w:footnoteReference w:id="1"/>
      </w:r>
      <w:bookmarkEnd w:id="27"/>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8" w:name="_Ref325646573"/>
      <w:r>
        <w:t>WDDM</w:t>
      </w:r>
      <w:bookmarkEnd w:id="28"/>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29" w:name="_Ref325646585"/>
      <w:r>
        <w:lastRenderedPageBreak/>
        <w:t>XDDM</w:t>
      </w:r>
      <w:bookmarkEnd w:id="29"/>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Heading5"/>
      </w:pPr>
      <w:bookmarkStart w:id="30" w:name="_Ref325119794"/>
      <w:r>
        <w:t>Test mit DirectX Applikationen</w:t>
      </w:r>
      <w:bookmarkEnd w:id="30"/>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t xml:space="preserve">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lastRenderedPageBreak/>
        <w:t xml:space="preserve">Tests auf abgeänderter Testhardware mit </w:t>
      </w:r>
      <w:r w:rsidR="00887A91">
        <w:t xml:space="preserve">1 Grafikkarte und </w:t>
      </w:r>
      <w:r>
        <w:t>8 Monitoren</w:t>
      </w:r>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1" w:name="_Ref325920025"/>
      <w:r>
        <w:t>Tests mit verkleinertem Video</w:t>
      </w:r>
      <w:bookmarkEnd w:id="31"/>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6EC5C5EC" wp14:editId="3446E35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2" w:name="_Ref325908781"/>
      <w:r>
        <w:t xml:space="preserve">Abbildung </w:t>
      </w:r>
      <w:fldSimple w:instr=" SEQ Abbildung \* ARABIC ">
        <w:r w:rsidR="0089050A">
          <w:rPr>
            <w:noProof/>
          </w:rPr>
          <w:t>12</w:t>
        </w:r>
      </w:fldSimple>
      <w:r>
        <w:t xml:space="preserve"> - Variante C 3x3 55" </w:t>
      </w:r>
      <w:r w:rsidR="00297F51">
        <w:t>Bildschirme mit einem 1.5-fach (blau) und 2-fach (gelb) vergrösserten</w:t>
      </w:r>
      <w:r>
        <w:t xml:space="preserve"> Video</w:t>
      </w:r>
      <w:bookmarkEnd w:id="32"/>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3"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33"/>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FullHD-Videogrösse, 9 Bildschirme, Treibermodell: XDDM, Modus: stretched.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Partial stre</w:t>
            </w:r>
            <w:r w:rsidR="00C03762">
              <w:t>t</w:t>
            </w:r>
            <w:r>
              <w:t>ched</w:t>
            </w:r>
          </w:p>
          <w:p w:rsidR="000E2FE6" w:rsidRDefault="000E2FE6" w:rsidP="00C0649B">
            <w:pPr>
              <w:pStyle w:val="ListParagraph"/>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r w:rsidR="008C167F" w:rsidRPr="00252FEF">
              <w:rPr>
                <w:lang w:val="en-US"/>
              </w:rPr>
              <w:t xml:space="preserve">für </w:t>
            </w:r>
            <w:r w:rsidRPr="00252FEF">
              <w:rPr>
                <w:lang w:val="en-US"/>
              </w:rPr>
              <w:t>9</w:t>
            </w:r>
            <w:r w:rsidR="008C167F" w:rsidRPr="00252FEF">
              <w:rPr>
                <w:lang w:val="en-US"/>
              </w:rPr>
              <w:t xml:space="preserve"> Monitore</w:t>
            </w:r>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r>
              <w:t>S</w:t>
            </w:r>
            <w:r w:rsidR="000E2FE6">
              <w:t>tre</w:t>
            </w:r>
            <w:r w:rsidR="00C03762">
              <w:t>t</w:t>
            </w:r>
            <w:r w:rsidR="000E2FE6">
              <w:t>ched</w:t>
            </w:r>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1E8BB2E8" wp14:editId="705B3A42">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89050A">
          <w:rPr>
            <w:noProof/>
          </w:rPr>
          <w:t>13</w:t>
        </w:r>
      </w:fldSimple>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76D6D6DB" wp14:editId="2AFD8A8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"Stretched"</w:t>
      </w:r>
      <w:r w:rsidR="00A94619" w:rsidRPr="00252FEF">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(„Joined“)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5BB7C6A3" wp14:editId="344C4F81">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Konfiguration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(stretched) mit dem Treibermodell WDDM zu erzeugen, ist es nötig, die GPUs der Grafikkarten zusammenzuschliessen. Dies kann über die Option „Joined“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6E92DE1A" wp14:editId="135F8E46">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Konfiguration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3E1CC99" wp14:editId="1872FA21">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Caption"/>
      </w:pPr>
      <w:r>
        <w:t xml:space="preserve">Abbildung </w:t>
      </w:r>
      <w:fldSimple w:instr=" SEQ Abbildung \* ARABIC ">
        <w:r w:rsidR="0089050A">
          <w:rPr>
            <w:noProof/>
          </w:rPr>
          <w:t>17</w:t>
        </w:r>
      </w:fldSimple>
      <w:r>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 eine andere Hardwarekonstellation</w:t>
      </w:r>
      <w:r w:rsidR="00D33771">
        <w:t xml:space="preserve">, </w:t>
      </w:r>
      <w:r w:rsidR="001B3C91">
        <w:t>analog</w:t>
      </w:r>
      <w:r w:rsidR="00D33771">
        <w:t xml:space="preserve"> </w:t>
      </w:r>
      <w:r w:rsidR="00446495">
        <w:t>zu</w:t>
      </w:r>
      <w:r>
        <w:t xml:space="preserve"> de</w:t>
      </w:r>
      <w:r w:rsidR="00446495">
        <w:t>r</w:t>
      </w:r>
      <w:r>
        <w:t xml:space="preserve"> in der</w:t>
      </w:r>
      <w:r w:rsidR="00446495">
        <w:t xml:space="preserve"> </w:t>
      </w:r>
      <w:r w:rsidR="00D33771">
        <w:t>Mitsubishi Wall</w:t>
      </w:r>
      <w:r w:rsidR="001B3C91">
        <w:t xml:space="preserve"> Offerte</w:t>
      </w:r>
      <w:r>
        <w:t xml:space="preserve"> (siehe Kapitel </w:t>
      </w:r>
      <w:r>
        <w:fldChar w:fldCharType="begin"/>
      </w:r>
      <w:r>
        <w:instrText xml:space="preserve"> REF _Ref325441553 \r \h </w:instrText>
      </w:r>
      <w:r>
        <w:fldChar w:fldCharType="separate"/>
      </w:r>
      <w:r>
        <w:t>I.1.3</w:t>
      </w:r>
      <w:r>
        <w:fldChar w:fldCharType="end"/>
      </w:r>
      <w:r>
        <w:t xml:space="preserve"> </w:t>
      </w:r>
      <w:r>
        <w:fldChar w:fldCharType="begin"/>
      </w:r>
      <w:r>
        <w:instrText xml:space="preserve"> REF _Ref325441553 \h </w:instrText>
      </w:r>
      <w:r>
        <w:fldChar w:fldCharType="separate"/>
      </w:r>
      <w:r w:rsidR="004F5DE3">
        <w:t>Mitsubishi Display Wall</w:t>
      </w:r>
      <w:r>
        <w:fldChar w:fldCharType="end"/>
      </w:r>
      <w:r>
        <w:t>)</w:t>
      </w:r>
      <w:r w:rsidR="00D33771">
        <w:t>, empfohlen.</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 xml:space="preserve">Lesbarkeit </w:t>
      </w:r>
      <w:r w:rsidR="006055CE">
        <w:lastRenderedPageBreak/>
        <w:t>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(TODO: bis zu welcher Auflösung kann man die Poster </w:t>
      </w:r>
      <w:r w:rsidR="006055CE">
        <w:t>„</w:t>
      </w:r>
      <w:r>
        <w:t>angenehm</w:t>
      </w:r>
      <w:r w:rsidR="006055CE">
        <w:t>“</w:t>
      </w:r>
      <w:r>
        <w:t xml:space="preserve"> lesen? Ist das Poster von Kevin auf 1280x800 lesbar?</w:t>
      </w:r>
      <w:r w:rsidR="006055CE">
        <w:t xml:space="preserve"> Ich denke nicht.</w:t>
      </w:r>
      <w:r>
        <w:t>)</w:t>
      </w:r>
      <w:r w:rsidR="00826476">
        <w:t xml:space="preserve"> gelesen werden.</w:t>
      </w:r>
      <w:bookmarkStart w:id="34" w:name="_Ref324064816"/>
      <w:bookmarkStart w:id="35" w:name="_Ref325193612"/>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36" w:name="_Ref325441553"/>
      <w:r>
        <w:lastRenderedPageBreak/>
        <w:t>Mitsubishi Display</w:t>
      </w:r>
      <w:r w:rsidR="00504C57">
        <w:t xml:space="preserve"> Wall</w:t>
      </w:r>
      <w:bookmarkEnd w:id="34"/>
      <w:bookmarkEnd w:id="35"/>
      <w:bookmarkEnd w:id="36"/>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5C0EAD" w:rsidRDefault="005D58CE" w:rsidP="002870D8">
      <w:r>
        <w:t xml:space="preserve">Das Team wollte mit dem </w:t>
      </w:r>
      <w:r w:rsidR="00043D59">
        <w:t xml:space="preserve">Anschauen </w:t>
      </w:r>
      <w:r w:rsidR="004F5DE3">
        <w:t>und Testen einer Mitsubishi Dosplay</w:t>
      </w:r>
      <w:r w:rsidR="00043D59">
        <w:t xml:space="preserve">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5C0EAD" w:rsidRDefault="005C0EAD" w:rsidP="005C0EAD">
      <w:r>
        <w:br w:type="page"/>
      </w:r>
    </w:p>
    <w:p w:rsidR="005C0EAD" w:rsidRDefault="005C0EAD" w:rsidP="005C0EAD">
      <w:pPr>
        <w:pStyle w:val="Heading3"/>
      </w:pPr>
      <w:bookmarkStart w:id="37" w:name="_Ref325921078"/>
      <w:r>
        <w:lastRenderedPageBreak/>
        <w:t>Lesbarkeit Poster</w:t>
      </w:r>
      <w:bookmarkEnd w:id="37"/>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Caption"/>
      </w:pPr>
      <w:bookmarkStart w:id="38" w:name="_Ref325984078"/>
      <w:r>
        <w:t xml:space="preserve">Abbildung </w:t>
      </w:r>
      <w:fldSimple w:instr=" SEQ Abbildung \* ARABIC ">
        <w:r>
          <w:rPr>
            <w:noProof/>
          </w:rPr>
          <w:t>18</w:t>
        </w:r>
      </w:fldSimple>
      <w:r>
        <w:t xml:space="preserve"> - Anzahl der Arbeiten pro Abteilung, Angaben in Prozent</w:t>
      </w:r>
      <w:bookmarkEnd w:id="38"/>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oder 2-facher FullHD-A</w:t>
      </w:r>
      <w:r w:rsidRPr="005932E0">
        <w:t xml:space="preserve">uflösung </w:t>
      </w:r>
      <w:r>
        <w:t>p</w:t>
      </w:r>
      <w:r w:rsidRPr="005932E0">
        <w:t>erfo</w:t>
      </w:r>
      <w:r>
        <w:t>rmant</w:t>
      </w:r>
      <w:r w:rsidRPr="005932E0">
        <w:t xml:space="preserve"> laufen.</w:t>
      </w:r>
      <w:r w:rsidR="00E64AB5">
        <w:t xml:space="preserve"> Als Folge sind</w:t>
      </w:r>
      <w:r w:rsidRPr="005932E0">
        <w:t xml:space="preserve"> ca. 81% der Bachelorposter gut auf der Videowall </w:t>
      </w:r>
      <w:r w:rsidR="00A24468">
        <w:t>lesbar</w:t>
      </w:r>
      <w:r w:rsidRPr="005932E0">
        <w:t>.</w:t>
      </w:r>
    </w:p>
    <w:sectPr w:rsidR="005932E0"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1F12" w:rsidRDefault="00F01F12" w:rsidP="008F2373">
      <w:pPr>
        <w:spacing w:after="0"/>
      </w:pPr>
      <w:r>
        <w:separator/>
      </w:r>
    </w:p>
  </w:endnote>
  <w:endnote w:type="continuationSeparator" w:id="0">
    <w:p w:rsidR="00F01F12" w:rsidRDefault="00F01F1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4F5DE3">
    <w:pPr>
      <w:pStyle w:val="Footer"/>
    </w:pPr>
    <w:r w:rsidRPr="004F5DE3">
      <w:t>HSR Videow</w:t>
    </w:r>
    <w:r w:rsidR="00C83B89" w:rsidRPr="004F5DE3">
      <w:t xml:space="preserve">all </w:t>
    </w:r>
    <w:r w:rsidRPr="004F5DE3">
      <w:t xml:space="preserve">- HSR </w:t>
    </w:r>
    <w:r w:rsidR="00252FEF" w:rsidRPr="004F5DE3">
      <w:t>Video</w:t>
    </w:r>
    <w:r w:rsidRPr="004F5DE3">
      <w:t>w</w:t>
    </w:r>
    <w:r w:rsidR="00252FEF" w:rsidRPr="004F5DE3">
      <w:t>all</w:t>
    </w:r>
    <w:r w:rsidR="00C83B89" w:rsidRPr="004F5DE3">
      <w:t xml:space="preserve"> Evaluation und Tests</w:t>
    </w:r>
    <w:r w:rsidR="00C83B89" w:rsidRPr="004F5DE3">
      <w:tab/>
    </w:r>
    <w:r w:rsidR="00C83B89">
      <w:fldChar w:fldCharType="begin"/>
    </w:r>
    <w:r w:rsidR="00C83B89">
      <w:instrText xml:space="preserve"> DATE  \@ "d. MMMM yyyy"  \* MERGEFORMAT </w:instrText>
    </w:r>
    <w:r w:rsidR="00C83B89">
      <w:fldChar w:fldCharType="separate"/>
    </w:r>
    <w:r w:rsidR="00191954">
      <w:rPr>
        <w:noProof/>
      </w:rPr>
      <w:t>4. Juni 2012</w:t>
    </w:r>
    <w:r w:rsidR="00C83B89">
      <w:fldChar w:fldCharType="end"/>
    </w:r>
    <w:r w:rsidR="00C83B89">
      <w:tab/>
    </w:r>
    <w:r w:rsidR="00C83B89">
      <w:rPr>
        <w:lang w:val="de-DE"/>
      </w:rPr>
      <w:t xml:space="preserve">Seite </w:t>
    </w:r>
    <w:r w:rsidR="00C83B89">
      <w:rPr>
        <w:b/>
      </w:rPr>
      <w:fldChar w:fldCharType="begin"/>
    </w:r>
    <w:r w:rsidR="00C83B89">
      <w:rPr>
        <w:b/>
      </w:rPr>
      <w:instrText>PAGE  \* Arabic  \* MERGEFORMAT</w:instrText>
    </w:r>
    <w:r w:rsidR="00C83B89">
      <w:rPr>
        <w:b/>
      </w:rPr>
      <w:fldChar w:fldCharType="separate"/>
    </w:r>
    <w:r w:rsidR="00191954" w:rsidRPr="00191954">
      <w:rPr>
        <w:b/>
        <w:noProof/>
        <w:lang w:val="de-DE"/>
      </w:rPr>
      <w:t>1</w:t>
    </w:r>
    <w:r w:rsidR="00C83B89">
      <w:rPr>
        <w:b/>
      </w:rPr>
      <w:fldChar w:fldCharType="end"/>
    </w:r>
    <w:r w:rsidR="00C83B89">
      <w:rPr>
        <w:lang w:val="de-DE"/>
      </w:rPr>
      <w:t xml:space="preserve"> von </w:t>
    </w:r>
    <w:fldSimple w:instr="NUMPAGES  \* Arabic  \* MERGEFORMAT">
      <w:r w:rsidR="00191954" w:rsidRPr="00191954">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1F12" w:rsidRDefault="00F01F12" w:rsidP="008F2373">
      <w:pPr>
        <w:spacing w:after="0"/>
      </w:pPr>
      <w:r>
        <w:separator/>
      </w:r>
    </w:p>
  </w:footnote>
  <w:footnote w:type="continuationSeparator" w:id="0">
    <w:p w:rsidR="00F01F12" w:rsidRDefault="00F01F12"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83B89" w:rsidTr="001B5BC7">
        <w:tc>
          <w:tcPr>
            <w:tcW w:w="1384" w:type="dxa"/>
          </w:tcPr>
          <w:p w:rsidR="00C83B89" w:rsidRPr="00CC782A" w:rsidRDefault="00C83B89" w:rsidP="001B5BC7">
            <w:pPr>
              <w:tabs>
                <w:tab w:val="left" w:pos="1701"/>
              </w:tabs>
              <w:rPr>
                <w:b/>
              </w:rPr>
            </w:pPr>
            <w:r>
              <w:rPr>
                <w:rStyle w:val="FootnoteReference"/>
              </w:rPr>
              <w:footnoteRef/>
            </w:r>
            <w:r>
              <w:t xml:space="preserve"> [elmer11]</w:t>
            </w:r>
          </w:p>
        </w:tc>
        <w:tc>
          <w:tcPr>
            <w:tcW w:w="7828" w:type="dxa"/>
          </w:tcPr>
          <w:p w:rsidR="00C83B89" w:rsidRDefault="00C83B89" w:rsidP="001B5BC7">
            <w:pPr>
              <w:tabs>
                <w:tab w:val="left" w:pos="1701"/>
              </w:tabs>
            </w:pPr>
            <w:r>
              <w:t>Lukas Elmer, Christina Heidt, Delia Treichler, „</w:t>
            </w:r>
            <w:r w:rsidRPr="00984B23">
              <w:t>Project Flip 2.0</w:t>
            </w:r>
            <w:r>
              <w:t>“,</w:t>
            </w:r>
          </w:p>
          <w:p w:rsidR="00C83B89" w:rsidRDefault="00F01F12" w:rsidP="001B5BC7">
            <w:pPr>
              <w:tabs>
                <w:tab w:val="left" w:pos="1701"/>
              </w:tabs>
            </w:pPr>
            <w:hyperlink r:id="rId1" w:history="1">
              <w:r w:rsidR="00C83B89" w:rsidRPr="004E14DC">
                <w:rPr>
                  <w:rStyle w:val="Hyperlink"/>
                </w:rPr>
                <w:t>http://eprints3.hsr.ch/220/</w:t>
              </w:r>
            </w:hyperlink>
          </w:p>
          <w:p w:rsidR="00C83B89" w:rsidRDefault="00C83B89" w:rsidP="001B5BC7">
            <w:pPr>
              <w:tabs>
                <w:tab w:val="left" w:pos="1701"/>
              </w:tabs>
            </w:pPr>
            <w:r>
              <w:t>letzter Zugriff: 13.04.2012</w:t>
            </w:r>
          </w:p>
        </w:tc>
      </w:tr>
    </w:tbl>
    <w:p w:rsidR="00C83B89" w:rsidRDefault="00C83B89"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0"/>
  </w:num>
  <w:num w:numId="4">
    <w:abstractNumId w:val="6"/>
  </w:num>
  <w:num w:numId="5">
    <w:abstractNumId w:val="1"/>
  </w:num>
  <w:num w:numId="6">
    <w:abstractNumId w:val="9"/>
  </w:num>
  <w:num w:numId="7">
    <w:abstractNumId w:val="0"/>
  </w:num>
  <w:num w:numId="8">
    <w:abstractNumId w:val="5"/>
  </w:num>
  <w:num w:numId="9">
    <w:abstractNumId w:val="7"/>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A2F88"/>
    <w:rsid w:val="001B2F20"/>
    <w:rsid w:val="001B3C91"/>
    <w:rsid w:val="001B5BC7"/>
    <w:rsid w:val="001B625B"/>
    <w:rsid w:val="001D17F5"/>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198B"/>
    <w:rsid w:val="00353578"/>
    <w:rsid w:val="003541C5"/>
    <w:rsid w:val="00356BA1"/>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10"/>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3B13"/>
    <w:rsid w:val="00446495"/>
    <w:rsid w:val="00447E9B"/>
    <w:rsid w:val="0045567B"/>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4C57"/>
    <w:rsid w:val="00514FF0"/>
    <w:rsid w:val="00515DA0"/>
    <w:rsid w:val="00530E6D"/>
    <w:rsid w:val="00537191"/>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C0EAD"/>
    <w:rsid w:val="005C0FCB"/>
    <w:rsid w:val="005D0131"/>
    <w:rsid w:val="005D236A"/>
    <w:rsid w:val="005D2F22"/>
    <w:rsid w:val="005D58CE"/>
    <w:rsid w:val="005E1D61"/>
    <w:rsid w:val="005E2896"/>
    <w:rsid w:val="005E3310"/>
    <w:rsid w:val="005E675B"/>
    <w:rsid w:val="005E6C04"/>
    <w:rsid w:val="005F2C01"/>
    <w:rsid w:val="005F3749"/>
    <w:rsid w:val="005F572D"/>
    <w:rsid w:val="006055CE"/>
    <w:rsid w:val="0061193D"/>
    <w:rsid w:val="006156A4"/>
    <w:rsid w:val="006211F6"/>
    <w:rsid w:val="006214EB"/>
    <w:rsid w:val="00622928"/>
    <w:rsid w:val="00625568"/>
    <w:rsid w:val="00625E5F"/>
    <w:rsid w:val="0063477F"/>
    <w:rsid w:val="00640387"/>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55FC"/>
    <w:rsid w:val="007E1257"/>
    <w:rsid w:val="007E5BE3"/>
    <w:rsid w:val="007F2C8E"/>
    <w:rsid w:val="007F4947"/>
    <w:rsid w:val="007F4C3F"/>
    <w:rsid w:val="007F5CCB"/>
    <w:rsid w:val="0080436B"/>
    <w:rsid w:val="00811255"/>
    <w:rsid w:val="008207F5"/>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DCA"/>
    <w:rsid w:val="008964CB"/>
    <w:rsid w:val="008A1713"/>
    <w:rsid w:val="008A28AA"/>
    <w:rsid w:val="008A4E18"/>
    <w:rsid w:val="008A6801"/>
    <w:rsid w:val="008A6A57"/>
    <w:rsid w:val="008B0987"/>
    <w:rsid w:val="008B3335"/>
    <w:rsid w:val="008C167F"/>
    <w:rsid w:val="008C2F1A"/>
    <w:rsid w:val="008C54BF"/>
    <w:rsid w:val="008D56EC"/>
    <w:rsid w:val="008D7905"/>
    <w:rsid w:val="008E1C65"/>
    <w:rsid w:val="008E328B"/>
    <w:rsid w:val="008E597D"/>
    <w:rsid w:val="008F2373"/>
    <w:rsid w:val="008F4DD5"/>
    <w:rsid w:val="009030F0"/>
    <w:rsid w:val="00906C97"/>
    <w:rsid w:val="00915B6C"/>
    <w:rsid w:val="00921781"/>
    <w:rsid w:val="00921794"/>
    <w:rsid w:val="009303F0"/>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24468"/>
    <w:rsid w:val="00A26EB6"/>
    <w:rsid w:val="00A31881"/>
    <w:rsid w:val="00A344E2"/>
    <w:rsid w:val="00A50DD4"/>
    <w:rsid w:val="00A53880"/>
    <w:rsid w:val="00A54675"/>
    <w:rsid w:val="00A611DF"/>
    <w:rsid w:val="00A61354"/>
    <w:rsid w:val="00A61384"/>
    <w:rsid w:val="00A62A79"/>
    <w:rsid w:val="00A63D70"/>
    <w:rsid w:val="00A66500"/>
    <w:rsid w:val="00A751D5"/>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3762"/>
    <w:rsid w:val="00C05730"/>
    <w:rsid w:val="00C0649B"/>
    <w:rsid w:val="00C10AFC"/>
    <w:rsid w:val="00C12393"/>
    <w:rsid w:val="00C14F5B"/>
    <w:rsid w:val="00C2136D"/>
    <w:rsid w:val="00C22202"/>
    <w:rsid w:val="00C22812"/>
    <w:rsid w:val="00C25D6B"/>
    <w:rsid w:val="00C34E44"/>
    <w:rsid w:val="00C3713F"/>
    <w:rsid w:val="00C44111"/>
    <w:rsid w:val="00C4523C"/>
    <w:rsid w:val="00C47BE9"/>
    <w:rsid w:val="00C60A00"/>
    <w:rsid w:val="00C62131"/>
    <w:rsid w:val="00C6552B"/>
    <w:rsid w:val="00C65FB4"/>
    <w:rsid w:val="00C715AF"/>
    <w:rsid w:val="00C71D92"/>
    <w:rsid w:val="00C7401F"/>
    <w:rsid w:val="00C74BF5"/>
    <w:rsid w:val="00C765DF"/>
    <w:rsid w:val="00C802B0"/>
    <w:rsid w:val="00C83B89"/>
    <w:rsid w:val="00C84601"/>
    <w:rsid w:val="00C858B5"/>
    <w:rsid w:val="00C85D28"/>
    <w:rsid w:val="00C90DFA"/>
    <w:rsid w:val="00C9533A"/>
    <w:rsid w:val="00C97796"/>
    <w:rsid w:val="00CA1390"/>
    <w:rsid w:val="00CA66C5"/>
    <w:rsid w:val="00CB0412"/>
    <w:rsid w:val="00CB498F"/>
    <w:rsid w:val="00CB575B"/>
    <w:rsid w:val="00CB5AA0"/>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431"/>
    <w:rsid w:val="00D04BD5"/>
    <w:rsid w:val="00D072D8"/>
    <w:rsid w:val="00D1407B"/>
    <w:rsid w:val="00D15006"/>
    <w:rsid w:val="00D15E63"/>
    <w:rsid w:val="00D24812"/>
    <w:rsid w:val="00D25B02"/>
    <w:rsid w:val="00D26DB3"/>
    <w:rsid w:val="00D31D77"/>
    <w:rsid w:val="00D33771"/>
    <w:rsid w:val="00D41144"/>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64A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56A03-7867-4F04-A277-32D3FC6E2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5009</Words>
  <Characters>31563</Characters>
  <Application>Microsoft Office Word</Application>
  <DocSecurity>0</DocSecurity>
  <Lines>263</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36500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456</cp:revision>
  <dcterms:created xsi:type="dcterms:W3CDTF">2012-05-04T11:54:00Z</dcterms:created>
  <dcterms:modified xsi:type="dcterms:W3CDTF">2012-06-04T13:49:00Z</dcterms:modified>
</cp:coreProperties>
</file>