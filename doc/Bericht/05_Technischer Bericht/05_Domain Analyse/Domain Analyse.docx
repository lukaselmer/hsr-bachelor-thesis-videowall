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bookmarkStart w:id="7" w:name="_GoBack"/>
            <w:bookmarkEnd w:id="7"/>
          </w:p>
        </w:tc>
      </w:tr>
    </w:tbl>
    <w:p w:rsidR="0057347C" w:rsidRPr="006954A4" w:rsidRDefault="0057347C" w:rsidP="00CD0CE9">
      <w:bookmarkStart w:id="8" w:name="_Toc310273092"/>
    </w:p>
    <w:p w:rsidR="00745659" w:rsidRPr="006954A4" w:rsidRDefault="00745659" w:rsidP="00CD0CE9"/>
    <w:p w:rsidR="00CD0CE9" w:rsidRPr="006954A4" w:rsidRDefault="00CD0CE9" w:rsidP="00CD0CE9">
      <w:pPr>
        <w:rPr>
          <w:rFonts w:asciiTheme="majorHAnsi" w:hAnsiTheme="majorHAnsi"/>
          <w:color w:val="FFFFFF" w:themeColor="background1"/>
          <w:spacing w:val="15"/>
          <w:sz w:val="24"/>
          <w:szCs w:val="22"/>
        </w:rPr>
      </w:pPr>
      <w:r w:rsidRPr="006954A4">
        <w:br w:type="page"/>
      </w:r>
    </w:p>
    <w:p w:rsidR="00A83529" w:rsidRDefault="00A83529" w:rsidP="00A83529">
      <w:pPr>
        <w:pStyle w:val="Heading3"/>
      </w:pPr>
      <w:bookmarkStart w:id="9" w:name="_Toc320620796"/>
      <w:bookmarkStart w:id="10" w:name="_Toc323885677"/>
      <w:bookmarkStart w:id="11" w:name="_Toc324860358"/>
      <w:r>
        <w:lastRenderedPageBreak/>
        <w:t>Daten</w:t>
      </w:r>
    </w:p>
    <w:p w:rsidR="00DB7700" w:rsidRDefault="00DB7700" w:rsidP="00DB7700">
      <w:pPr>
        <w:pStyle w:val="Heading4"/>
      </w:pPr>
      <w:r>
        <w:t>Prozessdiagramm</w:t>
      </w:r>
    </w:p>
    <w:p w:rsidR="00047F13" w:rsidRPr="00047F13" w:rsidRDefault="00047F13" w:rsidP="00047F13">
      <w:r>
        <w:t>Die Poster durchlaufen von ihrer Entstehung bis zur Ausstellung den nachfolgenden Prozess</w:t>
      </w:r>
    </w:p>
    <w:p w:rsidR="005F454F" w:rsidRDefault="005F454F" w:rsidP="005F454F">
      <w:pPr>
        <w:pStyle w:val="Heading5"/>
      </w:pPr>
      <w:r>
        <w:t>Ist-Prozess</w:t>
      </w:r>
    </w:p>
    <w:p w:rsidR="005F454F" w:rsidRDefault="004F762D" w:rsidP="005F454F">
      <w:r>
        <w:rPr>
          <w:noProof/>
          <w:lang w:eastAsia="de-CH"/>
        </w:rPr>
        <w:drawing>
          <wp:inline distT="0" distB="0" distL="0" distR="0" wp14:anchorId="755F9F07" wp14:editId="7064D5D0">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5F454F" w:rsidRDefault="005F454F" w:rsidP="005F454F">
      <w:pPr>
        <w:pStyle w:val="Heading5"/>
      </w:pPr>
      <w:r>
        <w:t>Soll-Prozess</w:t>
      </w:r>
    </w:p>
    <w:p w:rsidR="00D27893" w:rsidRPr="00D27893" w:rsidRDefault="00D27893" w:rsidP="00D27893">
      <w:r>
        <w:t>Wird eine Videowall an der HSR installiert und sollen darauf alle Poster der Studiengänge verfügbar sein, so  hat das Poster folgenden Prozess zu durchlaufen.</w:t>
      </w:r>
    </w:p>
    <w:p w:rsidR="005F454F" w:rsidRPr="005F454F" w:rsidRDefault="0023193C" w:rsidP="005F454F">
      <w:r>
        <w:rPr>
          <w:noProof/>
          <w:lang w:eastAsia="de-CH"/>
        </w:rPr>
        <w:drawing>
          <wp:inline distT="0" distB="0" distL="0" distR="0" wp14:anchorId="676B7995" wp14:editId="21242E0F">
            <wp:extent cx="5486400" cy="3200400"/>
            <wp:effectExtent l="57150" t="38100" r="190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62915" w:rsidRDefault="00683460" w:rsidP="00683460">
      <w:pPr>
        <w:pStyle w:val="Heading4"/>
      </w:pPr>
      <w:bookmarkStart w:id="12" w:name="_Ref326053702"/>
      <w:r>
        <w:lastRenderedPageBreak/>
        <w:t>Domain Model</w:t>
      </w:r>
      <w:r w:rsidR="00DF3000">
        <w:t>s</w:t>
      </w:r>
      <w:bookmarkEnd w:id="12"/>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0407C2A1" wp14:editId="38C2516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1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3" w:name="_Ref325466587"/>
      <w:r>
        <w:t xml:space="preserve">Abbildung </w:t>
      </w:r>
      <w:fldSimple w:instr=" SEQ Abbildung \* ARABIC ">
        <w:r w:rsidR="00BC7962">
          <w:rPr>
            <w:noProof/>
          </w:rPr>
          <w:t>1</w:t>
        </w:r>
      </w:fldSimple>
      <w:r w:rsidR="00B363C9">
        <w:t xml:space="preserve"> - Domain Model</w:t>
      </w:r>
      <w:r>
        <w:t xml:space="preserve"> VideoWall</w:t>
      </w:r>
      <w:bookmarkEnd w:id="13"/>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C7962">
          <w:rPr>
            <w:noProof/>
          </w:rPr>
          <w:t>1</w:t>
        </w:r>
      </w:fldSimple>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11BA0875" wp14:editId="28E325C8">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BC7962">
          <w:rPr>
            <w:noProof/>
          </w:rPr>
          <w:t>2</w:t>
        </w:r>
      </w:fldSimple>
      <w:r>
        <w:t xml:space="preserve"> - </w:t>
      </w:r>
      <w:r w:rsidRPr="002D2B1C">
        <w:t>Domain Model PosterApplication</w:t>
      </w:r>
    </w:p>
    <w:p w:rsidR="002969C9" w:rsidRDefault="00173399" w:rsidP="002969C9">
      <w:r>
        <w:lastRenderedPageBreak/>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C7962">
          <w:rPr>
            <w:noProof/>
          </w:rPr>
          <w:t>2</w:t>
        </w:r>
      </w:fldSimple>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2D2D22C1" wp14:editId="379B0953">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BC7962">
          <w:rPr>
            <w:noProof/>
          </w:rPr>
          <w:t>3</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BC7962">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BC7962">
          <w:rPr>
            <w:noProof/>
          </w:rPr>
          <w:t>4</w:t>
        </w:r>
      </w:fldSimple>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4" w:name="_Ref325902611"/>
      <w:bookmarkStart w:id="15" w:name="_Ref325902745"/>
      <w:bookmarkStart w:id="16" w:name="_Ref325902874"/>
      <w:r w:rsidRPr="0081177C">
        <w:t>Mittagsmen</w:t>
      </w:r>
      <w:bookmarkEnd w:id="14"/>
      <w:bookmarkEnd w:id="15"/>
      <w:r w:rsidR="0081177C" w:rsidRPr="0081177C">
        <w:t>u</w:t>
      </w:r>
      <w:bookmarkEnd w:id="16"/>
    </w:p>
    <w:p w:rsidR="00A83529" w:rsidRPr="00650FE4" w:rsidRDefault="0081177C" w:rsidP="009D6F0A">
      <w:r>
        <w:t>Die Daten des Mittagsmenu</w:t>
      </w:r>
      <w:r w:rsidR="00D41EA4">
        <w:t xml:space="preserve">s werden auf der Internetseite der Mensa HSR Hochschule Rapperswil der SVGroup abgerufen. (TODO </w:t>
      </w:r>
      <w:hyperlink r:id="rId2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8"/>
      <w:bookmarkEnd w:id="9"/>
      <w:bookmarkEnd w:id="10"/>
      <w:bookmarkEnd w:id="11"/>
    </w:p>
    <w:p w:rsidR="00CB6417" w:rsidRDefault="00CB6417" w:rsidP="00326CCE">
      <w:pPr>
        <w:pStyle w:val="Heading4"/>
      </w:pPr>
      <w:bookmarkStart w:id="17" w:name="_Toc320620797"/>
      <w:bookmarkStart w:id="18" w:name="_Toc323885678"/>
      <w:bookmarkStart w:id="19" w:name="_Ref323983161"/>
      <w:bookmarkStart w:id="20" w:name="_Ref323983174"/>
      <w:bookmarkStart w:id="21" w:name="_Ref323983178"/>
      <w:bookmarkStart w:id="22" w:name="_Ref323992086"/>
      <w:bookmarkStart w:id="23" w:name="_Ref323992096"/>
      <w:bookmarkStart w:id="24" w:name="_Toc324860359"/>
      <w:r>
        <w:t>Empirischer formativer Test</w:t>
      </w:r>
      <w:bookmarkEnd w:id="17"/>
      <w:bookmarkEnd w:id="18"/>
      <w:bookmarkEnd w:id="19"/>
      <w:bookmarkEnd w:id="20"/>
      <w:bookmarkEnd w:id="21"/>
      <w:bookmarkEnd w:id="22"/>
      <w:bookmarkEnd w:id="23"/>
      <w:bookmarkEnd w:id="24"/>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5" w:name="_Ref320005002"/>
      <w:bookmarkStart w:id="26" w:name="_Toc320620799"/>
      <w:bookmarkStart w:id="27" w:name="_Toc324860360"/>
      <w:r>
        <w:t>Ideensammlung</w:t>
      </w:r>
      <w:bookmarkEnd w:id="25"/>
      <w:bookmarkEnd w:id="26"/>
      <w:bookmarkEnd w:id="27"/>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8" w:name="_Ref319938869"/>
      <w:r>
        <w:t xml:space="preserve">Abbildung </w:t>
      </w:r>
      <w:fldSimple w:instr=" SEQ Abbildung \* ARABIC ">
        <w:r w:rsidR="00BC7962">
          <w:rPr>
            <w:noProof/>
          </w:rPr>
          <w:t>4</w:t>
        </w:r>
      </w:fldSimple>
      <w:r>
        <w:t xml:space="preserve"> - Anforderungen an den Test</w:t>
      </w:r>
      <w:bookmarkEnd w:id="28"/>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9" w:name="_Ref319939003"/>
      <w:r>
        <w:t xml:space="preserve">Abbildung </w:t>
      </w:r>
      <w:fldSimple w:instr=" SEQ Abbildung \* ARABIC ">
        <w:r w:rsidR="00BC7962">
          <w:rPr>
            <w:noProof/>
          </w:rPr>
          <w:t>5</w:t>
        </w:r>
      </w:fldSimple>
      <w:r>
        <w:t xml:space="preserve"> - Posteransicht</w:t>
      </w:r>
      <w:bookmarkEnd w:id="29"/>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0" w:name="_Ref319940831"/>
      <w:r>
        <w:t xml:space="preserve">Abbildung </w:t>
      </w:r>
      <w:fldSimple w:instr=" SEQ Abbildung \* ARABIC ">
        <w:r w:rsidR="00BC7962">
          <w:rPr>
            <w:noProof/>
          </w:rPr>
          <w:t>6</w:t>
        </w:r>
      </w:fldSimple>
      <w:r>
        <w:t xml:space="preserve"> - Unterteilung in Tabs</w:t>
      </w:r>
      <w:bookmarkEnd w:id="30"/>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1" w:name="_Ref319995195"/>
      <w:r>
        <w:t xml:space="preserve">Abbildung </w:t>
      </w:r>
      <w:fldSimple w:instr=" SEQ Abbildung \* ARABIC ">
        <w:r w:rsidR="00BC7962">
          <w:rPr>
            <w:noProof/>
          </w:rPr>
          <w:t>7</w:t>
        </w:r>
      </w:fldSimple>
      <w:r>
        <w:t xml:space="preserve"> </w:t>
      </w:r>
      <w:r w:rsidR="00CD63ED">
        <w:t>-</w:t>
      </w:r>
      <w:r>
        <w:t xml:space="preserve"> Zonenmarkierung</w:t>
      </w:r>
      <w:bookmarkEnd w:id="3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2" w:name="_Toc320620800"/>
      <w:bookmarkStart w:id="33" w:name="_Toc324860361"/>
      <w:r>
        <w:t>Ausarbeitung</w:t>
      </w:r>
      <w:bookmarkEnd w:id="32"/>
      <w:bookmarkEnd w:id="3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BC7962">
          <w:rPr>
            <w:noProof/>
          </w:rPr>
          <w:t>8</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4" w:name="_Toc320620801"/>
      <w:bookmarkStart w:id="35" w:name="_Toc324860362"/>
      <w:r>
        <w:t>Durchführung</w:t>
      </w:r>
      <w:bookmarkEnd w:id="34"/>
      <w:r w:rsidR="00293371">
        <w:t xml:space="preserve"> &amp; Fazit</w:t>
      </w:r>
      <w:bookmarkEnd w:id="35"/>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6" w:name="_Toc324860363"/>
      <w:bookmarkStart w:id="37" w:name="_Ref325661216"/>
      <w:bookmarkStart w:id="38" w:name="_Ref325661219"/>
      <w:bookmarkStart w:id="39" w:name="_Ref326053795"/>
      <w:bookmarkStart w:id="40" w:name="_Ref326053797"/>
      <w:r>
        <w:lastRenderedPageBreak/>
        <w:t>Demomodus</w:t>
      </w:r>
      <w:bookmarkEnd w:id="36"/>
      <w:bookmarkEnd w:id="37"/>
      <w:bookmarkEnd w:id="38"/>
      <w:bookmarkEnd w:id="39"/>
      <w:bookmarkEnd w:id="40"/>
    </w:p>
    <w:p w:rsidR="0057347C" w:rsidRPr="0057347C" w:rsidRDefault="0057347C" w:rsidP="00326CCE">
      <w:pPr>
        <w:pStyle w:val="Heading5"/>
      </w:pPr>
      <w:bookmarkStart w:id="41" w:name="_Toc324860364"/>
      <w:bookmarkStart w:id="42" w:name="_Ref326583742"/>
      <w:bookmarkStart w:id="43" w:name="_Ref326583747"/>
      <w:r>
        <w:t>Ideensammlung</w:t>
      </w:r>
      <w:bookmarkEnd w:id="41"/>
      <w:bookmarkEnd w:id="42"/>
      <w:bookmarkEnd w:id="43"/>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4" w:name="_Ref324341967"/>
      <w:bookmarkStart w:id="45" w:name="_Toc324860365"/>
      <w:r>
        <w:t>Sammlung und Besprechung</w:t>
      </w:r>
      <w:r w:rsidR="00CA44B4">
        <w:t xml:space="preserve"> der Ideen</w:t>
      </w:r>
      <w:bookmarkEnd w:id="44"/>
      <w:bookmarkEnd w:id="45"/>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6" w:name="_Ref323983857"/>
      <w:r>
        <w:t xml:space="preserve">Abbildung </w:t>
      </w:r>
      <w:fldSimple w:instr=" SEQ Abbildung \* ARABIC ">
        <w:r w:rsidR="00BC7962">
          <w:rPr>
            <w:noProof/>
          </w:rPr>
          <w:t>9</w:t>
        </w:r>
      </w:fldSimple>
      <w:r w:rsidR="00EA4801">
        <w:t xml:space="preserve"> - </w:t>
      </w:r>
      <w:r>
        <w:t>Demomodus, Ideen 1-3</w:t>
      </w:r>
      <w:bookmarkEnd w:id="46"/>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BC7962">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7" w:name="_Ref323982977"/>
      <w:r>
        <w:t xml:space="preserve">Abbildung </w:t>
      </w:r>
      <w:fldSimple w:instr=" SEQ Abbildung \* ARABIC ">
        <w:r w:rsidR="00BC7962">
          <w:rPr>
            <w:noProof/>
          </w:rPr>
          <w:t>11</w:t>
        </w:r>
      </w:fldSimple>
      <w:r>
        <w:t xml:space="preserve"> - Demomodus, Idee 12, Erweiterung zu Idee 8</w:t>
      </w:r>
      <w:bookmarkEnd w:id="47"/>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BC7962">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BC7962">
          <w:rPr>
            <w:noProof/>
          </w:rPr>
          <w:t>13</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8" w:name="_Toc324860366"/>
      <w:r>
        <w:t>Auswahl der besten Idee für den Demomodus</w:t>
      </w:r>
      <w:bookmarkEnd w:id="48"/>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9" w:name="_Toc324860367"/>
      <w:r>
        <w:lastRenderedPageBreak/>
        <w:t>Umsetzung</w:t>
      </w:r>
      <w:bookmarkEnd w:id="49"/>
    </w:p>
    <w:p w:rsidR="002A360F" w:rsidRDefault="00BE1A7A" w:rsidP="00326CCE">
      <w:pPr>
        <w:pStyle w:val="Heading6"/>
      </w:pPr>
      <w:bookmarkStart w:id="50" w:name="_Ref324520798"/>
      <w:bookmarkStart w:id="51" w:name="_Toc324860368"/>
      <w:r>
        <w:t xml:space="preserve">Besprechung </w:t>
      </w:r>
      <w:r w:rsidR="00CE62E2">
        <w:t xml:space="preserve">des </w:t>
      </w:r>
      <w:r w:rsidR="002A360F">
        <w:t>Demomodus „Kraftfeld“</w:t>
      </w:r>
      <w:bookmarkEnd w:id="50"/>
      <w:bookmarkEnd w:id="51"/>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2" w:name="_Ref324342112"/>
      <w:r>
        <w:t xml:space="preserve">Abbildung </w:t>
      </w:r>
      <w:fldSimple w:instr=" SEQ Abbildung \* ARABIC ">
        <w:r w:rsidR="00BC7962">
          <w:rPr>
            <w:noProof/>
          </w:rPr>
          <w:t>14</w:t>
        </w:r>
      </w:fldSimple>
      <w:r>
        <w:t xml:space="preserve"> - Teilaufgaben des Demomodus "Kraftfeld"</w:t>
      </w:r>
      <w:bookmarkEnd w:id="52"/>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3" w:name="_Ref324342625"/>
      <w:r>
        <w:t xml:space="preserve">Abbildung </w:t>
      </w:r>
      <w:fldSimple w:instr=" SEQ Abbildung \* ARABIC ">
        <w:r w:rsidR="00BC7962">
          <w:rPr>
            <w:noProof/>
          </w:rPr>
          <w:t>15</w:t>
        </w:r>
      </w:fldSimple>
      <w:r>
        <w:t xml:space="preserve"> </w:t>
      </w:r>
      <w:r w:rsidR="00E5562A">
        <w:t>-</w:t>
      </w:r>
      <w:r>
        <w:t xml:space="preserve"> </w:t>
      </w:r>
      <w:r w:rsidR="00E5562A">
        <w:t xml:space="preserve">Ideen zur </w:t>
      </w:r>
      <w:r>
        <w:t>Bewegungsart der Teilchen</w:t>
      </w:r>
      <w:bookmarkEnd w:id="53"/>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4" w:name="_Toc324860369"/>
      <w:r>
        <w:t>Fazit</w:t>
      </w:r>
      <w:bookmarkEnd w:id="54"/>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5" w:name="_Ref324343900"/>
      <w:bookmarkStart w:id="56" w:name="_Toc324860370"/>
      <w:r w:rsidRPr="00307B11">
        <w:t>U</w:t>
      </w:r>
      <w:r w:rsidRPr="00307B11">
        <w:rPr>
          <w:rStyle w:val="Heading5Char"/>
          <w:i w:val="0"/>
        </w:rPr>
        <w:t>m</w:t>
      </w:r>
      <w:r w:rsidRPr="00307B11">
        <w:t>setzung des Demomodus „</w:t>
      </w:r>
      <w:r w:rsidR="000163D2" w:rsidRPr="00307B11">
        <w:t>Teaser</w:t>
      </w:r>
      <w:r w:rsidRPr="00307B11">
        <w:t>“</w:t>
      </w:r>
      <w:bookmarkEnd w:id="55"/>
      <w:bookmarkEnd w:id="56"/>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(Active) </w:t>
      </w:r>
      <w:r w:rsidR="00BB7FEE">
        <w:t>in den</w:t>
      </w:r>
      <w:r>
        <w:t xml:space="preserve"> Demomodus (Teaser) und zurück aufzeigt.</w:t>
      </w:r>
    </w:p>
    <w:p w:rsidR="00BB7FEE" w:rsidRDefault="00BB7FEE" w:rsidP="00BB7FEE">
      <w:r>
        <w:t>Zu Beginn befindet sich die Applikation im Interaktionsmodus (Active).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(Active)</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r>
        <w:t>Während</w:t>
      </w:r>
      <w:r w:rsidRPr="00B13D01">
        <w:t>dem</w:t>
      </w:r>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57" w:name="_Ref324932651"/>
      <w:r>
        <w:t xml:space="preserve">Abbildung </w:t>
      </w:r>
      <w:fldSimple w:instr=" SEQ Abbildung \* ARABIC ">
        <w:r w:rsidR="00BC7962">
          <w:rPr>
            <w:noProof/>
          </w:rPr>
          <w:t>16</w:t>
        </w:r>
      </w:fldSimple>
      <w:r>
        <w:t xml:space="preserve"> - Zustandsdiagramm Interaktions</w:t>
      </w:r>
      <w:r w:rsidR="008F050D">
        <w:t>-</w:t>
      </w:r>
      <w:r>
        <w:t xml:space="preserve"> und Demomodus</w:t>
      </w:r>
      <w:bookmarkEnd w:id="57"/>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8" w:name="_Ref326670440"/>
      <w:r>
        <w:t xml:space="preserve">Abbildung </w:t>
      </w:r>
      <w:fldSimple w:instr=" SEQ Abbildung \* ARABIC ">
        <w:r w:rsidR="00BC7962">
          <w:rPr>
            <w:noProof/>
          </w:rPr>
          <w:t>17</w:t>
        </w:r>
      </w:fldSimple>
      <w:r>
        <w:t xml:space="preserve"> - Screen </w:t>
      </w:r>
      <w:r w:rsidRPr="003A5322">
        <w:t>Map</w:t>
      </w:r>
      <w:bookmarkEnd w:id="58"/>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Test 1: Wizard of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Plug-in Applikation wurde mehrheitlich </w:t>
      </w:r>
      <w:r w:rsidR="005C7B1B">
        <w:t>von</w:t>
      </w:r>
      <w:r w:rsidR="00F61A6E">
        <w:t xml:space="preserve"> (TODO Verlinkung Wizard of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BC7962">
          <w:rPr>
            <w:noProof/>
          </w:rPr>
          <w:t>18</w:t>
        </w:r>
      </w:fldSimple>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rsidR="00BC7962">
        <w:t>I.1.3.2.1</w:t>
      </w:r>
      <w:r>
        <w:fldChar w:fldCharType="end"/>
      </w:r>
      <w:r>
        <w:t xml:space="preserve"> </w:t>
      </w:r>
      <w:r>
        <w:fldChar w:fldCharType="begin"/>
      </w:r>
      <w:r>
        <w:instrText xml:space="preserve"> REF _Ref326583747 \h </w:instrText>
      </w:r>
      <w:r>
        <w:fldChar w:fldCharType="separate"/>
      </w:r>
      <w:r w:rsidR="00BC7962">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Der Teasertext soll darauf angezeigt werden und darunter die Aufforderungen näher zu kommen. Damit die Passanten mit der Videowall interagieren.</w:t>
      </w:r>
      <w:r w:rsidR="0084355E">
        <w:t xml:space="preserve"> Sobald der Passant von Kinect erkannt wurde, beginnt ein Timer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Der Demomodus wurde mit einem Usability-Test geprüft (siehe TODO Usability-Test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r>
        <w:t>Die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[HSR2011]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9" w:name="_Toc324860371"/>
      <w:bookmarkStart w:id="60" w:name="_Ref326579818"/>
      <w:bookmarkStart w:id="61" w:name="_Ref326579820"/>
      <w:bookmarkStart w:id="62" w:name="_Ref326587538"/>
      <w:bookmarkStart w:id="63" w:name="_Ref326587541"/>
      <w:r>
        <w:lastRenderedPageBreak/>
        <w:t>Externes Design</w:t>
      </w:r>
      <w:bookmarkEnd w:id="59"/>
      <w:bookmarkEnd w:id="60"/>
      <w:bookmarkEnd w:id="61"/>
      <w:bookmarkEnd w:id="62"/>
      <w:bookmarkEnd w:id="63"/>
    </w:p>
    <w:p w:rsidR="004E7E8D" w:rsidRDefault="004E7E8D" w:rsidP="004E7E8D">
      <w:pPr>
        <w:pStyle w:val="Heading5"/>
      </w:pPr>
      <w:r>
        <w:t>Videowall Applikation</w:t>
      </w:r>
    </w:p>
    <w:p w:rsidR="004E7E8D" w:rsidRDefault="004E7E8D" w:rsidP="004E7E8D"/>
    <w:p w:rsidR="004E7E8D" w:rsidRDefault="004E7E8D" w:rsidP="004E7E8D">
      <w:pPr>
        <w:pStyle w:val="Heading5"/>
      </w:pPr>
      <w:r>
        <w:t>Poster Plug-in Applikation</w:t>
      </w:r>
    </w:p>
    <w:p w:rsidR="004E7E8D" w:rsidRDefault="004E7E8D" w:rsidP="004E7E8D"/>
    <w:p w:rsidR="004E7E8D" w:rsidRDefault="004E7E8D" w:rsidP="004E7E8D">
      <w:pPr>
        <w:pStyle w:val="Heading5"/>
      </w:pPr>
      <w:r>
        <w:t>Mittagsmenu Plug-in Applikation</w:t>
      </w:r>
    </w:p>
    <w:p w:rsidR="004E7E8D" w:rsidRPr="00763B8E" w:rsidRDefault="004E7E8D" w:rsidP="004E7E8D"/>
    <w:p w:rsidR="004E7E8D" w:rsidRPr="007240BC" w:rsidRDefault="004E7E8D" w:rsidP="004E7E8D">
      <w:pPr>
        <w:pStyle w:val="Heading5"/>
      </w:pPr>
      <w:r>
        <w:t>Demomodus</w:t>
      </w:r>
    </w:p>
    <w:p w:rsidR="004E7E8D" w:rsidRDefault="004E7E8D" w:rsidP="004E7E8D">
      <w:r>
        <w:t>Für den Demomodus „Teaser“ wurde ein externes Design erarbeitet. Sobald der Demomodus aktiv ist, wird auf der Videowall eine zufällig ausgewählte Farbe gezeigt. Bei den dafür definierten Farben handelt es sich um das HSR-Blau, ein Pink, ein Orange und ein Grün. Die Farbauswahl kann bei Bedarf später noch erweitert werden.</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fldSimple w:instr=" SEQ Abbildung \* ARABIC ">
        <w:r w:rsidR="00BC7962">
          <w:rPr>
            <w:noProof/>
          </w:rPr>
          <w:t>19</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BC7962">
          <w:rPr>
            <w:noProof/>
          </w:rPr>
          <w:t>20</w:t>
        </w:r>
      </w:fldSimple>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4" w:name="_Ref326581912"/>
      <w:r w:rsidR="004649F1">
        <w:rPr>
          <w:rStyle w:val="FootnoteReference"/>
        </w:rPr>
        <w:footnoteReference w:id="1"/>
      </w:r>
      <w:bookmarkEnd w:id="64"/>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also das Ruckeln der Hand auf dem Monitor auch ohne Bewegung des Nutzers,</w:t>
      </w:r>
      <w:r w:rsidR="006304AA">
        <w:t xml:space="preserve"> wurde</w:t>
      </w:r>
      <w:r w:rsidR="00430BE8">
        <w:t xml:space="preserve">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4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5" w:name="_Ref325906709"/>
      <w:bookmarkStart w:id="66" w:name="_Ref325906766"/>
      <w:r w:rsidRPr="00DA0746">
        <w:t>Typo3 Extension mit Typo3 D</w:t>
      </w:r>
      <w:r w:rsidR="00FF4001">
        <w:t>aten</w:t>
      </w:r>
      <w:bookmarkEnd w:id="65"/>
      <w:r w:rsidR="00FF4001">
        <w:t>bank</w:t>
      </w:r>
      <w:bookmarkEnd w:id="66"/>
    </w:p>
    <w:p w:rsidR="000354B1" w:rsidRDefault="000354B1" w:rsidP="000354B1">
      <w:r>
        <w:t xml:space="preserve">Es wird eine Typo3 Extension (TODO: ref </w:t>
      </w:r>
      <w:hyperlink r:id="rId4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7" w:name="_Ref325894421"/>
      <w:r w:rsidRPr="00DA0746">
        <w:t>Web Interface und Typo3 Extension mit Iframe</w:t>
      </w:r>
      <w:bookmarkEnd w:id="67"/>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42"/>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850" w:rsidRDefault="003A3850" w:rsidP="008F2373">
      <w:pPr>
        <w:spacing w:after="0"/>
      </w:pPr>
      <w:r>
        <w:separator/>
      </w:r>
    </w:p>
  </w:endnote>
  <w:endnote w:type="continuationSeparator" w:id="0">
    <w:p w:rsidR="003A3850" w:rsidRDefault="003A385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6B22" w:rsidRDefault="00596B22">
    <w:pPr>
      <w:pStyle w:val="Footer"/>
    </w:pPr>
    <w:r>
      <w:t>HSR Videowall - Domain Analyse</w:t>
    </w:r>
    <w:r w:rsidRPr="005E2896">
      <w:tab/>
    </w:r>
    <w:r>
      <w:fldChar w:fldCharType="begin"/>
    </w:r>
    <w:r>
      <w:instrText xml:space="preserve"> DATE  \@ "d. MMMM yyyy"  \* MERGEFORMAT </w:instrText>
    </w:r>
    <w:r>
      <w:fldChar w:fldCharType="separate"/>
    </w:r>
    <w:r>
      <w:rPr>
        <w:noProof/>
      </w:rPr>
      <w:t>6.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322E9" w:rsidRPr="00B322E9">
      <w:rPr>
        <w:b/>
        <w:noProof/>
        <w:lang w:val="de-DE"/>
      </w:rPr>
      <w:t>1</w:t>
    </w:r>
    <w:r>
      <w:rPr>
        <w:b/>
      </w:rPr>
      <w:fldChar w:fldCharType="end"/>
    </w:r>
    <w:r>
      <w:rPr>
        <w:lang w:val="de-DE"/>
      </w:rPr>
      <w:t xml:space="preserve"> von </w:t>
    </w:r>
    <w:fldSimple w:instr="NUMPAGES  \* Arabic  \* MERGEFORMAT">
      <w:r w:rsidR="00B322E9" w:rsidRPr="00B322E9">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850" w:rsidRDefault="003A3850" w:rsidP="008F2373">
      <w:pPr>
        <w:spacing w:after="0"/>
      </w:pPr>
      <w:r>
        <w:separator/>
      </w:r>
    </w:p>
  </w:footnote>
  <w:footnote w:type="continuationSeparator" w:id="0">
    <w:p w:rsidR="003A3850" w:rsidRDefault="003A3850" w:rsidP="008F2373">
      <w:pPr>
        <w:spacing w:after="0"/>
      </w:pPr>
      <w:r>
        <w:continuationSeparator/>
      </w:r>
    </w:p>
  </w:footnote>
  <w:footnote w:id="1">
    <w:p w:rsidR="00596B22" w:rsidRPr="00C5110B" w:rsidRDefault="00596B22"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1" w:history="1">
        <w:r w:rsidRPr="0020662F">
          <w:rPr>
            <w:rStyle w:val="Hyperlink"/>
            <w:lang w:val="en-US"/>
          </w:rPr>
          <w:t>http://www.microsoft.com/en-us/kinectforwindows/develop/learn.aspx</w:t>
        </w:r>
      </w:hyperlink>
      <w:r>
        <w:rPr>
          <w:lang w:val="en-US"/>
        </w:rPr>
        <w:br/>
        <w:t>letzter Zugriff 04.06.2012</w:t>
      </w:r>
    </w:p>
    <w:p w:rsidR="00596B22" w:rsidRPr="00C5110B" w:rsidRDefault="00596B22">
      <w:pPr>
        <w:pStyle w:val="FootnoteText"/>
        <w:rPr>
          <w:lang w:val="en-US"/>
        </w:rPr>
      </w:pPr>
    </w:p>
  </w:footnote>
  <w:footnote w:id="2">
    <w:p w:rsidR="00596B22" w:rsidRPr="00C5110B" w:rsidRDefault="00596B22"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6B22" w:rsidRDefault="00596B22">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2064"/>
    <w:rsid w:val="00004CDB"/>
    <w:rsid w:val="00006A56"/>
    <w:rsid w:val="00007DC8"/>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79A3"/>
    <w:rsid w:val="000B08E0"/>
    <w:rsid w:val="000B1504"/>
    <w:rsid w:val="000B2144"/>
    <w:rsid w:val="000B3690"/>
    <w:rsid w:val="000B658F"/>
    <w:rsid w:val="000B701D"/>
    <w:rsid w:val="000C6197"/>
    <w:rsid w:val="000C74F1"/>
    <w:rsid w:val="000D18A9"/>
    <w:rsid w:val="000E71F7"/>
    <w:rsid w:val="000E7BF4"/>
    <w:rsid w:val="000F5B08"/>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47E5"/>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7289"/>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3E63"/>
    <w:rsid w:val="00365474"/>
    <w:rsid w:val="003676AB"/>
    <w:rsid w:val="00370CFD"/>
    <w:rsid w:val="00375254"/>
    <w:rsid w:val="00375C7C"/>
    <w:rsid w:val="00377627"/>
    <w:rsid w:val="00377D2E"/>
    <w:rsid w:val="00380976"/>
    <w:rsid w:val="003831FD"/>
    <w:rsid w:val="00385EB5"/>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2C5B"/>
    <w:rsid w:val="003E40FB"/>
    <w:rsid w:val="003E468F"/>
    <w:rsid w:val="003F3BDD"/>
    <w:rsid w:val="003F7D9B"/>
    <w:rsid w:val="00401312"/>
    <w:rsid w:val="00402E1C"/>
    <w:rsid w:val="004043D0"/>
    <w:rsid w:val="00406D96"/>
    <w:rsid w:val="00410485"/>
    <w:rsid w:val="00411E89"/>
    <w:rsid w:val="00414C83"/>
    <w:rsid w:val="0041748F"/>
    <w:rsid w:val="00417506"/>
    <w:rsid w:val="00423C83"/>
    <w:rsid w:val="004246EC"/>
    <w:rsid w:val="00427773"/>
    <w:rsid w:val="00427BB0"/>
    <w:rsid w:val="00430BE8"/>
    <w:rsid w:val="004330B2"/>
    <w:rsid w:val="00434DB5"/>
    <w:rsid w:val="00434F8A"/>
    <w:rsid w:val="00441579"/>
    <w:rsid w:val="0044431C"/>
    <w:rsid w:val="00446D83"/>
    <w:rsid w:val="00451C75"/>
    <w:rsid w:val="00455B20"/>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D101C"/>
    <w:rsid w:val="004D2C8E"/>
    <w:rsid w:val="004D5C5D"/>
    <w:rsid w:val="004D6B8B"/>
    <w:rsid w:val="004D754B"/>
    <w:rsid w:val="004E3B13"/>
    <w:rsid w:val="004E59E1"/>
    <w:rsid w:val="004E60C6"/>
    <w:rsid w:val="004E742F"/>
    <w:rsid w:val="004E7E8D"/>
    <w:rsid w:val="004F0E56"/>
    <w:rsid w:val="004F1AA4"/>
    <w:rsid w:val="004F762D"/>
    <w:rsid w:val="00500F32"/>
    <w:rsid w:val="00501B42"/>
    <w:rsid w:val="00501F87"/>
    <w:rsid w:val="005022EC"/>
    <w:rsid w:val="00504118"/>
    <w:rsid w:val="00511F97"/>
    <w:rsid w:val="00512995"/>
    <w:rsid w:val="00514DE1"/>
    <w:rsid w:val="0052029F"/>
    <w:rsid w:val="005214C1"/>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1E0B"/>
    <w:rsid w:val="00673E2D"/>
    <w:rsid w:val="006807B6"/>
    <w:rsid w:val="00683460"/>
    <w:rsid w:val="0068440F"/>
    <w:rsid w:val="006846AE"/>
    <w:rsid w:val="00687113"/>
    <w:rsid w:val="00687A4E"/>
    <w:rsid w:val="006939B6"/>
    <w:rsid w:val="0069516E"/>
    <w:rsid w:val="006954A4"/>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50D"/>
    <w:rsid w:val="008F070C"/>
    <w:rsid w:val="008F1C5B"/>
    <w:rsid w:val="008F2373"/>
    <w:rsid w:val="008F53FE"/>
    <w:rsid w:val="008F5B61"/>
    <w:rsid w:val="009030F0"/>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C5EE0"/>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D01"/>
    <w:rsid w:val="00B15255"/>
    <w:rsid w:val="00B15B8B"/>
    <w:rsid w:val="00B206C7"/>
    <w:rsid w:val="00B21F96"/>
    <w:rsid w:val="00B23D3F"/>
    <w:rsid w:val="00B26E87"/>
    <w:rsid w:val="00B322E9"/>
    <w:rsid w:val="00B33356"/>
    <w:rsid w:val="00B363C9"/>
    <w:rsid w:val="00B36429"/>
    <w:rsid w:val="00B37C8B"/>
    <w:rsid w:val="00B4199A"/>
    <w:rsid w:val="00B46956"/>
    <w:rsid w:val="00B52E85"/>
    <w:rsid w:val="00B564EC"/>
    <w:rsid w:val="00B6782A"/>
    <w:rsid w:val="00B67BC5"/>
    <w:rsid w:val="00B712B5"/>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B7FEE"/>
    <w:rsid w:val="00BC1C31"/>
    <w:rsid w:val="00BC25F0"/>
    <w:rsid w:val="00BC3D53"/>
    <w:rsid w:val="00BC60BD"/>
    <w:rsid w:val="00BC7962"/>
    <w:rsid w:val="00BD1248"/>
    <w:rsid w:val="00BD189B"/>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E2B"/>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700"/>
    <w:rsid w:val="00DB790C"/>
    <w:rsid w:val="00DC3C8B"/>
    <w:rsid w:val="00DC4010"/>
    <w:rsid w:val="00DC726F"/>
    <w:rsid w:val="00DC7D05"/>
    <w:rsid w:val="00DD0050"/>
    <w:rsid w:val="00DD4C4F"/>
    <w:rsid w:val="00DD730A"/>
    <w:rsid w:val="00DE4154"/>
    <w:rsid w:val="00DE4AFA"/>
    <w:rsid w:val="00DE6665"/>
    <w:rsid w:val="00DF2B91"/>
    <w:rsid w:val="00DF3000"/>
    <w:rsid w:val="00E07F5C"/>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B676C"/>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5121"/>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0.jpg"/><Relationship Id="rId41" Type="http://schemas.openxmlformats.org/officeDocument/2006/relationships/hyperlink" Target="http://typo3.org/extensions/reposito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hyperlink" Target="http://www.hsr.ch"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2.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yperlink" Target="http://hochschule-rapperswil.sv-group.ch/de.html" TargetMode="External"/><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muss spätestens bis zu einem bestimmten Termin durch den Betreuer kontrolliert werden.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53D0156-1972-4825-9321-10CDBCCE85D4}" type="presOf" srcId="{E07EB8F8-AAF9-46F6-8F88-B75278772B54}" destId="{58C51536-82D2-436F-80E9-18759E16A036}"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9CC2EB91-8258-411D-8C0A-AAD2011AAAFF}" type="presOf" srcId="{4562966E-BE5A-4FA8-B70C-E80D91AFD73B}" destId="{8887E87D-7FB5-4AC4-85D4-BB5F88D29767}" srcOrd="0" destOrd="0" presId="urn:microsoft.com/office/officeart/2005/8/layout/chevron2"/>
    <dgm:cxn modelId="{E22A376F-BEDB-4DCA-9C0D-363476CC2D24}" type="presOf" srcId="{09B536D2-C884-4495-A298-CD4E9FE9DAA8}" destId="{AF8CEB11-9237-4E48-AA41-87BBF92F4F74}"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EBA3846F-C315-448D-A04C-98764B988F4E}" type="presOf" srcId="{0C574F73-5F3D-4511-B219-D9F648E139CD}" destId="{06A747AC-D307-4411-82A9-0A6371B1F772}"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5FAAECF2-33BC-4E16-A3DB-E80FCB97D99C}" type="presOf" srcId="{9C03C35E-07E0-4DF8-828D-F59CC2A99207}" destId="{2376BEEF-420E-4207-8FB6-7F8DCD1B84D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A62561EC-6933-44FF-A7EC-ED69EB3E28AF}" srcId="{841A38F8-A690-4587-94F6-9BDCCE271CA8}" destId="{4562966E-BE5A-4FA8-B70C-E80D91AFD73B}" srcOrd="0" destOrd="0" parTransId="{5D336B8D-EA32-4EEC-8443-46649009EA6A}" sibTransId="{2B4BD6C3-C337-47FE-9B60-219244BB61CD}"/>
    <dgm:cxn modelId="{EE2ACE00-C09C-4B19-8D2D-687061BA0D5F}" srcId="{9C03C35E-07E0-4DF8-828D-F59CC2A99207}" destId="{841A38F8-A690-4587-94F6-9BDCCE271CA8}" srcOrd="1" destOrd="0" parTransId="{14A9EB6B-EA63-41AC-A5B8-776F52CAB3DA}" sibTransId="{AF663D8D-A2DA-42C6-9639-D0CD2353854A}"/>
    <dgm:cxn modelId="{19F51576-CD8C-4827-994D-486BE2EAA495}" type="presOf" srcId="{597B8735-6F16-4831-A02A-F0F2A567E212}" destId="{5B1D26F9-4270-4775-AF6F-8C925B66F08C}" srcOrd="0" destOrd="0" presId="urn:microsoft.com/office/officeart/2005/8/layout/chevron2"/>
    <dgm:cxn modelId="{27F8FA9C-5C37-447C-8107-AC57ADD63838}" type="presOf" srcId="{841A38F8-A690-4587-94F6-9BDCCE271CA8}" destId="{98256ED7-2524-4BF6-A5CC-9E99E6258540}" srcOrd="0" destOrd="0" presId="urn:microsoft.com/office/officeart/2005/8/layout/chevron2"/>
    <dgm:cxn modelId="{3CEDC784-978A-49A9-BAA4-8EBA899A7640}" type="presParOf" srcId="{2376BEEF-420E-4207-8FB6-7F8DCD1B84D0}" destId="{DCC3B885-03BE-4246-AAE0-1A2916D46DED}" srcOrd="0" destOrd="0" presId="urn:microsoft.com/office/officeart/2005/8/layout/chevron2"/>
    <dgm:cxn modelId="{E984978E-D56B-4C16-8D3B-A7631AC6543F}" type="presParOf" srcId="{DCC3B885-03BE-4246-AAE0-1A2916D46DED}" destId="{58C51536-82D2-436F-80E9-18759E16A036}" srcOrd="0" destOrd="0" presId="urn:microsoft.com/office/officeart/2005/8/layout/chevron2"/>
    <dgm:cxn modelId="{807F1BB6-8391-4365-AB41-FC649C64BADC}" type="presParOf" srcId="{DCC3B885-03BE-4246-AAE0-1A2916D46DED}" destId="{AF8CEB11-9237-4E48-AA41-87BBF92F4F74}" srcOrd="1" destOrd="0" presId="urn:microsoft.com/office/officeart/2005/8/layout/chevron2"/>
    <dgm:cxn modelId="{D3EAE92B-E5AD-4B71-8B8C-46A62982272E}" type="presParOf" srcId="{2376BEEF-420E-4207-8FB6-7F8DCD1B84D0}" destId="{22682E3C-CE7E-42D3-AFB2-B5CC9B09D5FE}" srcOrd="1" destOrd="0" presId="urn:microsoft.com/office/officeart/2005/8/layout/chevron2"/>
    <dgm:cxn modelId="{18BD8F9F-2323-498F-BBBF-3CE61680747F}" type="presParOf" srcId="{2376BEEF-420E-4207-8FB6-7F8DCD1B84D0}" destId="{AC818883-CBD8-48B5-BFF4-371BCE8C384A}" srcOrd="2" destOrd="0" presId="urn:microsoft.com/office/officeart/2005/8/layout/chevron2"/>
    <dgm:cxn modelId="{69D2A9D8-E27E-4573-BFCE-346D593CE33D}" type="presParOf" srcId="{AC818883-CBD8-48B5-BFF4-371BCE8C384A}" destId="{98256ED7-2524-4BF6-A5CC-9E99E6258540}" srcOrd="0" destOrd="0" presId="urn:microsoft.com/office/officeart/2005/8/layout/chevron2"/>
    <dgm:cxn modelId="{BCDC7AC5-5ABE-4DA3-829A-DFE55B334DD3}" type="presParOf" srcId="{AC818883-CBD8-48B5-BFF4-371BCE8C384A}" destId="{8887E87D-7FB5-4AC4-85D4-BB5F88D29767}" srcOrd="1" destOrd="0" presId="urn:microsoft.com/office/officeart/2005/8/layout/chevron2"/>
    <dgm:cxn modelId="{D6C301BD-4B13-4E52-85AE-F68919D1669F}" type="presParOf" srcId="{2376BEEF-420E-4207-8FB6-7F8DCD1B84D0}" destId="{364B8F6B-9CD3-4897-B57A-27B1116B0A2D}" srcOrd="3" destOrd="0" presId="urn:microsoft.com/office/officeart/2005/8/layout/chevron2"/>
    <dgm:cxn modelId="{E1369772-CA32-4F4B-977A-55F14ACD93F6}" type="presParOf" srcId="{2376BEEF-420E-4207-8FB6-7F8DCD1B84D0}" destId="{1C981585-1075-40C7-A88A-D1E51CEF9CE1}" srcOrd="4" destOrd="0" presId="urn:microsoft.com/office/officeart/2005/8/layout/chevron2"/>
    <dgm:cxn modelId="{C68A7318-5284-43B3-9543-3F9A20D5F8B1}" type="presParOf" srcId="{1C981585-1075-40C7-A88A-D1E51CEF9CE1}" destId="{5B1D26F9-4270-4775-AF6F-8C925B66F08C}" srcOrd="0" destOrd="0" presId="urn:microsoft.com/office/officeart/2005/8/layout/chevron2"/>
    <dgm:cxn modelId="{DA1E645C-3ECA-4FE5-A2A4-2F284BDC75AA}"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muss spätestens bis zu einem bestimmten Termin durch den Betreuer kontrolliert werden.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Das PDF-Format des Posters muss am gleichen Tag bis 12.00 an einer zentralen Stelle ( beispielsweise Ordner auf Server) abgelegt werden.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D329FE97-9766-4686-BA3F-71A94F15ED06}" type="presOf" srcId="{9C03C35E-07E0-4DF8-828D-F59CC2A99207}" destId="{2376BEEF-420E-4207-8FB6-7F8DCD1B84D0}"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744BC662-F1BF-4E4B-97B8-68719323364E}" type="presOf" srcId="{4562966E-BE5A-4FA8-B70C-E80D91AFD73B}" destId="{8887E87D-7FB5-4AC4-85D4-BB5F88D29767}" srcOrd="0" destOrd="0" presId="urn:microsoft.com/office/officeart/2005/8/layout/chevron2"/>
    <dgm:cxn modelId="{8955B8D8-CFF0-4225-A2FE-C6AC9A13F5AD}" type="presOf" srcId="{E07EB8F8-AAF9-46F6-8F88-B75278772B54}" destId="{58C51536-82D2-436F-80E9-18759E16A036}" srcOrd="0" destOrd="0" presId="urn:microsoft.com/office/officeart/2005/8/layout/chevron2"/>
    <dgm:cxn modelId="{AD3DC4A3-2C15-42BF-BB81-072EA1827854}" type="presOf" srcId="{841A38F8-A690-4587-94F6-9BDCCE271CA8}" destId="{98256ED7-2524-4BF6-A5CC-9E99E625854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AEBE2A2B-042E-4722-B61C-6396C653217D}" type="presOf" srcId="{0C574F73-5F3D-4511-B219-D9F648E139CD}" destId="{06A747AC-D307-4411-82A9-0A6371B1F772}" srcOrd="0" destOrd="0" presId="urn:microsoft.com/office/officeart/2005/8/layout/chevron2"/>
    <dgm:cxn modelId="{A5B39ACD-7112-42E7-B87F-641FDF164A14}" type="presOf" srcId="{597B8735-6F16-4831-A02A-F0F2A567E212}" destId="{5B1D26F9-4270-4775-AF6F-8C925B66F08C}"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D9267E6B-0874-47FE-B030-FEA7A86B4506}" type="presOf" srcId="{ADA91500-586B-4C80-83EA-D3DEA1A7BC23}" destId="{06A747AC-D307-4411-82A9-0A6371B1F772}" srcOrd="0" destOrd="1" presId="urn:microsoft.com/office/officeart/2005/8/layout/chevron2"/>
    <dgm:cxn modelId="{7E26B915-0326-4183-8434-640FDC3490CF}" type="presOf" srcId="{09B536D2-C884-4495-A298-CD4E9FE9DAA8}" destId="{AF8CEB11-9237-4E48-AA41-87BBF92F4F74}" srcOrd="0" destOrd="0" presId="urn:microsoft.com/office/officeart/2005/8/layout/chevron2"/>
    <dgm:cxn modelId="{E452B6FC-FF06-4EB8-8366-B0D94E44EE04}" type="presParOf" srcId="{2376BEEF-420E-4207-8FB6-7F8DCD1B84D0}" destId="{DCC3B885-03BE-4246-AAE0-1A2916D46DED}" srcOrd="0" destOrd="0" presId="urn:microsoft.com/office/officeart/2005/8/layout/chevron2"/>
    <dgm:cxn modelId="{CDD5110F-F1F0-4CA0-A525-DD461931CD4B}" type="presParOf" srcId="{DCC3B885-03BE-4246-AAE0-1A2916D46DED}" destId="{58C51536-82D2-436F-80E9-18759E16A036}" srcOrd="0" destOrd="0" presId="urn:microsoft.com/office/officeart/2005/8/layout/chevron2"/>
    <dgm:cxn modelId="{81FB6CAB-5A7D-4298-AA9B-A06EFB22AACA}" type="presParOf" srcId="{DCC3B885-03BE-4246-AAE0-1A2916D46DED}" destId="{AF8CEB11-9237-4E48-AA41-87BBF92F4F74}" srcOrd="1" destOrd="0" presId="urn:microsoft.com/office/officeart/2005/8/layout/chevron2"/>
    <dgm:cxn modelId="{771DD6F7-6B06-4C9A-BBEA-AB1A96988896}" type="presParOf" srcId="{2376BEEF-420E-4207-8FB6-7F8DCD1B84D0}" destId="{22682E3C-CE7E-42D3-AFB2-B5CC9B09D5FE}" srcOrd="1" destOrd="0" presId="urn:microsoft.com/office/officeart/2005/8/layout/chevron2"/>
    <dgm:cxn modelId="{EAF21DE3-69D2-46F8-9E6B-4991EEEA9A1F}" type="presParOf" srcId="{2376BEEF-420E-4207-8FB6-7F8DCD1B84D0}" destId="{AC818883-CBD8-48B5-BFF4-371BCE8C384A}" srcOrd="2" destOrd="0" presId="urn:microsoft.com/office/officeart/2005/8/layout/chevron2"/>
    <dgm:cxn modelId="{7FFEA647-2B96-49CE-A61C-36821EF27715}" type="presParOf" srcId="{AC818883-CBD8-48B5-BFF4-371BCE8C384A}" destId="{98256ED7-2524-4BF6-A5CC-9E99E6258540}" srcOrd="0" destOrd="0" presId="urn:microsoft.com/office/officeart/2005/8/layout/chevron2"/>
    <dgm:cxn modelId="{BAE81B07-BDBB-4211-B659-AD3D584F7CB9}" type="presParOf" srcId="{AC818883-CBD8-48B5-BFF4-371BCE8C384A}" destId="{8887E87D-7FB5-4AC4-85D4-BB5F88D29767}" srcOrd="1" destOrd="0" presId="urn:microsoft.com/office/officeart/2005/8/layout/chevron2"/>
    <dgm:cxn modelId="{5084723B-0220-4797-91DE-F36583FDA537}" type="presParOf" srcId="{2376BEEF-420E-4207-8FB6-7F8DCD1B84D0}" destId="{364B8F6B-9CD3-4897-B57A-27B1116B0A2D}" srcOrd="3" destOrd="0" presId="urn:microsoft.com/office/officeart/2005/8/layout/chevron2"/>
    <dgm:cxn modelId="{4A710D4E-8E64-4FA7-BCBE-47A352A20389}" type="presParOf" srcId="{2376BEEF-420E-4207-8FB6-7F8DCD1B84D0}" destId="{1C981585-1075-40C7-A88A-D1E51CEF9CE1}" srcOrd="4" destOrd="0" presId="urn:microsoft.com/office/officeart/2005/8/layout/chevron2"/>
    <dgm:cxn modelId="{885EA9F8-2EF3-47D0-B8E0-81FFB813BB1C}" type="presParOf" srcId="{1C981585-1075-40C7-A88A-D1E51CEF9CE1}" destId="{5B1D26F9-4270-4775-AF6F-8C925B66F08C}" srcOrd="0" destOrd="0" presId="urn:microsoft.com/office/officeart/2005/8/layout/chevron2"/>
    <dgm:cxn modelId="{96687900-BF4F-4425-83F6-7B4BF2056AD9}"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spätestens bis zu einem bestimmten Termin durch den Betreuer kontrolliert werden.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spätestens bis zu einem bestimmten Termin durch den Betreuer kontrolliert werden.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PDF-Format des Posters muss am gleichen Tag bis 12.00 an einer zentralen Stelle ( beispielsweise Ordner auf Server) abgelegt werden.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4E3DC-B701-4BD6-BF22-3D41B8244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7097</Words>
  <Characters>44714</Characters>
  <Application>Microsoft Office Word</Application>
  <DocSecurity>0</DocSecurity>
  <Lines>372</Lines>
  <Paragraphs>103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51708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767</cp:revision>
  <dcterms:created xsi:type="dcterms:W3CDTF">2012-03-19T14:28:00Z</dcterms:created>
  <dcterms:modified xsi:type="dcterms:W3CDTF">2012-06-06T07:38:00Z</dcterms:modified>
</cp:coreProperties>
</file>