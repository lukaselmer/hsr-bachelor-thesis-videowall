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r w:rsidR="00A84F21">
              <w:t xml:space="preserve"> Kraftfeld</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2F0EF6">
            <w:r>
              <w:t>15.05.2012</w:t>
            </w:r>
          </w:p>
        </w:tc>
        <w:tc>
          <w:tcPr>
            <w:tcW w:w="993" w:type="dxa"/>
          </w:tcPr>
          <w:p w:rsidR="00577FDF" w:rsidRDefault="00577FDF" w:rsidP="002F0EF6">
            <w:r>
              <w:t>1.10</w:t>
            </w:r>
          </w:p>
        </w:tc>
        <w:tc>
          <w:tcPr>
            <w:tcW w:w="4674" w:type="dxa"/>
          </w:tcPr>
          <w:p w:rsidR="00577FDF" w:rsidRDefault="00577FDF" w:rsidP="002F0EF6">
            <w:r>
              <w:t>Review Externes Design</w:t>
            </w:r>
          </w:p>
        </w:tc>
        <w:tc>
          <w:tcPr>
            <w:tcW w:w="2303" w:type="dxa"/>
          </w:tcPr>
          <w:p w:rsidR="00577FDF" w:rsidRDefault="00577FDF" w:rsidP="002F0EF6">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2F0EF6">
            <w:r>
              <w:t>15.05.2012</w:t>
            </w:r>
          </w:p>
        </w:tc>
        <w:tc>
          <w:tcPr>
            <w:tcW w:w="993" w:type="dxa"/>
          </w:tcPr>
          <w:p w:rsidR="00D049E3" w:rsidRDefault="00D049E3" w:rsidP="002F0EF6">
            <w:r>
              <w:t>1.11</w:t>
            </w:r>
          </w:p>
        </w:tc>
        <w:tc>
          <w:tcPr>
            <w:tcW w:w="4674" w:type="dxa"/>
          </w:tcPr>
          <w:p w:rsidR="00D049E3" w:rsidRDefault="00D049E3" w:rsidP="002F0EF6">
            <w:r>
              <w:t>Umsetzung  Demomodus</w:t>
            </w:r>
            <w:r w:rsidR="00A84F21">
              <w:t xml:space="preserve"> Teaser</w:t>
            </w:r>
          </w:p>
        </w:tc>
        <w:tc>
          <w:tcPr>
            <w:tcW w:w="2303" w:type="dxa"/>
          </w:tcPr>
          <w:p w:rsidR="00D049E3" w:rsidRDefault="00D049E3" w:rsidP="002F0EF6">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2F0EF6">
            <w:r>
              <w:t>22.05.2012</w:t>
            </w:r>
          </w:p>
        </w:tc>
        <w:tc>
          <w:tcPr>
            <w:tcW w:w="993" w:type="dxa"/>
          </w:tcPr>
          <w:p w:rsidR="00E31224" w:rsidRDefault="00E31224" w:rsidP="002F0EF6">
            <w:r>
              <w:t>1.12</w:t>
            </w:r>
          </w:p>
        </w:tc>
        <w:tc>
          <w:tcPr>
            <w:tcW w:w="4674" w:type="dxa"/>
          </w:tcPr>
          <w:p w:rsidR="00E31224" w:rsidRDefault="00E31224" w:rsidP="002F0EF6">
            <w:r>
              <w:t>Review Umsetzung Demomodus Teaser</w:t>
            </w:r>
          </w:p>
        </w:tc>
        <w:tc>
          <w:tcPr>
            <w:tcW w:w="2303" w:type="dxa"/>
          </w:tcPr>
          <w:p w:rsidR="00E31224" w:rsidRDefault="00E31224" w:rsidP="002F0EF6">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2F0EF6">
            <w:r>
              <w:t>22.05.2012</w:t>
            </w:r>
          </w:p>
        </w:tc>
        <w:tc>
          <w:tcPr>
            <w:tcW w:w="993" w:type="dxa"/>
          </w:tcPr>
          <w:p w:rsidR="001D3905" w:rsidRDefault="001D3905" w:rsidP="002F0EF6">
            <w:r>
              <w:t>1.13</w:t>
            </w:r>
          </w:p>
        </w:tc>
        <w:tc>
          <w:tcPr>
            <w:tcW w:w="4674" w:type="dxa"/>
          </w:tcPr>
          <w:p w:rsidR="001D3905" w:rsidRDefault="001D3905" w:rsidP="002F0EF6">
            <w:r>
              <w:t>Domain Model</w:t>
            </w:r>
            <w:r w:rsidR="00002064">
              <w:t>s</w:t>
            </w:r>
          </w:p>
        </w:tc>
        <w:tc>
          <w:tcPr>
            <w:tcW w:w="2303" w:type="dxa"/>
          </w:tcPr>
          <w:p w:rsidR="001D3905" w:rsidRDefault="001D3905" w:rsidP="002F0EF6">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2F0EF6">
            <w:r>
              <w:t>23.05.2012</w:t>
            </w:r>
          </w:p>
        </w:tc>
        <w:tc>
          <w:tcPr>
            <w:tcW w:w="993" w:type="dxa"/>
          </w:tcPr>
          <w:p w:rsidR="00002064" w:rsidRDefault="00002064" w:rsidP="002F0EF6">
            <w:r>
              <w:t>1.14</w:t>
            </w:r>
          </w:p>
        </w:tc>
        <w:tc>
          <w:tcPr>
            <w:tcW w:w="4674" w:type="dxa"/>
          </w:tcPr>
          <w:p w:rsidR="00002064" w:rsidRDefault="00002064" w:rsidP="002F0EF6">
            <w:r>
              <w:t>Verfügbarkeit Daten</w:t>
            </w:r>
          </w:p>
        </w:tc>
        <w:tc>
          <w:tcPr>
            <w:tcW w:w="2303" w:type="dxa"/>
          </w:tcPr>
          <w:p w:rsidR="00002064" w:rsidRDefault="00002064" w:rsidP="002F0EF6">
            <w:r>
              <w:t>CH</w:t>
            </w:r>
            <w:bookmarkStart w:id="7" w:name="_GoBack"/>
            <w:bookmarkEnd w:id="7"/>
          </w:p>
        </w:tc>
      </w:tr>
    </w:tbl>
    <w:p w:rsidR="0057347C" w:rsidRDefault="0057347C" w:rsidP="00CD0CE9">
      <w:bookmarkStart w:id="8"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A83529" w:rsidRDefault="00A83529" w:rsidP="00A83529">
      <w:pPr>
        <w:pStyle w:val="Heading3"/>
      </w:pPr>
      <w:bookmarkStart w:id="9" w:name="_Toc320620796"/>
      <w:bookmarkStart w:id="10" w:name="_Toc323885677"/>
      <w:bookmarkStart w:id="11" w:name="_Toc324860358"/>
      <w:r>
        <w:lastRenderedPageBreak/>
        <w:t>Daten</w:t>
      </w:r>
    </w:p>
    <w:p w:rsidR="00262915" w:rsidRDefault="00683460" w:rsidP="00683460">
      <w:pPr>
        <w:pStyle w:val="Heading4"/>
      </w:pPr>
      <w:r>
        <w:t>Domain Model</w:t>
      </w:r>
      <w:r w:rsidR="00DF3000">
        <w:t>s</w:t>
      </w:r>
    </w:p>
    <w:p w:rsidR="00725F01" w:rsidRPr="00725F01" w:rsidRDefault="00725F01" w:rsidP="00725F01">
      <w:r>
        <w:t>Auf der Video Wall sollen verschiedene Inhalte präsentiert werden. Eine Anforderung ist es daher, dass solche Inhalte hinzugefügt werden können.</w:t>
      </w:r>
      <w:r w:rsidR="00834310">
        <w:t xml:space="preserve"> Die Präsentation der Poster</w:t>
      </w:r>
      <w:r w:rsidR="00916D2C">
        <w:t xml:space="preserve"> oder das </w:t>
      </w:r>
      <w:r w:rsidR="006807B6">
        <w:t>Mittagsm</w:t>
      </w:r>
      <w:r w:rsidR="00916D2C">
        <w:t>enu</w:t>
      </w:r>
      <w:r w:rsidR="00834310">
        <w:t xml:space="preserve"> ist als solch ein Inhalt definiert. </w:t>
      </w:r>
    </w:p>
    <w:p w:rsidR="005D33E6" w:rsidRDefault="005D33E6" w:rsidP="005D33E6">
      <w:r>
        <w:rPr>
          <w:noProof/>
          <w:lang w:eastAsia="de-CH"/>
        </w:rPr>
        <w:drawing>
          <wp:inline distT="0" distB="0" distL="0" distR="0" wp14:anchorId="0B14A74A" wp14:editId="32628253">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r w:rsidR="002165F9">
        <w:fldChar w:fldCharType="begin"/>
      </w:r>
      <w:r w:rsidR="002165F9">
        <w:instrText xml:space="preserve"> SEQ Abbildung \* ARABIC </w:instrText>
      </w:r>
      <w:r w:rsidR="002165F9">
        <w:fldChar w:fldCharType="separate"/>
      </w:r>
      <w:r w:rsidR="008D7D1F">
        <w:rPr>
          <w:noProof/>
        </w:rPr>
        <w:t>1</w:t>
      </w:r>
      <w:r w:rsidR="002165F9">
        <w:rPr>
          <w:noProof/>
        </w:rPr>
        <w:fldChar w:fldCharType="end"/>
      </w:r>
      <w:r w:rsidR="00B363C9">
        <w:t xml:space="preserve"> - Domain Model</w:t>
      </w:r>
      <w:r>
        <w:t xml:space="preserve"> VideoWall</w:t>
      </w:r>
      <w:bookmarkEnd w:id="12"/>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E365D0" w:rsidRPr="007861A8">
        <w:rPr>
          <w:i/>
        </w:rPr>
        <w:t>LunchMenuApplication</w:t>
      </w:r>
      <w:r w:rsidR="00E365D0">
        <w:t xml:space="preserve"> oder </w:t>
      </w:r>
      <w:r w:rsidR="005A59B1">
        <w:t>jeglicher</w:t>
      </w:r>
      <w:r w:rsidR="00E365D0">
        <w:t xml:space="preserve"> erden</w:t>
      </w:r>
      <w:r w:rsidR="007861A8">
        <w:t>k</w:t>
      </w:r>
      <w:r w:rsidR="00E365D0">
        <w:t xml:space="preserve">barer Inhalt, welcher mit der </w:t>
      </w:r>
      <w:r w:rsidR="00E365D0" w:rsidRPr="005A59B1">
        <w:rPr>
          <w:i/>
        </w:rPr>
        <w:t>VideoWall</w:t>
      </w:r>
      <w:r w:rsidR="00E365D0">
        <w:t xml:space="preserve"> präsentiert werden will. Dies wird mit der Subklasse </w:t>
      </w:r>
      <w:r w:rsidR="00E365D0" w:rsidRPr="005A59B1">
        <w:rPr>
          <w:i/>
        </w:rPr>
        <w:t>AnyApplication</w:t>
      </w:r>
      <w:r w:rsidR="00E365D0">
        <w:t xml:space="preserve"> visualisiert.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 xml:space="preserve">Der Teaser-Text welcher während des Demomodus angezeigt werden soll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Mittagsmenü</w:t>
            </w:r>
          </w:p>
        </w:tc>
      </w:tr>
    </w:tbl>
    <w:p w:rsidR="00EB4085" w:rsidRDefault="00EB4085" w:rsidP="00EB4085">
      <w:pPr>
        <w:pStyle w:val="Caption"/>
      </w:pPr>
      <w:r>
        <w:t xml:space="preserve">Tabelle </w:t>
      </w:r>
      <w:r>
        <w:fldChar w:fldCharType="begin"/>
      </w:r>
      <w:r>
        <w:instrText xml:space="preserve"> SEQ Tabelle \* ARABIC </w:instrText>
      </w:r>
      <w:r>
        <w:fldChar w:fldCharType="separate"/>
      </w:r>
      <w:r w:rsidR="00B363C9">
        <w:rPr>
          <w:noProof/>
        </w:rPr>
        <w:t>1</w:t>
      </w:r>
      <w: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091510" w:rsidRDefault="005665DB" w:rsidP="0059043D">
      <w:r>
        <w:rPr>
          <w:noProof/>
          <w:lang w:eastAsia="de-CH"/>
        </w:rPr>
        <w:drawing>
          <wp:inline distT="0" distB="0" distL="0" distR="0" wp14:anchorId="082E65B9" wp14:editId="77012D31">
            <wp:extent cx="3343275" cy="1533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10">
                      <a:extLst>
                        <a:ext uri="{28A0092B-C50C-407E-A947-70E740481C1C}">
                          <a14:useLocalDpi xmlns:a14="http://schemas.microsoft.com/office/drawing/2010/main" val="0"/>
                        </a:ext>
                      </a:extLst>
                    </a:blip>
                    <a:stretch>
                      <a:fillRect/>
                    </a:stretch>
                  </pic:blipFill>
                  <pic:spPr>
                    <a:xfrm>
                      <a:off x="0" y="0"/>
                      <a:ext cx="3343275" cy="1533525"/>
                    </a:xfrm>
                    <a:prstGeom prst="rect">
                      <a:avLst/>
                    </a:prstGeom>
                  </pic:spPr>
                </pic:pic>
              </a:graphicData>
            </a:graphic>
          </wp:inline>
        </w:drawing>
      </w:r>
    </w:p>
    <w:p w:rsidR="005665DB" w:rsidRDefault="008A37BB" w:rsidP="008A37BB">
      <w:pPr>
        <w:pStyle w:val="Caption"/>
      </w:pPr>
      <w:r>
        <w:lastRenderedPageBreak/>
        <w:t xml:space="preserve">Abbildung </w:t>
      </w:r>
      <w:r w:rsidR="002165F9">
        <w:fldChar w:fldCharType="begin"/>
      </w:r>
      <w:r w:rsidR="002165F9">
        <w:instrText xml:space="preserve"> SEQ Abbildung \* ARABIC </w:instrText>
      </w:r>
      <w:r w:rsidR="002165F9">
        <w:fldChar w:fldCharType="separate"/>
      </w:r>
      <w:r w:rsidR="008D7D1F">
        <w:rPr>
          <w:noProof/>
        </w:rPr>
        <w:t>2</w:t>
      </w:r>
      <w:r w:rsidR="002165F9">
        <w:rPr>
          <w:noProof/>
        </w:rPr>
        <w:fldChar w:fldCharType="end"/>
      </w:r>
      <w:r>
        <w:t xml:space="preserve"> - 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t xml:space="preserve">. Ein </w:t>
      </w:r>
      <w:r w:rsidRPr="00414C83">
        <w:rPr>
          <w:i/>
        </w:rPr>
        <w:t>Poster</w:t>
      </w:r>
      <w:r>
        <w:t xml:space="preserve"> verfügt über folgende Inhalte:</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Attribut</w:t>
            </w:r>
          </w:p>
        </w:tc>
        <w:tc>
          <w:tcPr>
            <w:tcW w:w="4258" w:type="dxa"/>
          </w:tcPr>
          <w:p w:rsidR="003E2C5B" w:rsidRDefault="003E2C5B"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8C00CE">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Authors</w:t>
            </w:r>
          </w:p>
        </w:tc>
        <w:tc>
          <w:tcPr>
            <w:tcW w:w="4258"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Name der Autoren, welche das Poster erstellt haben.</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DatePublished</w:t>
            </w:r>
          </w:p>
        </w:tc>
        <w:tc>
          <w:tcPr>
            <w:tcW w:w="4258" w:type="dxa"/>
          </w:tcPr>
          <w:p w:rsidR="003E2C5B" w:rsidRDefault="003E2C5B" w:rsidP="008C00CE">
            <w:pPr>
              <w:cnfStyle w:val="000000010000" w:firstRow="0" w:lastRow="0" w:firstColumn="0" w:lastColumn="0" w:oddVBand="0" w:evenVBand="0" w:oddHBand="0" w:evenHBand="1" w:firstRowFirstColumn="0" w:firstRowLastColumn="0" w:lastRowFirstColumn="0" w:lastRowLastColumn="0"/>
            </w:pPr>
            <w:r>
              <w:t>Datum der Publikation des Posters.</w:t>
            </w:r>
          </w:p>
        </w:tc>
        <w:tc>
          <w:tcPr>
            <w:tcW w:w="3510" w:type="dxa"/>
          </w:tcPr>
          <w:p w:rsidR="003E2C5B" w:rsidRDefault="003E2C5B" w:rsidP="008C00CE">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DegreeCourse</w:t>
            </w:r>
          </w:p>
        </w:tc>
        <w:tc>
          <w:tcPr>
            <w:tcW w:w="4258"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Studiengang für welche das Poster erstellt wurde.</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Image</w:t>
            </w:r>
          </w:p>
        </w:tc>
        <w:tc>
          <w:tcPr>
            <w:tcW w:w="4258"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Abbildung des Posters</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Name</w:t>
            </w:r>
          </w:p>
        </w:tc>
        <w:tc>
          <w:tcPr>
            <w:tcW w:w="4258"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Name der Arbeit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091510" w:rsidRDefault="00091510" w:rsidP="00091510">
      <w:pPr>
        <w:pStyle w:val="Caption"/>
      </w:pPr>
      <w:r>
        <w:t xml:space="preserve">Tabelle </w:t>
      </w:r>
      <w:r>
        <w:fldChar w:fldCharType="begin"/>
      </w:r>
      <w:r>
        <w:instrText xml:space="preserve"> SEQ Tabelle \* ARABIC </w:instrText>
      </w:r>
      <w:r>
        <w:fldChar w:fldCharType="separate"/>
      </w:r>
      <w:r w:rsidR="00B363C9">
        <w:rPr>
          <w:noProof/>
        </w:rPr>
        <w:t>2</w:t>
      </w:r>
      <w: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032F997B" wp14:editId="541FADB8">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2165F9">
        <w:fldChar w:fldCharType="begin"/>
      </w:r>
      <w:r w:rsidR="002165F9">
        <w:instrText xml:space="preserve"> SEQ Abbildung \* ARABIC </w:instrText>
      </w:r>
      <w:r w:rsidR="002165F9">
        <w:fldChar w:fldCharType="separate"/>
      </w:r>
      <w:r>
        <w:rPr>
          <w:noProof/>
        </w:rPr>
        <w:t>3</w:t>
      </w:r>
      <w:r w:rsidR="002165F9">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t xml:space="preserve"> verwaltet ein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8C00CE">
            <w:r>
              <w:t>Attribut</w:t>
            </w:r>
          </w:p>
        </w:tc>
        <w:tc>
          <w:tcPr>
            <w:tcW w:w="4531" w:type="dxa"/>
          </w:tcPr>
          <w:p w:rsidR="0093268E" w:rsidRDefault="0093268E"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8C00CE">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8C00CE">
            <w:r>
              <w:t>Date</w:t>
            </w:r>
          </w:p>
        </w:tc>
        <w:tc>
          <w:tcPr>
            <w:tcW w:w="4531" w:type="dxa"/>
          </w:tcPr>
          <w:p w:rsidR="0093268E" w:rsidRDefault="0093268E" w:rsidP="008C00CE">
            <w:pPr>
              <w:cnfStyle w:val="000000100000" w:firstRow="0" w:lastRow="0" w:firstColumn="0" w:lastColumn="0" w:oddVBand="0" w:evenVBand="0" w:oddHBand="1" w:evenHBand="0" w:firstRowFirstColumn="0" w:firstRowLastColumn="0" w:lastRowFirstColumn="0" w:lastRowLastColumn="0"/>
            </w:pPr>
            <w:r>
              <w:t>Datum des Lunchmenus. Dabei handelt es sich immer um das Datum des aktuellen Tags.</w:t>
            </w:r>
          </w:p>
        </w:tc>
        <w:tc>
          <w:tcPr>
            <w:tcW w:w="3510" w:type="dxa"/>
          </w:tcPr>
          <w:p w:rsidR="0093268E" w:rsidRDefault="0093268E" w:rsidP="008C00CE">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fldChar w:fldCharType="begin"/>
      </w:r>
      <w:r>
        <w:instrText xml:space="preserve"> SEQ Tabelle \* ARABIC </w:instrText>
      </w:r>
      <w:r>
        <w:fldChar w:fldCharType="separate"/>
      </w:r>
      <w:r>
        <w:rPr>
          <w:noProof/>
        </w:rPr>
        <w:t>3</w:t>
      </w:r>
      <w: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t xml:space="preserve"> an. Diese haben folgende Inhalte:</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Attribut</w:t>
            </w:r>
          </w:p>
        </w:tc>
        <w:tc>
          <w:tcPr>
            <w:tcW w:w="4531" w:type="dxa"/>
          </w:tcPr>
          <w:p w:rsidR="00E74725" w:rsidRDefault="00E74725"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8C00CE">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Name</w:t>
            </w:r>
          </w:p>
        </w:tc>
        <w:tc>
          <w:tcPr>
            <w:tcW w:w="4531" w:type="dxa"/>
          </w:tcPr>
          <w:p w:rsidR="00E74725" w:rsidRDefault="00E74725" w:rsidP="00E74725">
            <w:pPr>
              <w:cnfStyle w:val="000000100000" w:firstRow="0" w:lastRow="0" w:firstColumn="0" w:lastColumn="0" w:oddVBand="0" w:evenVBand="0" w:oddHBand="1" w:evenHBand="0" w:firstRowFirstColumn="0" w:firstRowLastColumn="0" w:lastRowFirstColumn="0" w:lastRowLastColumn="0"/>
            </w:pPr>
            <w:r>
              <w:t>Name des Dishes</w:t>
            </w:r>
          </w:p>
        </w:tc>
        <w:tc>
          <w:tcPr>
            <w:tcW w:w="3510" w:type="dxa"/>
          </w:tcPr>
          <w:p w:rsidR="00011A92"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 mit Salbei Thai-Currysauce</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Basmatireis 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Price</w:t>
            </w:r>
          </w:p>
        </w:tc>
        <w:tc>
          <w:tcPr>
            <w:tcW w:w="4531" w:type="dxa"/>
          </w:tcPr>
          <w:p w:rsidR="00E74725" w:rsidRDefault="00E74725" w:rsidP="00E74725">
            <w:pPr>
              <w:cnfStyle w:val="000000000000" w:firstRow="0" w:lastRow="0" w:firstColumn="0" w:lastColumn="0" w:oddVBand="0" w:evenVBand="0" w:oddHBand="0" w:evenHBand="0" w:firstRowFirstColumn="0" w:firstRowLastColumn="0" w:lastRowFirstColumn="0" w:lastRowLastColumn="0"/>
            </w:pPr>
            <w:r>
              <w:t>Preis des Dishes.</w:t>
            </w:r>
          </w:p>
        </w:tc>
        <w:tc>
          <w:tcPr>
            <w:tcW w:w="3510" w:type="dxa"/>
          </w:tcPr>
          <w:p w:rsidR="00E74725" w:rsidRDefault="00E74725" w:rsidP="008C00CE">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Typ</w:t>
            </w:r>
            <w:r w:rsidR="00D541F4">
              <w:t>e</w:t>
            </w:r>
          </w:p>
        </w:tc>
        <w:tc>
          <w:tcPr>
            <w:tcW w:w="4531" w:type="dxa"/>
          </w:tcPr>
          <w:p w:rsidR="00E74725" w:rsidRDefault="00E74725" w:rsidP="008C00CE">
            <w:pPr>
              <w:cnfStyle w:val="000000100000" w:firstRow="0" w:lastRow="0" w:firstColumn="0" w:lastColumn="0" w:oddVBand="0" w:evenVBand="0" w:oddHBand="1" w:evenHBand="0" w:firstRowFirstColumn="0" w:firstRowLastColumn="0" w:lastRowFirstColumn="0" w:lastRowLastColumn="0"/>
            </w:pPr>
            <w:r>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fldChar w:fldCharType="begin"/>
      </w:r>
      <w:r>
        <w:instrText xml:space="preserve"> SEQ Tabelle \* ARABIC </w:instrText>
      </w:r>
      <w:r>
        <w:fldChar w:fldCharType="separate"/>
      </w:r>
      <w:r>
        <w:rPr>
          <w:noProof/>
        </w:rPr>
        <w:t>4</w:t>
      </w:r>
      <w:r>
        <w:fldChar w:fldCharType="end"/>
      </w:r>
      <w:r>
        <w:t xml:space="preserve"> - A</w:t>
      </w:r>
      <w:r w:rsidR="005E1F28">
        <w:t>ttribute Dish</w:t>
      </w:r>
    </w:p>
    <w:p w:rsidR="004739DC" w:rsidRDefault="00683460" w:rsidP="00A83529">
      <w:pPr>
        <w:pStyle w:val="Heading4"/>
      </w:pPr>
      <w:r>
        <w:t>Verfügbarkeit Daten</w:t>
      </w:r>
    </w:p>
    <w:p w:rsidR="004739DC" w:rsidRDefault="004739DC" w:rsidP="004739DC">
      <w:pPr>
        <w:pStyle w:val="Heading5"/>
      </w:pPr>
      <w:r>
        <w:t>Poster</w:t>
      </w:r>
    </w:p>
    <w:p w:rsidR="004739DC" w:rsidRPr="004739DC" w:rsidRDefault="00112523" w:rsidP="004739DC">
      <w:r>
        <w:t xml:space="preserve">Die Poster sind bei den jeweiligen </w:t>
      </w:r>
      <w:r w:rsidR="009F642B">
        <w:t>Sekretariaten in digitaler Form vorhanden.</w:t>
      </w:r>
      <w:r w:rsidR="0010400B">
        <w:t xml:space="preserve"> D</w:t>
      </w:r>
      <w:r w:rsidR="001B3813">
        <w:t>ie</w:t>
      </w:r>
      <w:r w:rsidR="0010400B">
        <w:t xml:space="preserve"> Daten sind meist als PDF gespeichert, in Ausnahmefällen als PowerPoint-Präsentation. </w:t>
      </w:r>
      <w:r w:rsidR="00AA1FBB">
        <w:t>Dies rührt daher, dass die Vorlage für das Poster  eine PowerPoint-Präsentation ist.</w:t>
      </w:r>
      <w:r w:rsidR="000435A5">
        <w:t xml:space="preserve"> Falls das Poster nicht als PDF-Format vorliegt, muss dieses manuell als solches gespeichert werden.</w:t>
      </w:r>
    </w:p>
    <w:p w:rsidR="00552981" w:rsidRDefault="004739DC" w:rsidP="00552981">
      <w:pPr>
        <w:pStyle w:val="Heading5"/>
      </w:pPr>
      <w:r>
        <w:t>Mittagsmenu</w:t>
      </w:r>
    </w:p>
    <w:p w:rsidR="00A83529" w:rsidRPr="00650FE4" w:rsidRDefault="009D6F0A" w:rsidP="009D6F0A">
      <w:r>
        <w:t xml:space="preserve">Die Daten des Mittagsmenus können unter folgenden Link abgerufen werden: </w:t>
      </w:r>
      <w:hyperlink r:id="rId12" w:history="1">
        <w:r w:rsidRPr="003A3F97">
          <w:rPr>
            <w:rStyle w:val="Hyperlink"/>
          </w:rPr>
          <w:t>http://hochs</w:t>
        </w:r>
        <w:r w:rsidRPr="003A3F97">
          <w:rPr>
            <w:rStyle w:val="Hyperlink"/>
          </w:rPr>
          <w:t>c</w:t>
        </w:r>
        <w:r w:rsidRPr="003A3F97">
          <w:rPr>
            <w:rStyle w:val="Hyperlink"/>
          </w:rPr>
          <w:t>hule-rapperswil.sv-group.ch/de.html</w:t>
        </w:r>
      </w:hyperlink>
      <w:r>
        <w:t>.</w:t>
      </w:r>
      <w:r w:rsidR="00CC1080">
        <w:t xml:space="preserve"> </w:t>
      </w:r>
      <w:r w:rsidR="002B68F6">
        <w:t>Die gewünschten Informationen des HTML-Dokuments können umgewandelt werden und der Video Wall verfügbar gemacht werden.</w:t>
      </w:r>
      <w:r w:rsidR="00A83529">
        <w:br w:type="page"/>
      </w:r>
    </w:p>
    <w:p w:rsidR="00402E1C" w:rsidRDefault="00CD0CE9" w:rsidP="00326CCE">
      <w:pPr>
        <w:pStyle w:val="Heading3"/>
      </w:pPr>
      <w:r w:rsidRPr="00CD0CE9">
        <w:lastRenderedPageBreak/>
        <w:t>Graphical User Interface (GUI)</w:t>
      </w:r>
      <w:bookmarkEnd w:id="8"/>
      <w:bookmarkEnd w:id="9"/>
      <w:bookmarkEnd w:id="10"/>
      <w:bookmarkEnd w:id="11"/>
    </w:p>
    <w:p w:rsidR="00CB6417" w:rsidRDefault="00CB6417" w:rsidP="00326CCE">
      <w:pPr>
        <w:pStyle w:val="Heading4"/>
      </w:pPr>
      <w:bookmarkStart w:id="13" w:name="_Toc320620797"/>
      <w:bookmarkStart w:id="14" w:name="_Toc323885678"/>
      <w:bookmarkStart w:id="15" w:name="_Ref323983161"/>
      <w:bookmarkStart w:id="16" w:name="_Ref323983174"/>
      <w:bookmarkStart w:id="17" w:name="_Ref323983178"/>
      <w:bookmarkStart w:id="18" w:name="_Ref323992086"/>
      <w:bookmarkStart w:id="19" w:name="_Ref323992096"/>
      <w:bookmarkStart w:id="20" w:name="_Toc324860359"/>
      <w:r>
        <w:t>Empirischer formativer Test</w:t>
      </w:r>
      <w:bookmarkEnd w:id="13"/>
      <w:bookmarkEnd w:id="14"/>
      <w:bookmarkEnd w:id="15"/>
      <w:bookmarkEnd w:id="16"/>
      <w:bookmarkEnd w:id="17"/>
      <w:bookmarkEnd w:id="18"/>
      <w:bookmarkEnd w:id="19"/>
      <w:bookmarkEnd w:id="20"/>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1" w:name="_Ref320005002"/>
      <w:bookmarkStart w:id="22" w:name="_Toc320620799"/>
      <w:bookmarkStart w:id="23" w:name="_Toc324860360"/>
      <w:r>
        <w:t>Ideensammlung</w:t>
      </w:r>
      <w:bookmarkEnd w:id="21"/>
      <w:bookmarkEnd w:id="22"/>
      <w:bookmarkEnd w:id="23"/>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6360A410" wp14:editId="0D82EF1E">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4" w:name="_Ref319938869"/>
      <w:r>
        <w:t xml:space="preserve">Abbildung </w:t>
      </w:r>
      <w:r w:rsidR="00711145">
        <w:fldChar w:fldCharType="begin"/>
      </w:r>
      <w:r w:rsidR="00711145">
        <w:instrText xml:space="preserve"> SEQ Abbildung \* ARABIC </w:instrText>
      </w:r>
      <w:r w:rsidR="00711145">
        <w:fldChar w:fldCharType="separate"/>
      </w:r>
      <w:r w:rsidR="008D7D1F">
        <w:rPr>
          <w:noProof/>
        </w:rPr>
        <w:t>4</w:t>
      </w:r>
      <w:r w:rsidR="00711145">
        <w:rPr>
          <w:noProof/>
        </w:rPr>
        <w:fldChar w:fldCharType="end"/>
      </w:r>
      <w:r>
        <w:t xml:space="preserve"> - Anforderungen an den Test</w:t>
      </w:r>
      <w:bookmarkEnd w:id="24"/>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lastRenderedPageBreak/>
        <w:t xml:space="preserve">Die Nutzer sollen zu Beginn von </w:t>
      </w:r>
      <w:r w:rsidR="00745659">
        <w:t xml:space="preserve">der </w:t>
      </w:r>
      <w:r>
        <w:t xml:space="preserve">Video Wall angelockt werden. Dies soll über einen Demomodus geschehen. </w:t>
      </w:r>
      <w:r w:rsidR="00540321">
        <w:t>Erste Ideen waren</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540321">
        <w:t>war</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B46956">
        <w:t>Für</w:t>
      </w:r>
      <w:r w:rsidR="00977F36">
        <w:t xml:space="preserve"> </w:t>
      </w:r>
      <w:r w:rsidR="00B46956">
        <w:t xml:space="preserve">den </w:t>
      </w:r>
      <w:r w:rsidR="00977F36">
        <w:t>Demomodus</w:t>
      </w:r>
      <w:r w:rsidR="0013349E">
        <w:t xml:space="preserve"> wurde</w:t>
      </w:r>
      <w:r w:rsidR="00CF6494">
        <w:t>n</w:t>
      </w:r>
      <w:r w:rsidR="0013349E">
        <w:t xml:space="preserve"> später</w:t>
      </w:r>
      <w:r w:rsidR="00B46956">
        <w:t xml:space="preserve"> weitere Ideen gesammelt und</w:t>
      </w:r>
      <w:r w:rsidR="0013349E">
        <w:t xml:space="preserve"> </w:t>
      </w:r>
      <w:r w:rsidR="00B46956">
        <w:t>ausgearbeitet</w:t>
      </w:r>
      <w:r w:rsidR="000700FC">
        <w:t xml:space="preserve"> </w:t>
      </w:r>
      <w:r w:rsidR="0013349E">
        <w:t xml:space="preserve">(siehe hierzu </w:t>
      </w:r>
      <w:r w:rsidR="0013349E">
        <w:fldChar w:fldCharType="begin"/>
      </w:r>
      <w:r w:rsidR="0013349E">
        <w:instrText xml:space="preserve"> REF _Ref325448898 \r \h </w:instrText>
      </w:r>
      <w:r w:rsidR="0013349E">
        <w:fldChar w:fldCharType="separate"/>
      </w:r>
      <w:r w:rsidR="0013349E">
        <w:t>I.1.2.2</w:t>
      </w:r>
      <w:r w:rsidR="0013349E">
        <w:fldChar w:fldCharType="end"/>
      </w:r>
      <w:r w:rsidR="0062255E">
        <w:t xml:space="preserve"> </w:t>
      </w:r>
      <w:r w:rsidR="0013349E">
        <w:fldChar w:fldCharType="begin"/>
      </w:r>
      <w:r w:rsidR="0013349E">
        <w:instrText xml:space="preserve"> REF _Ref325448901 \h </w:instrText>
      </w:r>
      <w:r w:rsidR="0013349E">
        <w:fldChar w:fldCharType="separate"/>
      </w:r>
      <w:r w:rsidR="0013349E">
        <w:t>Demomodus</w:t>
      </w:r>
      <w:r w:rsidR="0013349E">
        <w:fldChar w:fldCharType="end"/>
      </w:r>
      <w:r w:rsidR="0013349E">
        <w:t>).</w:t>
      </w:r>
      <w:r w:rsidR="00C14FAF">
        <w:t xml:space="preserve">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3188A867" wp14:editId="62B13FB9">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5" w:name="_Ref319939003"/>
      <w:r>
        <w:t xml:space="preserve">Abbildung </w:t>
      </w:r>
      <w:r w:rsidR="00711145">
        <w:fldChar w:fldCharType="begin"/>
      </w:r>
      <w:r w:rsidR="00711145">
        <w:instrText xml:space="preserve"> SEQ Abbildung \* ARABIC </w:instrText>
      </w:r>
      <w:r w:rsidR="00711145">
        <w:fldChar w:fldCharType="separate"/>
      </w:r>
      <w:r w:rsidR="008D7D1F">
        <w:rPr>
          <w:noProof/>
        </w:rPr>
        <w:t>5</w:t>
      </w:r>
      <w:r w:rsidR="00711145">
        <w:rPr>
          <w:noProof/>
        </w:rPr>
        <w:fldChar w:fldCharType="end"/>
      </w:r>
      <w:r>
        <w:t xml:space="preserve"> - Posteransicht</w:t>
      </w:r>
      <w:bookmarkEnd w:id="25"/>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44E680E9" wp14:editId="59EC494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6" w:name="_Ref319940831"/>
      <w:r>
        <w:t xml:space="preserve">Abbildung </w:t>
      </w:r>
      <w:r w:rsidR="00711145">
        <w:fldChar w:fldCharType="begin"/>
      </w:r>
      <w:r w:rsidR="00711145">
        <w:instrText xml:space="preserve"> SEQ Abbildung \* ARABIC </w:instrText>
      </w:r>
      <w:r w:rsidR="00711145">
        <w:fldChar w:fldCharType="separate"/>
      </w:r>
      <w:r w:rsidR="008D7D1F">
        <w:rPr>
          <w:noProof/>
        </w:rPr>
        <w:t>6</w:t>
      </w:r>
      <w:r w:rsidR="00711145">
        <w:rPr>
          <w:noProof/>
        </w:rPr>
        <w:fldChar w:fldCharType="end"/>
      </w:r>
      <w:r>
        <w:t xml:space="preserve"> - Unterteilung in Tabs</w:t>
      </w:r>
      <w:bookmarkEnd w:id="26"/>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58C41271" wp14:editId="7504573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7" w:name="_Ref319995195"/>
      <w:r>
        <w:t xml:space="preserve">Abbildung </w:t>
      </w:r>
      <w:r w:rsidR="00711145">
        <w:fldChar w:fldCharType="begin"/>
      </w:r>
      <w:r w:rsidR="00711145">
        <w:instrText xml:space="preserve"> SEQ Abbildung \* ARABIC </w:instrText>
      </w:r>
      <w:r w:rsidR="00711145">
        <w:fldChar w:fldCharType="separate"/>
      </w:r>
      <w:r w:rsidR="008D7D1F">
        <w:rPr>
          <w:noProof/>
        </w:rPr>
        <w:t>7</w:t>
      </w:r>
      <w:r w:rsidR="00711145">
        <w:rPr>
          <w:noProof/>
        </w:rPr>
        <w:fldChar w:fldCharType="end"/>
      </w:r>
      <w:r>
        <w:t xml:space="preserve"> </w:t>
      </w:r>
      <w:r w:rsidR="00CD63ED">
        <w:t>-</w:t>
      </w:r>
      <w:r>
        <w:t xml:space="preserve"> Zonenmarkierung</w:t>
      </w:r>
      <w:bookmarkEnd w:id="27"/>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28" w:name="_Toc320620800"/>
      <w:bookmarkStart w:id="29" w:name="_Toc324860361"/>
      <w:r>
        <w:t>Ausarbeitung</w:t>
      </w:r>
      <w:bookmarkEnd w:id="28"/>
      <w:bookmarkEnd w:id="29"/>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42937F00" wp14:editId="2F7BF38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8</w:t>
      </w:r>
      <w:r w:rsidR="00711145">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0" w:name="_Toc320620801"/>
      <w:bookmarkStart w:id="31" w:name="_Toc324860362"/>
      <w:r>
        <w:t>Durchführung</w:t>
      </w:r>
      <w:bookmarkEnd w:id="30"/>
      <w:r w:rsidR="00293371">
        <w:t xml:space="preserve"> &amp; Fazit</w:t>
      </w:r>
      <w:bookmarkEnd w:id="31"/>
    </w:p>
    <w:p w:rsidR="00244939" w:rsidRDefault="008B67E5" w:rsidP="00F13109">
      <w:r>
        <w:t xml:space="preserve">Am  27. März 2012 wurde der </w:t>
      </w:r>
      <w:r w:rsidR="00293371">
        <w:t>Test als Wizard of Oz Experiment durchgeführt (siehe TODO link Testdokument).</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p>
    <w:p w:rsidR="009428CC" w:rsidRDefault="009428CC">
      <w:pPr>
        <w:rPr>
          <w:rFonts w:asciiTheme="majorHAnsi" w:hAnsiTheme="majorHAnsi"/>
          <w:b/>
          <w:color w:val="00629E"/>
          <w:spacing w:val="15"/>
          <w:sz w:val="22"/>
          <w:szCs w:val="22"/>
        </w:rPr>
      </w:pPr>
      <w:r>
        <w:br w:type="page"/>
      </w:r>
    </w:p>
    <w:p w:rsidR="003B6576" w:rsidRDefault="009428CC" w:rsidP="00326CCE">
      <w:pPr>
        <w:pStyle w:val="Heading4"/>
      </w:pPr>
      <w:bookmarkStart w:id="32" w:name="_Toc324860363"/>
      <w:r>
        <w:lastRenderedPageBreak/>
        <w:t>Demomodus</w:t>
      </w:r>
      <w:bookmarkEnd w:id="32"/>
    </w:p>
    <w:p w:rsidR="0057347C" w:rsidRPr="0057347C" w:rsidRDefault="0057347C" w:rsidP="00326CCE">
      <w:pPr>
        <w:pStyle w:val="Heading5"/>
      </w:pPr>
      <w:bookmarkStart w:id="33" w:name="_Toc324860364"/>
      <w:r>
        <w:t>Ideensammlung</w:t>
      </w:r>
      <w:bookmarkEnd w:id="33"/>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34" w:name="_Ref324341967"/>
      <w:bookmarkStart w:id="35" w:name="_Toc324860365"/>
      <w:r>
        <w:t>Sammlung und Besprechung</w:t>
      </w:r>
      <w:r w:rsidR="00CA44B4">
        <w:t xml:space="preserve"> der Ideen</w:t>
      </w:r>
      <w:bookmarkEnd w:id="34"/>
      <w:bookmarkEnd w:id="35"/>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415504A" wp14:editId="00B5EE2C">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6" w:name="_Ref323983857"/>
      <w:r>
        <w:t xml:space="preserve">Abbildung </w:t>
      </w:r>
      <w:r w:rsidR="00711145">
        <w:fldChar w:fldCharType="begin"/>
      </w:r>
      <w:r w:rsidR="00711145">
        <w:instrText xml:space="preserve"> SEQ Abbildung \* ARABIC </w:instrText>
      </w:r>
      <w:r w:rsidR="00711145">
        <w:fldChar w:fldCharType="separate"/>
      </w:r>
      <w:r w:rsidR="008D7D1F">
        <w:rPr>
          <w:noProof/>
        </w:rPr>
        <w:t>9</w:t>
      </w:r>
      <w:r w:rsidR="00711145">
        <w:rPr>
          <w:noProof/>
        </w:rPr>
        <w:fldChar w:fldCharType="end"/>
      </w:r>
      <w:r w:rsidR="00EA4801">
        <w:t xml:space="preserve"> - </w:t>
      </w:r>
      <w:r>
        <w:t>Demomodus, Ideen 1-3</w:t>
      </w:r>
      <w:bookmarkEnd w:id="36"/>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E7EBEE9" wp14:editId="3F6EE1F0">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10</w:t>
      </w:r>
      <w:r w:rsidR="00711145">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1BDE8BB5" wp14:editId="43A258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7" w:name="_Ref323982977"/>
      <w:r>
        <w:t xml:space="preserve">Abbildung </w:t>
      </w:r>
      <w:r w:rsidR="00711145">
        <w:fldChar w:fldCharType="begin"/>
      </w:r>
      <w:r w:rsidR="00711145">
        <w:instrText xml:space="preserve"> SEQ Abbildung \* ARABIC </w:instrText>
      </w:r>
      <w:r w:rsidR="00711145">
        <w:fldChar w:fldCharType="separate"/>
      </w:r>
      <w:r w:rsidR="008D7D1F">
        <w:rPr>
          <w:noProof/>
        </w:rPr>
        <w:t>11</w:t>
      </w:r>
      <w:r w:rsidR="00711145">
        <w:rPr>
          <w:noProof/>
        </w:rPr>
        <w:fldChar w:fldCharType="end"/>
      </w:r>
      <w:r>
        <w:t xml:space="preserve"> - Demomodus, Idee 12, Erweiterung zu Idee 8</w:t>
      </w:r>
      <w:bookmarkEnd w:id="37"/>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61F68C2" wp14:editId="3E02C374">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12</w:t>
      </w:r>
      <w:r w:rsidR="00711145">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B10FEFA" wp14:editId="26127B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13</w:t>
      </w:r>
      <w:r w:rsidR="00711145">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38" w:name="_Toc324860366"/>
      <w:r>
        <w:t>Auswahl der besten Idee für den Demomodus</w:t>
      </w:r>
      <w:bookmarkEnd w:id="38"/>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w:t>
      </w:r>
      <w:r w:rsidR="00C310D5">
        <w:t>Die Sperrung der Wall mit einem symbolischen Schloss</w:t>
      </w:r>
      <w:r w:rsidR="00893A49">
        <w:t>,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39" w:name="_Toc324860367"/>
      <w:r>
        <w:lastRenderedPageBreak/>
        <w:t>Umsetzung</w:t>
      </w:r>
      <w:bookmarkEnd w:id="39"/>
    </w:p>
    <w:p w:rsidR="002A360F" w:rsidRDefault="00BE1A7A" w:rsidP="00326CCE">
      <w:pPr>
        <w:pStyle w:val="Heading6"/>
      </w:pPr>
      <w:bookmarkStart w:id="40" w:name="_Ref324520798"/>
      <w:bookmarkStart w:id="41" w:name="_Toc324860368"/>
      <w:r>
        <w:t xml:space="preserve">Besprechung </w:t>
      </w:r>
      <w:r w:rsidR="002A360F">
        <w:t>Demomodus „Kraftfeld“</w:t>
      </w:r>
      <w:bookmarkEnd w:id="40"/>
      <w:bookmarkEnd w:id="41"/>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328829D" wp14:editId="44276E8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2" w:name="_Ref324342112"/>
      <w:r>
        <w:t xml:space="preserve">Abbildung </w:t>
      </w:r>
      <w:r w:rsidR="00711145">
        <w:fldChar w:fldCharType="begin"/>
      </w:r>
      <w:r w:rsidR="00711145">
        <w:instrText xml:space="preserve"> SEQ Abbildung \* ARABIC </w:instrText>
      </w:r>
      <w:r w:rsidR="00711145">
        <w:fldChar w:fldCharType="separate"/>
      </w:r>
      <w:r w:rsidR="008D7D1F">
        <w:rPr>
          <w:noProof/>
        </w:rPr>
        <w:t>14</w:t>
      </w:r>
      <w:r w:rsidR="00711145">
        <w:rPr>
          <w:noProof/>
        </w:rPr>
        <w:fldChar w:fldCharType="end"/>
      </w:r>
      <w:r>
        <w:t xml:space="preserve"> - Teilaufgaben des Demomodus "Kraftfeld"</w:t>
      </w:r>
      <w:bookmarkEnd w:id="42"/>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37C7A19C" wp14:editId="008FBE7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43" w:name="_Ref324342625"/>
      <w:r>
        <w:t xml:space="preserve">Abbildung </w:t>
      </w:r>
      <w:r w:rsidR="00711145">
        <w:fldChar w:fldCharType="begin"/>
      </w:r>
      <w:r w:rsidR="00711145">
        <w:instrText xml:space="preserve"> SEQ Abbildung \* ARABIC </w:instrText>
      </w:r>
      <w:r w:rsidR="00711145">
        <w:fldChar w:fldCharType="separate"/>
      </w:r>
      <w:r w:rsidR="008D7D1F">
        <w:rPr>
          <w:noProof/>
        </w:rPr>
        <w:t>15</w:t>
      </w:r>
      <w:r w:rsidR="00711145">
        <w:rPr>
          <w:noProof/>
        </w:rPr>
        <w:fldChar w:fldCharType="end"/>
      </w:r>
      <w:r>
        <w:t xml:space="preserve"> </w:t>
      </w:r>
      <w:r w:rsidR="00E5562A">
        <w:t>-</w:t>
      </w:r>
      <w:r>
        <w:t xml:space="preserve"> </w:t>
      </w:r>
      <w:r w:rsidR="00E5562A">
        <w:t xml:space="preserve">Ideen zur </w:t>
      </w:r>
      <w:r>
        <w:t>Bewegungsart der Teilchen</w:t>
      </w:r>
      <w:bookmarkEnd w:id="43"/>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44" w:name="_Toc324860369"/>
      <w:r>
        <w:t>Fazit</w:t>
      </w:r>
      <w:bookmarkEnd w:id="44"/>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45" w:name="_Ref324343900"/>
      <w:bookmarkStart w:id="46" w:name="_Toc324860370"/>
      <w:r w:rsidRPr="001B3875">
        <w:t>U</w:t>
      </w:r>
      <w:r w:rsidRPr="001B3875">
        <w:rPr>
          <w:rStyle w:val="Heading5Char"/>
        </w:rPr>
        <w:t>m</w:t>
      </w:r>
      <w:r w:rsidRPr="001B3875">
        <w:t>setzung des Demomodus „</w:t>
      </w:r>
      <w:r w:rsidR="000163D2" w:rsidRPr="001B3875">
        <w:t>Teaser</w:t>
      </w:r>
      <w:r w:rsidRPr="001B3875">
        <w:t>“</w:t>
      </w:r>
      <w:bookmarkEnd w:id="45"/>
      <w:bookmarkEnd w:id="46"/>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62FB4031" wp14:editId="5BDA8B6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47" w:name="_Ref324932651"/>
      <w:r>
        <w:t xml:space="preserve">Abbildung </w:t>
      </w:r>
      <w:r w:rsidR="00711145">
        <w:fldChar w:fldCharType="begin"/>
      </w:r>
      <w:r w:rsidR="00711145">
        <w:instrText xml:space="preserve"> SEQ Abbildung \* ARABIC </w:instrText>
      </w:r>
      <w:r w:rsidR="00711145">
        <w:fldChar w:fldCharType="separate"/>
      </w:r>
      <w:r w:rsidR="008D7D1F">
        <w:rPr>
          <w:noProof/>
        </w:rPr>
        <w:t>16</w:t>
      </w:r>
      <w:r w:rsidR="00711145">
        <w:rPr>
          <w:noProof/>
        </w:rPr>
        <w:fldChar w:fldCharType="end"/>
      </w:r>
      <w:r>
        <w:t xml:space="preserve"> - Zustandsdiagramm Interaktions- und Demomodus</w:t>
      </w:r>
      <w:bookmarkEnd w:id="47"/>
    </w:p>
    <w:p w:rsidR="00BD5901" w:rsidRDefault="00BD5901" w:rsidP="00326CCE">
      <w:pPr>
        <w:pStyle w:val="Heading5"/>
      </w:pPr>
      <w:bookmarkStart w:id="48" w:name="_Toc324860371"/>
      <w:r>
        <w:t>Externes Design</w:t>
      </w:r>
      <w:bookmarkEnd w:id="48"/>
    </w:p>
    <w:p w:rsidR="00AA4683" w:rsidRPr="00AA4683" w:rsidRDefault="00AA4683" w:rsidP="00326CCE">
      <w:pPr>
        <w:pStyle w:val="Heading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wird auf der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3074D59E" wp14:editId="0D33E76B">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17</w:t>
      </w:r>
      <w:r w:rsidR="00711145">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18</w:t>
      </w:r>
      <w:r w:rsidR="00711145">
        <w:rPr>
          <w:noProof/>
        </w:rPr>
        <w:fldChar w:fldCharType="end"/>
      </w:r>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Dok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Pr="00125B7B" w:rsidRDefault="009108BA" w:rsidP="00125B7B">
      <w:r>
        <w:t>Entfernt sich ein Nutzer vor Ablauf des Countdowns von der Wall, so wird wieder der Teaser-Text angezeigt.</w:t>
      </w:r>
    </w:p>
    <w:sectPr w:rsidR="009108BA" w:rsidRPr="00125B7B"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3C7" w:rsidRDefault="00FB13C7" w:rsidP="008F2373">
      <w:pPr>
        <w:spacing w:after="0"/>
      </w:pPr>
      <w:r>
        <w:separator/>
      </w:r>
    </w:p>
  </w:endnote>
  <w:endnote w:type="continuationSeparator" w:id="0">
    <w:p w:rsidR="00FB13C7" w:rsidRDefault="00FB13C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986C62">
      <w:rPr>
        <w:noProof/>
      </w:rPr>
      <w:t>23.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002064" w:rsidRPr="00002064">
      <w:rPr>
        <w:b/>
        <w:noProof/>
        <w:lang w:val="de-DE"/>
      </w:rPr>
      <w:t>1</w:t>
    </w:r>
    <w:r w:rsidR="00AF4AE0">
      <w:rPr>
        <w:b/>
      </w:rPr>
      <w:fldChar w:fldCharType="end"/>
    </w:r>
    <w:r w:rsidR="008F2373">
      <w:rPr>
        <w:lang w:val="de-DE"/>
      </w:rPr>
      <w:t xml:space="preserve"> von </w:t>
    </w:r>
    <w:r w:rsidR="00FB13C7">
      <w:fldChar w:fldCharType="begin"/>
    </w:r>
    <w:r w:rsidR="00FB13C7">
      <w:instrText>NUMPAGES  \* Arabic  \* MERGEFO</w:instrText>
    </w:r>
    <w:r w:rsidR="00FB13C7">
      <w:instrText>RMAT</w:instrText>
    </w:r>
    <w:r w:rsidR="00FB13C7">
      <w:fldChar w:fldCharType="separate"/>
    </w:r>
    <w:r w:rsidR="00002064" w:rsidRPr="00002064">
      <w:rPr>
        <w:b/>
        <w:noProof/>
        <w:lang w:val="de-DE"/>
      </w:rPr>
      <w:t>17</w:t>
    </w:r>
    <w:r w:rsidR="00FB13C7">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3C7" w:rsidRDefault="00FB13C7" w:rsidP="008F2373">
      <w:pPr>
        <w:spacing w:after="0"/>
      </w:pPr>
      <w:r>
        <w:separator/>
      </w:r>
    </w:p>
  </w:footnote>
  <w:footnote w:type="continuationSeparator" w:id="0">
    <w:p w:rsidR="00FB13C7" w:rsidRDefault="00FB13C7"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5"/>
  </w:num>
  <w:num w:numId="5">
    <w:abstractNumId w:val="7"/>
  </w:num>
  <w:num w:numId="6">
    <w:abstractNumId w:val="9"/>
  </w:num>
  <w:num w:numId="7">
    <w:abstractNumId w:val="1"/>
  </w:num>
  <w:num w:numId="8">
    <w:abstractNumId w:val="10"/>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2064"/>
    <w:rsid w:val="00007DC8"/>
    <w:rsid w:val="00010683"/>
    <w:rsid w:val="00011A92"/>
    <w:rsid w:val="000163D2"/>
    <w:rsid w:val="00023D88"/>
    <w:rsid w:val="0002650D"/>
    <w:rsid w:val="0003203E"/>
    <w:rsid w:val="00032694"/>
    <w:rsid w:val="0003475F"/>
    <w:rsid w:val="00043264"/>
    <w:rsid w:val="000435A5"/>
    <w:rsid w:val="00046DBF"/>
    <w:rsid w:val="000700FC"/>
    <w:rsid w:val="00071F5F"/>
    <w:rsid w:val="00080C2A"/>
    <w:rsid w:val="00091510"/>
    <w:rsid w:val="000917AE"/>
    <w:rsid w:val="0009386A"/>
    <w:rsid w:val="00096277"/>
    <w:rsid w:val="00096F5A"/>
    <w:rsid w:val="00097AB6"/>
    <w:rsid w:val="000A2C34"/>
    <w:rsid w:val="000B1504"/>
    <w:rsid w:val="000B2144"/>
    <w:rsid w:val="000B3690"/>
    <w:rsid w:val="000B658F"/>
    <w:rsid w:val="000C74F1"/>
    <w:rsid w:val="000D18A9"/>
    <w:rsid w:val="000E71F7"/>
    <w:rsid w:val="000F710B"/>
    <w:rsid w:val="000F759E"/>
    <w:rsid w:val="00102D8B"/>
    <w:rsid w:val="0010400B"/>
    <w:rsid w:val="00104AAD"/>
    <w:rsid w:val="00112523"/>
    <w:rsid w:val="0011625F"/>
    <w:rsid w:val="00117381"/>
    <w:rsid w:val="00125B7B"/>
    <w:rsid w:val="0013349E"/>
    <w:rsid w:val="00135FC8"/>
    <w:rsid w:val="00137EEC"/>
    <w:rsid w:val="001429B2"/>
    <w:rsid w:val="00143AAF"/>
    <w:rsid w:val="00147DD4"/>
    <w:rsid w:val="00157B9C"/>
    <w:rsid w:val="001609C2"/>
    <w:rsid w:val="001650F9"/>
    <w:rsid w:val="00173399"/>
    <w:rsid w:val="0018100A"/>
    <w:rsid w:val="00183657"/>
    <w:rsid w:val="001A5E78"/>
    <w:rsid w:val="001A616A"/>
    <w:rsid w:val="001B0831"/>
    <w:rsid w:val="001B3583"/>
    <w:rsid w:val="001B3813"/>
    <w:rsid w:val="001B3875"/>
    <w:rsid w:val="001B3BCD"/>
    <w:rsid w:val="001C5A1D"/>
    <w:rsid w:val="001D0D49"/>
    <w:rsid w:val="001D17F5"/>
    <w:rsid w:val="001D3905"/>
    <w:rsid w:val="001D3F2F"/>
    <w:rsid w:val="001D4D84"/>
    <w:rsid w:val="001D653A"/>
    <w:rsid w:val="001D7F16"/>
    <w:rsid w:val="001E40EE"/>
    <w:rsid w:val="001E53C4"/>
    <w:rsid w:val="001E71C0"/>
    <w:rsid w:val="001F1125"/>
    <w:rsid w:val="001F2A8C"/>
    <w:rsid w:val="001F61F8"/>
    <w:rsid w:val="002040D8"/>
    <w:rsid w:val="00204AAA"/>
    <w:rsid w:val="002107F8"/>
    <w:rsid w:val="00211CA9"/>
    <w:rsid w:val="00211EF4"/>
    <w:rsid w:val="00212D56"/>
    <w:rsid w:val="00214F45"/>
    <w:rsid w:val="002165F9"/>
    <w:rsid w:val="002215E2"/>
    <w:rsid w:val="00223137"/>
    <w:rsid w:val="00225791"/>
    <w:rsid w:val="00234E6C"/>
    <w:rsid w:val="00240E60"/>
    <w:rsid w:val="00241093"/>
    <w:rsid w:val="002433A7"/>
    <w:rsid w:val="00244939"/>
    <w:rsid w:val="00246815"/>
    <w:rsid w:val="00247289"/>
    <w:rsid w:val="002534B4"/>
    <w:rsid w:val="00253D4E"/>
    <w:rsid w:val="002606BE"/>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341A"/>
    <w:rsid w:val="00365474"/>
    <w:rsid w:val="003676AB"/>
    <w:rsid w:val="00370CFD"/>
    <w:rsid w:val="00377627"/>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E2C5B"/>
    <w:rsid w:val="003E40FB"/>
    <w:rsid w:val="003F3BDD"/>
    <w:rsid w:val="003F7D9B"/>
    <w:rsid w:val="00402E1C"/>
    <w:rsid w:val="00406D96"/>
    <w:rsid w:val="00414C83"/>
    <w:rsid w:val="00427773"/>
    <w:rsid w:val="00434F8A"/>
    <w:rsid w:val="0044431C"/>
    <w:rsid w:val="0046200A"/>
    <w:rsid w:val="004739DC"/>
    <w:rsid w:val="00481AD8"/>
    <w:rsid w:val="00496465"/>
    <w:rsid w:val="004A070C"/>
    <w:rsid w:val="004A12C6"/>
    <w:rsid w:val="004A5FB9"/>
    <w:rsid w:val="004B49F4"/>
    <w:rsid w:val="004D754B"/>
    <w:rsid w:val="004E3B13"/>
    <w:rsid w:val="004E742F"/>
    <w:rsid w:val="004F0E56"/>
    <w:rsid w:val="00500F32"/>
    <w:rsid w:val="00501B42"/>
    <w:rsid w:val="00501F87"/>
    <w:rsid w:val="00511F97"/>
    <w:rsid w:val="00512995"/>
    <w:rsid w:val="00514DE1"/>
    <w:rsid w:val="0052029F"/>
    <w:rsid w:val="00527254"/>
    <w:rsid w:val="00540321"/>
    <w:rsid w:val="00546062"/>
    <w:rsid w:val="00552981"/>
    <w:rsid w:val="0055322B"/>
    <w:rsid w:val="005532E5"/>
    <w:rsid w:val="00555DC3"/>
    <w:rsid w:val="00560405"/>
    <w:rsid w:val="005665DB"/>
    <w:rsid w:val="0057347C"/>
    <w:rsid w:val="00577AD5"/>
    <w:rsid w:val="00577FDF"/>
    <w:rsid w:val="0059043D"/>
    <w:rsid w:val="005910F3"/>
    <w:rsid w:val="0059202A"/>
    <w:rsid w:val="005A2365"/>
    <w:rsid w:val="005A59B1"/>
    <w:rsid w:val="005A5F89"/>
    <w:rsid w:val="005B081C"/>
    <w:rsid w:val="005B1029"/>
    <w:rsid w:val="005B19CB"/>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3352F"/>
    <w:rsid w:val="0063372B"/>
    <w:rsid w:val="00634532"/>
    <w:rsid w:val="00636FE4"/>
    <w:rsid w:val="006432F0"/>
    <w:rsid w:val="00650347"/>
    <w:rsid w:val="00650FE4"/>
    <w:rsid w:val="00651384"/>
    <w:rsid w:val="00652447"/>
    <w:rsid w:val="00661916"/>
    <w:rsid w:val="00673E2D"/>
    <w:rsid w:val="006807B6"/>
    <w:rsid w:val="00683460"/>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27C2"/>
    <w:rsid w:val="0074455F"/>
    <w:rsid w:val="00745659"/>
    <w:rsid w:val="00745963"/>
    <w:rsid w:val="0075029B"/>
    <w:rsid w:val="00750732"/>
    <w:rsid w:val="00753591"/>
    <w:rsid w:val="007537D1"/>
    <w:rsid w:val="00760725"/>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405F"/>
    <w:rsid w:val="008047A6"/>
    <w:rsid w:val="00817B3E"/>
    <w:rsid w:val="00832D23"/>
    <w:rsid w:val="00834310"/>
    <w:rsid w:val="00842BC4"/>
    <w:rsid w:val="00844ADD"/>
    <w:rsid w:val="00846CCB"/>
    <w:rsid w:val="0085252E"/>
    <w:rsid w:val="0086386F"/>
    <w:rsid w:val="00863BA8"/>
    <w:rsid w:val="00865028"/>
    <w:rsid w:val="00865943"/>
    <w:rsid w:val="00870C31"/>
    <w:rsid w:val="008722E3"/>
    <w:rsid w:val="00873A3E"/>
    <w:rsid w:val="00887085"/>
    <w:rsid w:val="008928B5"/>
    <w:rsid w:val="00893A49"/>
    <w:rsid w:val="0089448D"/>
    <w:rsid w:val="008A37BB"/>
    <w:rsid w:val="008A3A61"/>
    <w:rsid w:val="008A4E18"/>
    <w:rsid w:val="008B2997"/>
    <w:rsid w:val="008B2BE0"/>
    <w:rsid w:val="008B67E5"/>
    <w:rsid w:val="008C0011"/>
    <w:rsid w:val="008C43D1"/>
    <w:rsid w:val="008C54BF"/>
    <w:rsid w:val="008C5643"/>
    <w:rsid w:val="008C66BA"/>
    <w:rsid w:val="008D1CC2"/>
    <w:rsid w:val="008D7D1F"/>
    <w:rsid w:val="008E2347"/>
    <w:rsid w:val="008E328B"/>
    <w:rsid w:val="008E3B20"/>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76450"/>
    <w:rsid w:val="0097791A"/>
    <w:rsid w:val="00977F36"/>
    <w:rsid w:val="00986C62"/>
    <w:rsid w:val="009962A5"/>
    <w:rsid w:val="009A0300"/>
    <w:rsid w:val="009A1362"/>
    <w:rsid w:val="009A170B"/>
    <w:rsid w:val="009A20E3"/>
    <w:rsid w:val="009A48A3"/>
    <w:rsid w:val="009B0973"/>
    <w:rsid w:val="009D6F0A"/>
    <w:rsid w:val="009E072F"/>
    <w:rsid w:val="009E191D"/>
    <w:rsid w:val="009E5A31"/>
    <w:rsid w:val="009F089C"/>
    <w:rsid w:val="009F2E22"/>
    <w:rsid w:val="009F36AB"/>
    <w:rsid w:val="009F642B"/>
    <w:rsid w:val="009F7721"/>
    <w:rsid w:val="00A0641D"/>
    <w:rsid w:val="00A06B4F"/>
    <w:rsid w:val="00A16DCA"/>
    <w:rsid w:val="00A276A5"/>
    <w:rsid w:val="00A429D1"/>
    <w:rsid w:val="00A53880"/>
    <w:rsid w:val="00A611DF"/>
    <w:rsid w:val="00A620BA"/>
    <w:rsid w:val="00A75859"/>
    <w:rsid w:val="00A8006A"/>
    <w:rsid w:val="00A83258"/>
    <w:rsid w:val="00A83529"/>
    <w:rsid w:val="00A84EC0"/>
    <w:rsid w:val="00A84F21"/>
    <w:rsid w:val="00AA1FBB"/>
    <w:rsid w:val="00AA4683"/>
    <w:rsid w:val="00AB21BC"/>
    <w:rsid w:val="00AB3CA5"/>
    <w:rsid w:val="00AB51D5"/>
    <w:rsid w:val="00AC02F2"/>
    <w:rsid w:val="00AC2FD8"/>
    <w:rsid w:val="00AC40CC"/>
    <w:rsid w:val="00AD46B9"/>
    <w:rsid w:val="00AE119D"/>
    <w:rsid w:val="00AE455A"/>
    <w:rsid w:val="00AE7A1C"/>
    <w:rsid w:val="00AF4AE0"/>
    <w:rsid w:val="00AF4E74"/>
    <w:rsid w:val="00AF7DD4"/>
    <w:rsid w:val="00B0216A"/>
    <w:rsid w:val="00B038C9"/>
    <w:rsid w:val="00B076A1"/>
    <w:rsid w:val="00B10239"/>
    <w:rsid w:val="00B10941"/>
    <w:rsid w:val="00B1324E"/>
    <w:rsid w:val="00B15255"/>
    <w:rsid w:val="00B15B8B"/>
    <w:rsid w:val="00B206C7"/>
    <w:rsid w:val="00B21F96"/>
    <w:rsid w:val="00B33356"/>
    <w:rsid w:val="00B363C9"/>
    <w:rsid w:val="00B46956"/>
    <w:rsid w:val="00B52E85"/>
    <w:rsid w:val="00B712B5"/>
    <w:rsid w:val="00B81E2D"/>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1F6D"/>
    <w:rsid w:val="00C22202"/>
    <w:rsid w:val="00C310D5"/>
    <w:rsid w:val="00C32A0A"/>
    <w:rsid w:val="00C35F88"/>
    <w:rsid w:val="00C36B55"/>
    <w:rsid w:val="00C47BE9"/>
    <w:rsid w:val="00C5416A"/>
    <w:rsid w:val="00C55667"/>
    <w:rsid w:val="00C60987"/>
    <w:rsid w:val="00C62131"/>
    <w:rsid w:val="00C630D7"/>
    <w:rsid w:val="00C72CA4"/>
    <w:rsid w:val="00C74678"/>
    <w:rsid w:val="00C74BF5"/>
    <w:rsid w:val="00C765DF"/>
    <w:rsid w:val="00C824A2"/>
    <w:rsid w:val="00C83E5A"/>
    <w:rsid w:val="00C858B5"/>
    <w:rsid w:val="00C85D28"/>
    <w:rsid w:val="00C90DFA"/>
    <w:rsid w:val="00C9533A"/>
    <w:rsid w:val="00CA1FE6"/>
    <w:rsid w:val="00CA44B4"/>
    <w:rsid w:val="00CA602A"/>
    <w:rsid w:val="00CB0412"/>
    <w:rsid w:val="00CB4A91"/>
    <w:rsid w:val="00CB6417"/>
    <w:rsid w:val="00CC1080"/>
    <w:rsid w:val="00CC6FE0"/>
    <w:rsid w:val="00CD0CE9"/>
    <w:rsid w:val="00CD257D"/>
    <w:rsid w:val="00CD416D"/>
    <w:rsid w:val="00CD42C7"/>
    <w:rsid w:val="00CD63ED"/>
    <w:rsid w:val="00CE051F"/>
    <w:rsid w:val="00CE533D"/>
    <w:rsid w:val="00CF46D1"/>
    <w:rsid w:val="00CF6494"/>
    <w:rsid w:val="00D02B1F"/>
    <w:rsid w:val="00D049E3"/>
    <w:rsid w:val="00D06787"/>
    <w:rsid w:val="00D072D8"/>
    <w:rsid w:val="00D1407B"/>
    <w:rsid w:val="00D21D1C"/>
    <w:rsid w:val="00D3310B"/>
    <w:rsid w:val="00D33F01"/>
    <w:rsid w:val="00D529EE"/>
    <w:rsid w:val="00D52CDB"/>
    <w:rsid w:val="00D541F4"/>
    <w:rsid w:val="00D60471"/>
    <w:rsid w:val="00D67C89"/>
    <w:rsid w:val="00D7445C"/>
    <w:rsid w:val="00D775D8"/>
    <w:rsid w:val="00D84934"/>
    <w:rsid w:val="00D856DA"/>
    <w:rsid w:val="00D858BE"/>
    <w:rsid w:val="00D879C8"/>
    <w:rsid w:val="00D93963"/>
    <w:rsid w:val="00D9422A"/>
    <w:rsid w:val="00D95F9B"/>
    <w:rsid w:val="00DB6135"/>
    <w:rsid w:val="00DB790C"/>
    <w:rsid w:val="00DC726F"/>
    <w:rsid w:val="00DC7D05"/>
    <w:rsid w:val="00DD0050"/>
    <w:rsid w:val="00DD4C4F"/>
    <w:rsid w:val="00DE4154"/>
    <w:rsid w:val="00DE4AFA"/>
    <w:rsid w:val="00DE6665"/>
    <w:rsid w:val="00DF2B91"/>
    <w:rsid w:val="00DF3000"/>
    <w:rsid w:val="00E13BEF"/>
    <w:rsid w:val="00E17080"/>
    <w:rsid w:val="00E21FF9"/>
    <w:rsid w:val="00E22264"/>
    <w:rsid w:val="00E31224"/>
    <w:rsid w:val="00E31FFC"/>
    <w:rsid w:val="00E330DE"/>
    <w:rsid w:val="00E346BD"/>
    <w:rsid w:val="00E365D0"/>
    <w:rsid w:val="00E4773B"/>
    <w:rsid w:val="00E5562A"/>
    <w:rsid w:val="00E563DA"/>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430F"/>
    <w:rsid w:val="00F37EE6"/>
    <w:rsid w:val="00F413B4"/>
    <w:rsid w:val="00F42E13"/>
    <w:rsid w:val="00F43D39"/>
    <w:rsid w:val="00F559D6"/>
    <w:rsid w:val="00F615AF"/>
    <w:rsid w:val="00F63C25"/>
    <w:rsid w:val="00F66E9B"/>
    <w:rsid w:val="00F81D09"/>
    <w:rsid w:val="00F9181E"/>
    <w:rsid w:val="00FA4438"/>
    <w:rsid w:val="00FA44A2"/>
    <w:rsid w:val="00FA525C"/>
    <w:rsid w:val="00FB02CB"/>
    <w:rsid w:val="00FB13C7"/>
    <w:rsid w:val="00FB472D"/>
    <w:rsid w:val="00FB7016"/>
    <w:rsid w:val="00FB7E05"/>
    <w:rsid w:val="00FC260A"/>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48040-A6C7-4B71-BAA4-0A3EF548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3873</Words>
  <Characters>24405</Characters>
  <Application>Microsoft Office Word</Application>
  <DocSecurity>0</DocSecurity>
  <Lines>203</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28222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373</cp:revision>
  <dcterms:created xsi:type="dcterms:W3CDTF">2012-03-19T14:28:00Z</dcterms:created>
  <dcterms:modified xsi:type="dcterms:W3CDTF">2012-05-23T12:03:00Z</dcterms:modified>
</cp:coreProperties>
</file>