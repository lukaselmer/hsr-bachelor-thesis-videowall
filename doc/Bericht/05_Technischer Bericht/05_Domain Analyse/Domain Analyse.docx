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berschrift1"/>
      </w:pPr>
      <w:bookmarkStart w:id="0" w:name="_Toc320620794"/>
      <w:bookmarkStart w:id="1" w:name="_Toc323885675"/>
      <w:r>
        <w:t>Domain Analyse</w:t>
      </w:r>
      <w:bookmarkEnd w:id="0"/>
      <w:bookmarkEnd w:id="1"/>
    </w:p>
    <w:p w:rsidR="003B436F" w:rsidRPr="003B436F" w:rsidRDefault="007B716D" w:rsidP="003B436F">
      <w:pPr>
        <w:pStyle w:val="berschrift2"/>
      </w:pPr>
      <w:bookmarkStart w:id="2" w:name="_Toc287347253"/>
      <w:bookmarkStart w:id="3" w:name="_Toc320620795"/>
      <w:bookmarkStart w:id="4" w:name="_Toc323885676"/>
      <w:r>
        <w:t>Änderungsgeschichte</w:t>
      </w:r>
      <w:bookmarkEnd w:id="2"/>
      <w:bookmarkEnd w:id="3"/>
      <w:bookmarkEnd w:id="4"/>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p>
        </w:tc>
        <w:tc>
          <w:tcPr>
            <w:tcW w:w="2303" w:type="dxa"/>
          </w:tcPr>
          <w:p w:rsidR="006B0E1D" w:rsidRDefault="006B0E1D" w:rsidP="002F0EF6">
            <w:r>
              <w:t>DT</w:t>
            </w:r>
          </w:p>
        </w:tc>
      </w:tr>
    </w:tbl>
    <w:p w:rsidR="00CD0CE9" w:rsidRDefault="00CD0CE9" w:rsidP="00CD0CE9">
      <w:bookmarkStart w:id="5"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berschrift2"/>
        <w:rPr>
          <w:bCs/>
        </w:rPr>
      </w:pPr>
      <w:bookmarkStart w:id="6" w:name="_Toc320620796"/>
      <w:bookmarkStart w:id="7" w:name="_Toc323885677"/>
      <w:r w:rsidRPr="00CD0CE9">
        <w:rPr>
          <w:bCs/>
        </w:rPr>
        <w:lastRenderedPageBreak/>
        <w:t>Graphical User Interface (GUI)</w:t>
      </w:r>
      <w:bookmarkEnd w:id="5"/>
      <w:bookmarkEnd w:id="6"/>
      <w:bookmarkEnd w:id="7"/>
    </w:p>
    <w:p w:rsidR="00CB6417" w:rsidRDefault="00CB6417" w:rsidP="00CB6417">
      <w:pPr>
        <w:pStyle w:val="berschrift3"/>
      </w:pPr>
      <w:bookmarkStart w:id="8" w:name="_Toc320620797"/>
      <w:bookmarkStart w:id="9" w:name="_Toc323885678"/>
      <w:bookmarkStart w:id="10" w:name="_Ref323983161"/>
      <w:bookmarkStart w:id="11" w:name="_Ref323983174"/>
      <w:bookmarkStart w:id="12" w:name="_Ref323983178"/>
      <w:bookmarkStart w:id="13" w:name="_Ref323992086"/>
      <w:bookmarkStart w:id="14" w:name="_Ref323992096"/>
      <w:r>
        <w:t>Empirischer formativer Test</w:t>
      </w:r>
      <w:bookmarkEnd w:id="8"/>
      <w:bookmarkEnd w:id="9"/>
      <w:bookmarkEnd w:id="10"/>
      <w:bookmarkEnd w:id="11"/>
      <w:bookmarkEnd w:id="12"/>
      <w:bookmarkEnd w:id="13"/>
      <w:bookmarkEnd w:id="14"/>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293371">
      <w:pPr>
        <w:pStyle w:val="berschrift4"/>
      </w:pPr>
      <w:bookmarkStart w:id="15" w:name="_Ref320005002"/>
      <w:bookmarkStart w:id="16" w:name="_Toc320620799"/>
      <w:r>
        <w:t>Ideensammlung</w:t>
      </w:r>
      <w:bookmarkEnd w:id="15"/>
      <w:bookmarkEnd w:id="16"/>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FC4EE8E" wp14:editId="51008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17" w:name="_Ref319938869"/>
      <w:r>
        <w:t xml:space="preserve">Abbildung </w:t>
      </w:r>
      <w:fldSimple w:instr=" SEQ Abbildung \* ARABIC ">
        <w:r w:rsidR="00BD5901">
          <w:rPr>
            <w:noProof/>
          </w:rPr>
          <w:t>1</w:t>
        </w:r>
      </w:fldSimple>
      <w:r>
        <w:t xml:space="preserve"> - Anforderungen an den Test</w:t>
      </w:r>
      <w:bookmarkEnd w:id="17"/>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lastRenderedPageBreak/>
        <w:t xml:space="preserve">Die Nutzer sollen zu Beginn von </w:t>
      </w:r>
      <w:r w:rsidR="00745659">
        <w:t xml:space="preserve">der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of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1D25D4A3" wp14:editId="4F5B2DF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18" w:name="_Ref319939003"/>
      <w:r>
        <w:t xml:space="preserve">Abbildung </w:t>
      </w:r>
      <w:fldSimple w:instr=" SEQ Abbildung \* ARABIC ">
        <w:r w:rsidR="00BD5901">
          <w:rPr>
            <w:noProof/>
          </w:rPr>
          <w:t>2</w:t>
        </w:r>
      </w:fldSimple>
      <w:r>
        <w:t xml:space="preserve"> - Posteransicht</w:t>
      </w:r>
      <w:bookmarkEnd w:id="18"/>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7FFDBEF" wp14:editId="2DA5534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19" w:name="_Ref319940831"/>
      <w:r>
        <w:t xml:space="preserve">Abbildung </w:t>
      </w:r>
      <w:fldSimple w:instr=" SEQ Abbildung \* ARABIC ">
        <w:r w:rsidR="00BD5901">
          <w:rPr>
            <w:noProof/>
          </w:rPr>
          <w:t>3</w:t>
        </w:r>
      </w:fldSimple>
      <w:r>
        <w:t xml:space="preserve"> - Unterteilung in Tabs</w:t>
      </w:r>
      <w:bookmarkEnd w:id="19"/>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3A791447" wp14:editId="520BABD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20" w:name="_Ref319995195"/>
      <w:r>
        <w:t xml:space="preserve">Abbildung </w:t>
      </w:r>
      <w:fldSimple w:instr=" SEQ Abbildung \* ARABIC ">
        <w:r w:rsidR="00BD5901">
          <w:rPr>
            <w:noProof/>
          </w:rPr>
          <w:t>4</w:t>
        </w:r>
      </w:fldSimple>
      <w:r>
        <w:t xml:space="preserve"> </w:t>
      </w:r>
      <w:r w:rsidR="00CD63ED">
        <w:t>-</w:t>
      </w:r>
      <w:r>
        <w:t xml:space="preserve"> Zonenmarkierung</w:t>
      </w:r>
      <w:bookmarkEnd w:id="2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293371">
      <w:pPr>
        <w:pStyle w:val="berschrift4"/>
      </w:pPr>
      <w:bookmarkStart w:id="21" w:name="_Toc320620800"/>
      <w:r>
        <w:t>Ausarbeitung</w:t>
      </w:r>
      <w:bookmarkEnd w:id="21"/>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4CBBB29" wp14:editId="36D7D0E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fldSimple w:instr=" SEQ Abbildung \* ARABIC ">
        <w:r w:rsidR="00BD5901">
          <w:rPr>
            <w:noProof/>
          </w:rPr>
          <w:t>5</w:t>
        </w:r>
      </w:fldSimple>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berschrift4"/>
      </w:pPr>
      <w:bookmarkStart w:id="22" w:name="_Toc320620801"/>
      <w:r>
        <w:t>Durchführung</w:t>
      </w:r>
      <w:bookmarkEnd w:id="22"/>
      <w:r w:rsidR="00293371">
        <w:t xml:space="preserve"> &amp; Fazit</w:t>
      </w:r>
    </w:p>
    <w:p w:rsidR="00244939" w:rsidRDefault="008B67E5" w:rsidP="00F13109">
      <w:r>
        <w:t xml:space="preserve">Am  27. März 2012 wurde der </w:t>
      </w:r>
      <w:r w:rsidR="00293371">
        <w:t xml:space="preserve">Test als </w:t>
      </w:r>
      <w:r w:rsidR="00293371">
        <w:t>Wizard of Oz Experiment</w:t>
      </w:r>
      <w:r w:rsidR="00293371">
        <w:t xml:space="preserve"> durchgeführt (siehe TODO link Testdokument).</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bookmarkStart w:id="23" w:name="_GoBack"/>
      <w:bookmarkEnd w:id="23"/>
    </w:p>
    <w:p w:rsidR="009428CC" w:rsidRDefault="009428CC">
      <w:pPr>
        <w:rPr>
          <w:rFonts w:asciiTheme="majorHAnsi" w:hAnsiTheme="majorHAnsi"/>
          <w:b/>
          <w:color w:val="00629E"/>
          <w:spacing w:val="15"/>
          <w:sz w:val="22"/>
          <w:szCs w:val="22"/>
        </w:rPr>
      </w:pPr>
      <w:r>
        <w:br w:type="page"/>
      </w:r>
    </w:p>
    <w:p w:rsidR="003B6576" w:rsidRDefault="009428CC" w:rsidP="009428CC">
      <w:pPr>
        <w:pStyle w:val="berschrift3"/>
      </w:pPr>
      <w:r>
        <w:lastRenderedPageBreak/>
        <w:t>Ideensammlung Demomodus</w:t>
      </w:r>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CA44B4">
      <w:pPr>
        <w:pStyle w:val="berschrift4"/>
      </w:pPr>
      <w:bookmarkStart w:id="24" w:name="_Ref324341967"/>
      <w:r>
        <w:t>Sammlung und Besprechung</w:t>
      </w:r>
      <w:r w:rsidR="00CA44B4">
        <w:t xml:space="preserve"> der Ideen</w:t>
      </w:r>
      <w:bookmarkEnd w:id="2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D1AC53E" wp14:editId="170DC600">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4">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25" w:name="_Ref323983857"/>
      <w:r>
        <w:t xml:space="preserve">Abbildung </w:t>
      </w:r>
      <w:fldSimple w:instr=" SEQ Abbildung \* ARABIC ">
        <w:r w:rsidR="00BD5901">
          <w:rPr>
            <w:noProof/>
          </w:rPr>
          <w:t>7</w:t>
        </w:r>
      </w:fldSimple>
      <w:r w:rsidR="00EA4801">
        <w:t xml:space="preserve"> - </w:t>
      </w:r>
      <w:r>
        <w:t>Demomodus, Ideen 1-3</w:t>
      </w:r>
      <w:bookmarkEnd w:id="25"/>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0671A5C0" wp14:editId="50F06F9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fldSimple w:instr=" SEQ Abbildung \* ARABIC ">
        <w:r w:rsidR="00BD5901">
          <w:rPr>
            <w:noProof/>
          </w:rPr>
          <w:t>8</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023F05EA" wp14:editId="46D2889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6">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26" w:name="_Ref323982977"/>
      <w:r>
        <w:t xml:space="preserve">Abbildung </w:t>
      </w:r>
      <w:fldSimple w:instr=" SEQ Abbildung \* ARABIC ">
        <w:r w:rsidR="00BD5901">
          <w:rPr>
            <w:noProof/>
          </w:rPr>
          <w:t>9</w:t>
        </w:r>
      </w:fldSimple>
      <w:r>
        <w:t xml:space="preserve"> - Demomodus, Idee 12, Erweiterung zu Idee 8</w:t>
      </w:r>
      <w:bookmarkEnd w:id="26"/>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15CF1DF8" wp14:editId="45BD690B">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7">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BD5901">
          <w:rPr>
            <w:noProof/>
          </w:rPr>
          <w:t>10</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E739C72" wp14:editId="044585E7">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8">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BD5901">
          <w:rPr>
            <w:noProof/>
          </w:rPr>
          <w:t>11</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7B78B5">
      <w:pPr>
        <w:pStyle w:val="berschrift4"/>
      </w:pPr>
      <w:r>
        <w:t>Auswahl der besten Idee für den Demomodus</w:t>
      </w:r>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ist, wirkt sich eher negativ auf das mögliche Interesse der Benutzer aus.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2A360F">
      <w:pPr>
        <w:pStyle w:val="berschrift3"/>
      </w:pPr>
      <w:r>
        <w:lastRenderedPageBreak/>
        <w:t>Umsetzung des Demomodus</w:t>
      </w:r>
    </w:p>
    <w:p w:rsidR="002A360F" w:rsidRDefault="00BE1A7A" w:rsidP="002A360F">
      <w:pPr>
        <w:pStyle w:val="berschrift4"/>
      </w:pPr>
      <w:bookmarkStart w:id="27" w:name="_Ref324520798"/>
      <w:r>
        <w:t xml:space="preserve">Besprechung </w:t>
      </w:r>
      <w:r w:rsidR="002A360F">
        <w:t>Demomodus „Kraftfeld“</w:t>
      </w:r>
      <w:bookmarkEnd w:id="27"/>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7A2EA324" wp14:editId="6A358D11">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Beschriftung"/>
      </w:pPr>
      <w:bookmarkStart w:id="28" w:name="_Ref324342112"/>
      <w:r>
        <w:t xml:space="preserve">Abbildung </w:t>
      </w:r>
      <w:r w:rsidR="00F66E9B">
        <w:fldChar w:fldCharType="begin"/>
      </w:r>
      <w:r w:rsidR="00F66E9B">
        <w:instrText xml:space="preserve"> SEQ Abbildung \* ARABIC </w:instrText>
      </w:r>
      <w:r w:rsidR="00F66E9B">
        <w:fldChar w:fldCharType="separate"/>
      </w:r>
      <w:r w:rsidR="00BD5901">
        <w:rPr>
          <w:noProof/>
        </w:rPr>
        <w:t>12</w:t>
      </w:r>
      <w:r w:rsidR="00F66E9B">
        <w:rPr>
          <w:noProof/>
        </w:rPr>
        <w:fldChar w:fldCharType="end"/>
      </w:r>
      <w:r>
        <w:t xml:space="preserve"> - Teilaufgaben des Demomodus "Kraftfeld"</w:t>
      </w:r>
      <w:bookmarkEnd w:id="28"/>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2371C215" wp14:editId="5E2F7199">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Beschriftung"/>
      </w:pPr>
      <w:bookmarkStart w:id="29" w:name="_Ref324342625"/>
      <w:r>
        <w:t xml:space="preserve">Abbildung </w:t>
      </w:r>
      <w:r w:rsidR="00F66E9B">
        <w:fldChar w:fldCharType="begin"/>
      </w:r>
      <w:r w:rsidR="00F66E9B">
        <w:instrText xml:space="preserve"> SEQ Abbildung \* ARABIC </w:instrText>
      </w:r>
      <w:r w:rsidR="00F66E9B">
        <w:fldChar w:fldCharType="separate"/>
      </w:r>
      <w:r w:rsidR="00BD5901">
        <w:rPr>
          <w:noProof/>
        </w:rPr>
        <w:t>13</w:t>
      </w:r>
      <w:r w:rsidR="00F66E9B">
        <w:rPr>
          <w:noProof/>
        </w:rPr>
        <w:fldChar w:fldCharType="end"/>
      </w:r>
      <w:r>
        <w:t xml:space="preserve"> </w:t>
      </w:r>
      <w:r w:rsidR="00E5562A">
        <w:t>-</w:t>
      </w:r>
      <w:r>
        <w:t xml:space="preserve"> </w:t>
      </w:r>
      <w:r w:rsidR="00E5562A">
        <w:t xml:space="preserve">Ideen zur </w:t>
      </w:r>
      <w:r>
        <w:t>Bewegungsart der Teilchen</w:t>
      </w:r>
      <w:bookmarkEnd w:id="29"/>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E5562A">
      <w:pPr>
        <w:pStyle w:val="berschrift4"/>
      </w:pPr>
      <w:r>
        <w:t>Fazit</w:t>
      </w:r>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Default="001B0831" w:rsidP="001B0831">
      <w:pPr>
        <w:pStyle w:val="berschrift3"/>
      </w:pPr>
      <w:bookmarkStart w:id="30" w:name="_Ref324343900"/>
      <w:r>
        <w:t>Umsetzung des Demomodus „Lockspruch“</w:t>
      </w:r>
      <w:bookmarkEnd w:id="30"/>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willkürliche Farbe gesetzt werden.</w:t>
      </w:r>
      <w:r w:rsidR="002B2A10">
        <w:t xml:space="preserve"> Zudem soll auch ein zufällig ausgewählter Teaser-Text einer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p>
    <w:p w:rsidR="00BD5901" w:rsidRDefault="00BD5901" w:rsidP="00BD5901">
      <w:pPr>
        <w:pStyle w:val="berschrift3"/>
      </w:pPr>
      <w:r>
        <w:t>Externes Design</w:t>
      </w:r>
    </w:p>
    <w:p w:rsidR="00D529EE" w:rsidRPr="00D529EE" w:rsidRDefault="00D529EE" w:rsidP="00D529EE">
      <w:r>
        <w:t>Für den Demomodus wurde ein externes Design erarbeitet.</w:t>
      </w:r>
    </w:p>
    <w:p w:rsidR="00BD5901" w:rsidRDefault="00BD5901" w:rsidP="00BD5901">
      <w:pPr>
        <w:rPr>
          <w:lang w:eastAsia="de-CH"/>
        </w:rPr>
      </w:pPr>
      <w:r>
        <w:rPr>
          <w:noProof/>
          <w:lang w:eastAsia="de-CH"/>
        </w:rPr>
        <w:drawing>
          <wp:inline distT="0" distB="0" distL="0" distR="0">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Pr="00BD5901" w:rsidRDefault="00BD5901" w:rsidP="00BD5901">
      <w:pPr>
        <w:pStyle w:val="Beschriftung"/>
        <w:rPr>
          <w:lang w:eastAsia="de-CH"/>
        </w:rPr>
      </w:pPr>
      <w:r>
        <w:t xml:space="preserve">Abbildung </w:t>
      </w:r>
      <w:r w:rsidR="00F66E9B">
        <w:fldChar w:fldCharType="begin"/>
      </w:r>
      <w:r w:rsidR="00F66E9B">
        <w:instrText xml:space="preserve"> SEQ Abbildung \* ARABIC </w:instrText>
      </w:r>
      <w:r w:rsidR="00F66E9B">
        <w:fldChar w:fldCharType="separate"/>
      </w:r>
      <w:r>
        <w:rPr>
          <w:noProof/>
        </w:rPr>
        <w:t>14</w:t>
      </w:r>
      <w:r w:rsidR="00F66E9B">
        <w:rPr>
          <w:noProof/>
        </w:rPr>
        <w:fldChar w:fldCharType="end"/>
      </w:r>
      <w:r>
        <w:t xml:space="preserve"> - Externes Design</w:t>
      </w:r>
    </w:p>
    <w:sectPr w:rsidR="00BD5901" w:rsidRPr="00BD5901" w:rsidSect="001E53C4">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E9B" w:rsidRDefault="00F66E9B" w:rsidP="008F2373">
      <w:pPr>
        <w:spacing w:after="0"/>
      </w:pPr>
      <w:r>
        <w:separator/>
      </w:r>
    </w:p>
  </w:endnote>
  <w:endnote w:type="continuationSeparator" w:id="0">
    <w:p w:rsidR="00F66E9B" w:rsidRDefault="00F66E9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uzeile"/>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293371">
      <w:rPr>
        <w:noProof/>
      </w:rPr>
      <w:t>12.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293371" w:rsidRPr="00293371">
      <w:rPr>
        <w:b/>
        <w:noProof/>
        <w:lang w:val="de-DE"/>
      </w:rPr>
      <w:t>5</w:t>
    </w:r>
    <w:r w:rsidR="00AF4AE0">
      <w:rPr>
        <w:b/>
      </w:rPr>
      <w:fldChar w:fldCharType="end"/>
    </w:r>
    <w:r w:rsidR="008F2373">
      <w:rPr>
        <w:lang w:val="de-DE"/>
      </w:rPr>
      <w:t xml:space="preserve"> von </w:t>
    </w:r>
    <w:r w:rsidR="00F66E9B">
      <w:fldChar w:fldCharType="begin"/>
    </w:r>
    <w:r w:rsidR="00F66E9B">
      <w:instrText>NUMPAGES  \* Arabic  \* MERGEFORMAT</w:instrText>
    </w:r>
    <w:r w:rsidR="00F66E9B">
      <w:fldChar w:fldCharType="separate"/>
    </w:r>
    <w:r w:rsidR="00293371" w:rsidRPr="00293371">
      <w:rPr>
        <w:b/>
        <w:noProof/>
        <w:lang w:val="de-DE"/>
      </w:rPr>
      <w:t>13</w:t>
    </w:r>
    <w:r w:rsidR="00F66E9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E9B" w:rsidRDefault="00F66E9B" w:rsidP="008F2373">
      <w:pPr>
        <w:spacing w:after="0"/>
      </w:pPr>
      <w:r>
        <w:separator/>
      </w:r>
    </w:p>
  </w:footnote>
  <w:footnote w:type="continuationSeparator" w:id="0">
    <w:p w:rsidR="00F66E9B" w:rsidRDefault="00F66E9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3203E"/>
    <w:rsid w:val="00032694"/>
    <w:rsid w:val="0003475F"/>
    <w:rsid w:val="00043264"/>
    <w:rsid w:val="00046DBF"/>
    <w:rsid w:val="00071F5F"/>
    <w:rsid w:val="00080C2A"/>
    <w:rsid w:val="000917AE"/>
    <w:rsid w:val="00096277"/>
    <w:rsid w:val="00097AB6"/>
    <w:rsid w:val="000A2C34"/>
    <w:rsid w:val="000B1504"/>
    <w:rsid w:val="000B2144"/>
    <w:rsid w:val="000B658F"/>
    <w:rsid w:val="000C74F1"/>
    <w:rsid w:val="000D18A9"/>
    <w:rsid w:val="000E71F7"/>
    <w:rsid w:val="000F710B"/>
    <w:rsid w:val="000F759E"/>
    <w:rsid w:val="00104AAD"/>
    <w:rsid w:val="0011625F"/>
    <w:rsid w:val="00143AAF"/>
    <w:rsid w:val="00147DD4"/>
    <w:rsid w:val="00157B9C"/>
    <w:rsid w:val="001609C2"/>
    <w:rsid w:val="001650F9"/>
    <w:rsid w:val="0018100A"/>
    <w:rsid w:val="00183657"/>
    <w:rsid w:val="001A5E78"/>
    <w:rsid w:val="001B0831"/>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15E2"/>
    <w:rsid w:val="00223137"/>
    <w:rsid w:val="00225791"/>
    <w:rsid w:val="00234E6C"/>
    <w:rsid w:val="00240E60"/>
    <w:rsid w:val="00241093"/>
    <w:rsid w:val="002433A7"/>
    <w:rsid w:val="00244939"/>
    <w:rsid w:val="00247289"/>
    <w:rsid w:val="002606BE"/>
    <w:rsid w:val="0026560F"/>
    <w:rsid w:val="00273472"/>
    <w:rsid w:val="00281515"/>
    <w:rsid w:val="00283C40"/>
    <w:rsid w:val="002840DC"/>
    <w:rsid w:val="00286E24"/>
    <w:rsid w:val="00293371"/>
    <w:rsid w:val="002978E0"/>
    <w:rsid w:val="002978E7"/>
    <w:rsid w:val="002A360F"/>
    <w:rsid w:val="002A5ED7"/>
    <w:rsid w:val="002B2A10"/>
    <w:rsid w:val="002B50CF"/>
    <w:rsid w:val="002B6D39"/>
    <w:rsid w:val="002C18EC"/>
    <w:rsid w:val="002C2866"/>
    <w:rsid w:val="002C2C53"/>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7627"/>
    <w:rsid w:val="00385EB5"/>
    <w:rsid w:val="003920C9"/>
    <w:rsid w:val="003927C2"/>
    <w:rsid w:val="00392BDA"/>
    <w:rsid w:val="003A00D4"/>
    <w:rsid w:val="003A0ADD"/>
    <w:rsid w:val="003A2431"/>
    <w:rsid w:val="003A5C0D"/>
    <w:rsid w:val="003A5C55"/>
    <w:rsid w:val="003B436F"/>
    <w:rsid w:val="003B6576"/>
    <w:rsid w:val="003C0FC6"/>
    <w:rsid w:val="003C3BB7"/>
    <w:rsid w:val="003D1EAE"/>
    <w:rsid w:val="003D27D1"/>
    <w:rsid w:val="003E40FB"/>
    <w:rsid w:val="003F3BDD"/>
    <w:rsid w:val="003F7D9B"/>
    <w:rsid w:val="00402E1C"/>
    <w:rsid w:val="00427773"/>
    <w:rsid w:val="00434F8A"/>
    <w:rsid w:val="0044431C"/>
    <w:rsid w:val="00481AD8"/>
    <w:rsid w:val="00496465"/>
    <w:rsid w:val="004A070C"/>
    <w:rsid w:val="004A5FB9"/>
    <w:rsid w:val="004B49F4"/>
    <w:rsid w:val="004D754B"/>
    <w:rsid w:val="004E3B13"/>
    <w:rsid w:val="004F0E56"/>
    <w:rsid w:val="00500F32"/>
    <w:rsid w:val="00501F87"/>
    <w:rsid w:val="00511F97"/>
    <w:rsid w:val="00512995"/>
    <w:rsid w:val="00514DE1"/>
    <w:rsid w:val="0052029F"/>
    <w:rsid w:val="00527254"/>
    <w:rsid w:val="00546062"/>
    <w:rsid w:val="005532E5"/>
    <w:rsid w:val="00555DC3"/>
    <w:rsid w:val="00560405"/>
    <w:rsid w:val="0059202A"/>
    <w:rsid w:val="005A2365"/>
    <w:rsid w:val="005A5F89"/>
    <w:rsid w:val="005B081C"/>
    <w:rsid w:val="005B1029"/>
    <w:rsid w:val="005C4D00"/>
    <w:rsid w:val="005D29E3"/>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432F0"/>
    <w:rsid w:val="00650347"/>
    <w:rsid w:val="00651384"/>
    <w:rsid w:val="00661916"/>
    <w:rsid w:val="00673E2D"/>
    <w:rsid w:val="0068440F"/>
    <w:rsid w:val="00687113"/>
    <w:rsid w:val="006939B6"/>
    <w:rsid w:val="00695F14"/>
    <w:rsid w:val="006B0E1D"/>
    <w:rsid w:val="006B487E"/>
    <w:rsid w:val="006B48D8"/>
    <w:rsid w:val="006B67D1"/>
    <w:rsid w:val="006C3B9E"/>
    <w:rsid w:val="006C6507"/>
    <w:rsid w:val="006D0595"/>
    <w:rsid w:val="006F0BE2"/>
    <w:rsid w:val="006F2255"/>
    <w:rsid w:val="006F2C79"/>
    <w:rsid w:val="0070354E"/>
    <w:rsid w:val="00712C22"/>
    <w:rsid w:val="00714F36"/>
    <w:rsid w:val="007200FF"/>
    <w:rsid w:val="007236B4"/>
    <w:rsid w:val="00726861"/>
    <w:rsid w:val="007403E2"/>
    <w:rsid w:val="00740759"/>
    <w:rsid w:val="007427C2"/>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D405F"/>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2347"/>
    <w:rsid w:val="008E328B"/>
    <w:rsid w:val="008F1C5B"/>
    <w:rsid w:val="008F2373"/>
    <w:rsid w:val="009030F0"/>
    <w:rsid w:val="00912D1B"/>
    <w:rsid w:val="00921794"/>
    <w:rsid w:val="009303F0"/>
    <w:rsid w:val="009428CC"/>
    <w:rsid w:val="00952B86"/>
    <w:rsid w:val="00954D75"/>
    <w:rsid w:val="00963943"/>
    <w:rsid w:val="00976450"/>
    <w:rsid w:val="009962A5"/>
    <w:rsid w:val="009A0300"/>
    <w:rsid w:val="009A170B"/>
    <w:rsid w:val="009A20E3"/>
    <w:rsid w:val="009A48A3"/>
    <w:rsid w:val="009B0973"/>
    <w:rsid w:val="009E072F"/>
    <w:rsid w:val="009F089C"/>
    <w:rsid w:val="009F2E22"/>
    <w:rsid w:val="009F36AB"/>
    <w:rsid w:val="009F7721"/>
    <w:rsid w:val="00A0641D"/>
    <w:rsid w:val="00A06B4F"/>
    <w:rsid w:val="00A16DCA"/>
    <w:rsid w:val="00A276A5"/>
    <w:rsid w:val="00A53880"/>
    <w:rsid w:val="00A611DF"/>
    <w:rsid w:val="00A620BA"/>
    <w:rsid w:val="00A75859"/>
    <w:rsid w:val="00A84EC0"/>
    <w:rsid w:val="00AB21BC"/>
    <w:rsid w:val="00AB3CA5"/>
    <w:rsid w:val="00AB51D5"/>
    <w:rsid w:val="00AC02F2"/>
    <w:rsid w:val="00AC2FD8"/>
    <w:rsid w:val="00AC40CC"/>
    <w:rsid w:val="00AD46B9"/>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16D"/>
    <w:rsid w:val="00CD42C7"/>
    <w:rsid w:val="00CD63ED"/>
    <w:rsid w:val="00CE051F"/>
    <w:rsid w:val="00CE533D"/>
    <w:rsid w:val="00D02B1F"/>
    <w:rsid w:val="00D06787"/>
    <w:rsid w:val="00D072D8"/>
    <w:rsid w:val="00D1407B"/>
    <w:rsid w:val="00D21D1C"/>
    <w:rsid w:val="00D3310B"/>
    <w:rsid w:val="00D33F01"/>
    <w:rsid w:val="00D529EE"/>
    <w:rsid w:val="00D52CDB"/>
    <w:rsid w:val="00D67C89"/>
    <w:rsid w:val="00D775D8"/>
    <w:rsid w:val="00D856DA"/>
    <w:rsid w:val="00D93963"/>
    <w:rsid w:val="00D9422A"/>
    <w:rsid w:val="00D95F9B"/>
    <w:rsid w:val="00DC726F"/>
    <w:rsid w:val="00DC7D05"/>
    <w:rsid w:val="00DD4C4F"/>
    <w:rsid w:val="00DE4154"/>
    <w:rsid w:val="00DE4AFA"/>
    <w:rsid w:val="00DE6665"/>
    <w:rsid w:val="00DF2B91"/>
    <w:rsid w:val="00E13BEF"/>
    <w:rsid w:val="00E17080"/>
    <w:rsid w:val="00E21FF9"/>
    <w:rsid w:val="00E22264"/>
    <w:rsid w:val="00E31FFC"/>
    <w:rsid w:val="00E330DE"/>
    <w:rsid w:val="00E4773B"/>
    <w:rsid w:val="00E5562A"/>
    <w:rsid w:val="00E56DB5"/>
    <w:rsid w:val="00E63689"/>
    <w:rsid w:val="00E66886"/>
    <w:rsid w:val="00E67871"/>
    <w:rsid w:val="00E711E0"/>
    <w:rsid w:val="00E752AC"/>
    <w:rsid w:val="00E767F8"/>
    <w:rsid w:val="00E773E2"/>
    <w:rsid w:val="00E84E00"/>
    <w:rsid w:val="00E860CF"/>
    <w:rsid w:val="00E86A1A"/>
    <w:rsid w:val="00E87169"/>
    <w:rsid w:val="00EA0B2C"/>
    <w:rsid w:val="00EA10FA"/>
    <w:rsid w:val="00EA2F23"/>
    <w:rsid w:val="00EA4801"/>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66E9B"/>
    <w:rsid w:val="00F9181E"/>
    <w:rsid w:val="00FA525C"/>
    <w:rsid w:val="00FB02CB"/>
    <w:rsid w:val="00FB472D"/>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0EDB1-8B48-4793-87C7-71EAEA3BF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13</Pages>
  <Words>2941</Words>
  <Characters>18534</Characters>
  <Application>Microsoft Office Word</Application>
  <DocSecurity>0</DocSecurity>
  <Lines>154</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21433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218</cp:revision>
  <dcterms:created xsi:type="dcterms:W3CDTF">2012-03-19T14:28:00Z</dcterms:created>
  <dcterms:modified xsi:type="dcterms:W3CDTF">2012-05-12T06:41:00Z</dcterms:modified>
</cp:coreProperties>
</file>