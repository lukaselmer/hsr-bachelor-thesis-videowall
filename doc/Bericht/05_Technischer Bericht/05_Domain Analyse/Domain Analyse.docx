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p>
        </w:tc>
        <w:tc>
          <w:tcPr>
            <w:tcW w:w="2303" w:type="dxa"/>
          </w:tcPr>
          <w:p w:rsidR="001D3905" w:rsidRDefault="001D3905" w:rsidP="002F0EF6">
            <w:r>
              <w:t>CH</w:t>
            </w:r>
            <w:bookmarkStart w:id="7" w:name="_GoBack"/>
            <w:bookmarkEnd w:id="7"/>
          </w:p>
        </w:tc>
      </w:tr>
    </w:tbl>
    <w:p w:rsidR="0057347C" w:rsidRDefault="0057347C" w:rsidP="00CD0CE9">
      <w:bookmarkStart w:id="8"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Heading3"/>
      </w:pPr>
      <w:bookmarkStart w:id="9" w:name="_Toc320620796"/>
      <w:bookmarkStart w:id="10" w:name="_Toc323885677"/>
      <w:bookmarkStart w:id="11" w:name="_Toc324860358"/>
      <w:r>
        <w:lastRenderedPageBreak/>
        <w:t>Daten</w:t>
      </w:r>
    </w:p>
    <w:p w:rsidR="00262915" w:rsidRDefault="00683460" w:rsidP="00683460">
      <w:pPr>
        <w:pStyle w:val="Heading4"/>
      </w:pPr>
      <w:r>
        <w:t>Domain Model</w:t>
      </w:r>
      <w:r w:rsidR="00DF3000">
        <w:t>s</w:t>
      </w:r>
    </w:p>
    <w:p w:rsidR="00725F01" w:rsidRPr="00725F01" w:rsidRDefault="00725F01" w:rsidP="00725F01">
      <w:r>
        <w:t>Auf der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71653E06" wp14:editId="54096B0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fldSimple w:instr=" SEQ Abbildung \* ARABIC ">
        <w:r w:rsidR="008D7D1F">
          <w:rPr>
            <w:noProof/>
          </w:rPr>
          <w:t>1</w:t>
        </w:r>
      </w:fldSimple>
      <w:r>
        <w:t xml:space="preserve"> - Domain Model,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E365D0" w:rsidRPr="007861A8">
        <w:rPr>
          <w:i/>
        </w:rPr>
        <w:t>LunchMenuApplication</w:t>
      </w:r>
      <w:r w:rsidR="00E365D0">
        <w:t xml:space="preserve"> oder </w:t>
      </w:r>
      <w:r w:rsidR="005A59B1">
        <w:t>jeglicher</w:t>
      </w:r>
      <w:r w:rsidR="00E365D0">
        <w:t xml:space="preserve"> erden</w:t>
      </w:r>
      <w:r w:rsidR="007861A8">
        <w:t>k</w:t>
      </w:r>
      <w:r w:rsidR="00E365D0">
        <w:t xml:space="preserve">barer Inhalt, welcher mit der </w:t>
      </w:r>
      <w:r w:rsidR="00E365D0" w:rsidRPr="005A59B1">
        <w:rPr>
          <w:i/>
        </w:rPr>
        <w:t>VideoWall</w:t>
      </w:r>
      <w:r w:rsidR="00E365D0">
        <w:t xml:space="preserve"> präsentiert werden will. Dies wird mit der Subklasse </w:t>
      </w:r>
      <w:r w:rsidR="00E365D0" w:rsidRPr="005A59B1">
        <w:rPr>
          <w:i/>
        </w:rPr>
        <w:t>AnyApplication</w:t>
      </w:r>
      <w:r w:rsidR="00E365D0">
        <w:t xml:space="preserve"> visualisiert.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668"/>
        <w:gridCol w:w="7544"/>
      </w:tblGrid>
      <w:tr w:rsidR="00E85FAA" w:rsidTr="00E85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2D5C5E">
            <w:r>
              <w:t>Attribut</w:t>
            </w:r>
          </w:p>
        </w:tc>
        <w:tc>
          <w:tcPr>
            <w:tcW w:w="7544" w:type="dxa"/>
          </w:tcPr>
          <w:p w:rsidR="00E85FAA" w:rsidRDefault="00E85FAA" w:rsidP="002D5C5E">
            <w:pPr>
              <w:cnfStyle w:val="100000000000" w:firstRow="1" w:lastRow="0" w:firstColumn="0" w:lastColumn="0" w:oddVBand="0" w:evenVBand="0" w:oddHBand="0" w:evenHBand="0" w:firstRowFirstColumn="0" w:firstRowLastColumn="0" w:lastRowFirstColumn="0" w:lastRowLastColumn="0"/>
            </w:pPr>
            <w:r>
              <w:t>Beschreibung</w:t>
            </w:r>
          </w:p>
        </w:tc>
      </w:tr>
      <w:tr w:rsidR="00E85FAA" w:rsidTr="00E85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2D5C5E">
            <w:r>
              <w:t>DemomodeText</w:t>
            </w:r>
          </w:p>
        </w:tc>
        <w:tc>
          <w:tcPr>
            <w:tcW w:w="7544" w:type="dxa"/>
          </w:tcPr>
          <w:p w:rsidR="00E85FAA" w:rsidRDefault="00E85FAA"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w:instrText>
            </w:r>
            <w:r>
              <w:instrText xml:space="preserve"> \* MERGEFORMAT </w:instrText>
            </w:r>
            <w:r>
              <w:fldChar w:fldCharType="separate"/>
            </w:r>
            <w:r>
              <w:t>I.1.3.2.2.2</w:t>
            </w:r>
            <w:r>
              <w:fldChar w:fldCharType="end"/>
            </w:r>
            <w:r>
              <w:t xml:space="preserve"> </w:t>
            </w:r>
            <w:r>
              <w:fldChar w:fldCharType="begin"/>
            </w:r>
            <w:r>
              <w:instrText xml:space="preserve"> REF _Ref324343900 \h </w:instrText>
            </w:r>
            <w:r>
              <w:instrText xml:space="preserve"> \* MERGEFORMAT </w:instrText>
            </w:r>
            <w:r>
              <w:fldChar w:fldCharType="separate"/>
            </w:r>
            <w:r w:rsidRPr="00907AEB">
              <w:t>Umset</w:t>
            </w:r>
            <w:r w:rsidRPr="001B3875">
              <w:t>zung des Demomodus „Teaser“</w:t>
            </w:r>
            <w:r>
              <w:fldChar w:fldCharType="end"/>
            </w:r>
            <w:r>
              <w:t>).</w:t>
            </w:r>
          </w:p>
        </w:tc>
      </w:tr>
      <w:tr w:rsidR="00E85FAA" w:rsidTr="00E85F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2D5C5E">
            <w:r>
              <w:t>MainView</w:t>
            </w:r>
          </w:p>
        </w:tc>
        <w:tc>
          <w:tcPr>
            <w:tcW w:w="7544" w:type="dxa"/>
          </w:tcPr>
          <w:p w:rsidR="00E85FAA" w:rsidRDefault="00E85FAA"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r>
      <w:tr w:rsidR="00E85FAA" w:rsidTr="00E85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2D5C5E">
            <w:r>
              <w:t>Name</w:t>
            </w:r>
          </w:p>
        </w:tc>
        <w:tc>
          <w:tcPr>
            <w:tcW w:w="7544" w:type="dxa"/>
          </w:tcPr>
          <w:p w:rsidR="00E85FAA" w:rsidRDefault="00E85FAA" w:rsidP="00B52E85">
            <w:pPr>
              <w:cnfStyle w:val="000000100000" w:firstRow="0" w:lastRow="0" w:firstColumn="0" w:lastColumn="0" w:oddVBand="0" w:evenVBand="0" w:oddHBand="1" w:evenHBand="0" w:firstRowFirstColumn="0" w:firstRowLastColumn="0" w:lastRowFirstColumn="0" w:lastRowLastColumn="0"/>
            </w:pPr>
            <w:r>
              <w:t xml:space="preserve">Der Name der </w:t>
            </w:r>
            <w:r w:rsidR="00B52E85">
              <w:t>Applikation</w:t>
            </w:r>
            <w:r>
              <w:t>.</w:t>
            </w:r>
          </w:p>
        </w:tc>
      </w:tr>
    </w:tbl>
    <w:p w:rsidR="0059043D" w:rsidRDefault="0059043D" w:rsidP="0059043D">
      <w:pPr>
        <w:pStyle w:val="Heading5"/>
      </w:pPr>
      <w:r>
        <w:t>Post</w:t>
      </w:r>
      <w:r w:rsidR="005665DB">
        <w:t>er</w:t>
      </w:r>
      <w:r>
        <w:t>Application</w:t>
      </w:r>
    </w:p>
    <w:p w:rsidR="0059043D" w:rsidRDefault="005665DB" w:rsidP="0059043D">
      <w:r>
        <w:rPr>
          <w:noProof/>
          <w:lang w:eastAsia="de-CH"/>
        </w:rPr>
        <w:drawing>
          <wp:inline distT="0" distB="0" distL="0" distR="0" wp14:anchorId="085BFFAE" wp14:editId="4C6C6DA8">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Caption"/>
      </w:pPr>
      <w:r>
        <w:t xml:space="preserve">Abbildung </w:t>
      </w:r>
      <w:fldSimple w:instr=" SEQ Abbildung \* ARABIC ">
        <w:r w:rsidR="008D7D1F">
          <w:rPr>
            <w:noProof/>
          </w:rPr>
          <w:t>2</w:t>
        </w:r>
      </w:fldSimple>
      <w:r>
        <w:t xml:space="preserve"> - 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t xml:space="preserve">. Ein </w:t>
      </w:r>
      <w:r w:rsidRPr="00414C83">
        <w:rPr>
          <w:i/>
        </w:rPr>
        <w:t>Poster</w:t>
      </w:r>
      <w:r>
        <w:t xml:space="preserve"> verfügt über folgende Inhalte:</w:t>
      </w:r>
    </w:p>
    <w:tbl>
      <w:tblPr>
        <w:tblStyle w:val="MediumShading1-Accent1"/>
        <w:tblW w:w="0" w:type="auto"/>
        <w:tblLook w:val="04A0" w:firstRow="1" w:lastRow="0" w:firstColumn="1" w:lastColumn="0" w:noHBand="0" w:noVBand="1"/>
      </w:tblPr>
      <w:tblGrid>
        <w:gridCol w:w="1668"/>
        <w:gridCol w:w="7544"/>
      </w:tblGrid>
      <w:tr w:rsidR="00E85FAA" w:rsidTr="008C0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8C00CE">
            <w:r>
              <w:t>Attribut</w:t>
            </w:r>
          </w:p>
        </w:tc>
        <w:tc>
          <w:tcPr>
            <w:tcW w:w="7544" w:type="dxa"/>
          </w:tcPr>
          <w:p w:rsidR="00E85FAA" w:rsidRDefault="00E85FAA" w:rsidP="008C00CE">
            <w:pPr>
              <w:cnfStyle w:val="100000000000" w:firstRow="1" w:lastRow="0" w:firstColumn="0" w:lastColumn="0" w:oddVBand="0" w:evenVBand="0" w:oddHBand="0" w:evenHBand="0" w:firstRowFirstColumn="0" w:firstRowLastColumn="0" w:lastRowFirstColumn="0" w:lastRowLastColumn="0"/>
            </w:pPr>
            <w:r>
              <w:t>Beschreibung</w:t>
            </w:r>
          </w:p>
        </w:tc>
      </w:tr>
      <w:tr w:rsidR="00E85FAA"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E85FAA" w:rsidP="008C00CE">
            <w:r>
              <w:t>Authors</w:t>
            </w:r>
          </w:p>
        </w:tc>
        <w:tc>
          <w:tcPr>
            <w:tcW w:w="7544" w:type="dxa"/>
          </w:tcPr>
          <w:p w:rsidR="00E85FAA" w:rsidRDefault="00E85FAA"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r>
      <w:tr w:rsidR="00E85FAA" w:rsidTr="008C00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DB6135" w:rsidP="008C00CE">
            <w:r>
              <w:t>DatePublished</w:t>
            </w:r>
          </w:p>
        </w:tc>
        <w:tc>
          <w:tcPr>
            <w:tcW w:w="7544" w:type="dxa"/>
          </w:tcPr>
          <w:p w:rsidR="00E85FAA" w:rsidRDefault="00CA602A"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r>
      <w:tr w:rsidR="00E85FAA"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85FAA" w:rsidRDefault="00FC260A" w:rsidP="008C00CE">
            <w:r>
              <w:t>DegreeCourse</w:t>
            </w:r>
          </w:p>
        </w:tc>
        <w:tc>
          <w:tcPr>
            <w:tcW w:w="7544" w:type="dxa"/>
          </w:tcPr>
          <w:p w:rsidR="00E85FAA" w:rsidRDefault="00FC260A"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r>
      <w:tr w:rsidR="00FC260A" w:rsidTr="008C00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C260A" w:rsidRDefault="00FC260A" w:rsidP="008C00CE">
            <w:r>
              <w:lastRenderedPageBreak/>
              <w:t>Image</w:t>
            </w:r>
          </w:p>
        </w:tc>
        <w:tc>
          <w:tcPr>
            <w:tcW w:w="7544" w:type="dxa"/>
          </w:tcPr>
          <w:p w:rsidR="00FC260A" w:rsidRDefault="00FC260A" w:rsidP="00FC260A">
            <w:pPr>
              <w:cnfStyle w:val="000000010000" w:firstRow="0" w:lastRow="0" w:firstColumn="0" w:lastColumn="0" w:oddVBand="0" w:evenVBand="0" w:oddHBand="0" w:evenHBand="1" w:firstRowFirstColumn="0" w:firstRowLastColumn="0" w:lastRowFirstColumn="0" w:lastRowLastColumn="0"/>
            </w:pPr>
            <w:r>
              <w:t>Abbildung des Posters</w:t>
            </w:r>
          </w:p>
        </w:tc>
      </w:tr>
      <w:tr w:rsidR="00FC260A"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C260A" w:rsidRDefault="00FC260A" w:rsidP="008C00CE">
            <w:r>
              <w:t>Name</w:t>
            </w:r>
          </w:p>
        </w:tc>
        <w:tc>
          <w:tcPr>
            <w:tcW w:w="7544" w:type="dxa"/>
          </w:tcPr>
          <w:p w:rsidR="00FC260A" w:rsidRDefault="00FC260A" w:rsidP="00FC260A">
            <w:pPr>
              <w:cnfStyle w:val="000000100000" w:firstRow="0" w:lastRow="0" w:firstColumn="0" w:lastColumn="0" w:oddVBand="0" w:evenVBand="0" w:oddHBand="1" w:evenHBand="0" w:firstRowFirstColumn="0" w:firstRowLastColumn="0" w:lastRowFirstColumn="0" w:lastRowLastColumn="0"/>
            </w:pPr>
            <w:r>
              <w:t>Name der Arbeit</w:t>
            </w:r>
          </w:p>
        </w:tc>
      </w:tr>
    </w:tbl>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76B7AFC1" wp14:editId="7FDE644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Pr>
            <w:noProof/>
          </w:rPr>
          <w:t>3</w:t>
        </w:r>
      </w:fldSimple>
      <w:r>
        <w:t xml:space="preserve"> - Domain Model, LunchMenuApplication</w:t>
      </w:r>
    </w:p>
    <w:p w:rsidR="008D7D1F" w:rsidRDefault="008D7D1F" w:rsidP="008D7D1F">
      <w:r>
        <w:t xml:space="preserve">Die </w:t>
      </w:r>
      <w:r w:rsidRPr="00414C83">
        <w:rPr>
          <w:i/>
        </w:rPr>
        <w:t>LunchMenuApplication</w:t>
      </w:r>
      <w:r>
        <w:t xml:space="preserve"> verwaltet ein </w:t>
      </w:r>
      <w:r w:rsidRPr="00414C83">
        <w:rPr>
          <w:i/>
        </w:rPr>
        <w:t>Lunchmenu</w:t>
      </w:r>
      <w:r w:rsidR="00D84934">
        <w:t>. Dieses verfügt über folgende Attribute:</w:t>
      </w:r>
    </w:p>
    <w:tbl>
      <w:tblPr>
        <w:tblStyle w:val="MediumShading1-Accent1"/>
        <w:tblW w:w="0" w:type="auto"/>
        <w:tblLook w:val="04A0" w:firstRow="1" w:lastRow="0" w:firstColumn="1" w:lastColumn="0" w:noHBand="0" w:noVBand="1"/>
      </w:tblPr>
      <w:tblGrid>
        <w:gridCol w:w="1668"/>
        <w:gridCol w:w="7544"/>
      </w:tblGrid>
      <w:tr w:rsidR="00D84934" w:rsidTr="008C0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D84934" w:rsidRDefault="00D84934" w:rsidP="008C00CE">
            <w:r>
              <w:t>Attribut</w:t>
            </w:r>
          </w:p>
        </w:tc>
        <w:tc>
          <w:tcPr>
            <w:tcW w:w="7544" w:type="dxa"/>
          </w:tcPr>
          <w:p w:rsidR="00D84934" w:rsidRDefault="00D84934" w:rsidP="008C00CE">
            <w:pPr>
              <w:cnfStyle w:val="100000000000" w:firstRow="1" w:lastRow="0" w:firstColumn="0" w:lastColumn="0" w:oddVBand="0" w:evenVBand="0" w:oddHBand="0" w:evenHBand="0" w:firstRowFirstColumn="0" w:firstRowLastColumn="0" w:lastRowFirstColumn="0" w:lastRowLastColumn="0"/>
            </w:pPr>
            <w:r>
              <w:t>Beschreibung</w:t>
            </w:r>
          </w:p>
        </w:tc>
      </w:tr>
      <w:tr w:rsidR="00D84934"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D84934" w:rsidRDefault="00D84934" w:rsidP="008C00CE">
            <w:r>
              <w:t>Date</w:t>
            </w:r>
          </w:p>
        </w:tc>
        <w:tc>
          <w:tcPr>
            <w:tcW w:w="7544" w:type="dxa"/>
          </w:tcPr>
          <w:p w:rsidR="00D84934" w:rsidRDefault="00D84934" w:rsidP="008C00CE">
            <w:pPr>
              <w:cnfStyle w:val="000000100000" w:firstRow="0" w:lastRow="0" w:firstColumn="0" w:lastColumn="0" w:oddVBand="0" w:evenVBand="0" w:oddHBand="1" w:evenHBand="0" w:firstRowFirstColumn="0" w:firstRowLastColumn="0" w:lastRowFirstColumn="0" w:lastRowLastColumn="0"/>
            </w:pPr>
            <w:r>
              <w:t>Datum des Lunchmenus.</w:t>
            </w:r>
            <w:r w:rsidR="0002650D">
              <w:t xml:space="preserve"> Dabei handelt es sich immer um das Datum des aktuellen Tags.</w:t>
            </w:r>
          </w:p>
        </w:tc>
      </w:tr>
    </w:tbl>
    <w:p w:rsidR="00D84934" w:rsidRDefault="003031D1" w:rsidP="008D7D1F">
      <w:r>
        <w:t xml:space="preserve">Das </w:t>
      </w:r>
      <w:r w:rsidRPr="00E857FF">
        <w:rPr>
          <w:i/>
        </w:rPr>
        <w:t>LunchMenu</w:t>
      </w:r>
      <w:r>
        <w:t xml:space="preserve"> selber bietet verschiedene </w:t>
      </w:r>
      <w:r w:rsidRPr="00E857FF">
        <w:rPr>
          <w:i/>
        </w:rPr>
        <w:t>Dishes</w:t>
      </w:r>
      <w:r>
        <w:t xml:space="preserve"> an. Diese haben folgende Inhalte:</w:t>
      </w:r>
    </w:p>
    <w:tbl>
      <w:tblPr>
        <w:tblStyle w:val="MediumShading1-Accent1"/>
        <w:tblW w:w="0" w:type="auto"/>
        <w:tblLook w:val="04A0" w:firstRow="1" w:lastRow="0" w:firstColumn="1" w:lastColumn="0" w:noHBand="0" w:noVBand="1"/>
      </w:tblPr>
      <w:tblGrid>
        <w:gridCol w:w="1668"/>
        <w:gridCol w:w="7544"/>
      </w:tblGrid>
      <w:tr w:rsidR="00387D5D" w:rsidTr="008C0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387D5D" w:rsidRDefault="00387D5D" w:rsidP="008C00CE">
            <w:r>
              <w:t>Attribut</w:t>
            </w:r>
          </w:p>
        </w:tc>
        <w:tc>
          <w:tcPr>
            <w:tcW w:w="7544" w:type="dxa"/>
          </w:tcPr>
          <w:p w:rsidR="00387D5D" w:rsidRDefault="00387D5D" w:rsidP="008C00CE">
            <w:pPr>
              <w:cnfStyle w:val="100000000000" w:firstRow="1" w:lastRow="0" w:firstColumn="0" w:lastColumn="0" w:oddVBand="0" w:evenVBand="0" w:oddHBand="0" w:evenHBand="0" w:firstRowFirstColumn="0" w:firstRowLastColumn="0" w:lastRowFirstColumn="0" w:lastRowLastColumn="0"/>
            </w:pPr>
            <w:r>
              <w:t>Beschreibung</w:t>
            </w:r>
          </w:p>
        </w:tc>
      </w:tr>
      <w:tr w:rsidR="00387D5D"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387D5D" w:rsidRDefault="008928B5" w:rsidP="008C00CE">
            <w:r>
              <w:t>Name</w:t>
            </w:r>
          </w:p>
        </w:tc>
        <w:tc>
          <w:tcPr>
            <w:tcW w:w="7544" w:type="dxa"/>
          </w:tcPr>
          <w:p w:rsidR="00387D5D" w:rsidRDefault="008928B5" w:rsidP="008C00CE">
            <w:pPr>
              <w:cnfStyle w:val="000000100000" w:firstRow="0" w:lastRow="0" w:firstColumn="0" w:lastColumn="0" w:oddVBand="0" w:evenVBand="0" w:oddHBand="1" w:evenHBand="0" w:firstRowFirstColumn="0" w:firstRowLastColumn="0" w:lastRowFirstColumn="0" w:lastRowLastColumn="0"/>
            </w:pPr>
            <w:r>
              <w:t>Name des Dishes.</w:t>
            </w:r>
          </w:p>
        </w:tc>
      </w:tr>
      <w:tr w:rsidR="00832D23" w:rsidTr="008C00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32D23" w:rsidRDefault="00832D23" w:rsidP="008C00CE">
            <w:r>
              <w:t>Price</w:t>
            </w:r>
          </w:p>
        </w:tc>
        <w:tc>
          <w:tcPr>
            <w:tcW w:w="7544" w:type="dxa"/>
          </w:tcPr>
          <w:p w:rsidR="00832D23" w:rsidRDefault="00832D23" w:rsidP="008C00CE">
            <w:pPr>
              <w:cnfStyle w:val="000000010000" w:firstRow="0" w:lastRow="0" w:firstColumn="0" w:lastColumn="0" w:oddVBand="0" w:evenVBand="0" w:oddHBand="0" w:evenHBand="1" w:firstRowFirstColumn="0" w:firstRowLastColumn="0" w:lastRowFirstColumn="0" w:lastRowLastColumn="0"/>
            </w:pPr>
            <w:r>
              <w:t>Preis des Dishes.</w:t>
            </w:r>
          </w:p>
        </w:tc>
      </w:tr>
      <w:tr w:rsidR="00832D23" w:rsidTr="008C0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32D23" w:rsidRDefault="00832D23" w:rsidP="008C00CE">
            <w:r>
              <w:t>Typ</w:t>
            </w:r>
          </w:p>
        </w:tc>
        <w:tc>
          <w:tcPr>
            <w:tcW w:w="7544" w:type="dxa"/>
          </w:tcPr>
          <w:p w:rsidR="00832D23" w:rsidRDefault="00832D23" w:rsidP="008C00CE">
            <w:pPr>
              <w:cnfStyle w:val="000000100000" w:firstRow="0" w:lastRow="0" w:firstColumn="0" w:lastColumn="0" w:oddVBand="0" w:evenVBand="0" w:oddHBand="1" w:evenHBand="0" w:firstRowFirstColumn="0" w:firstRowLastColumn="0" w:lastRowFirstColumn="0" w:lastRowLastColumn="0"/>
            </w:pPr>
            <w:r>
              <w:t>Typ des Dishes.</w:t>
            </w:r>
          </w:p>
        </w:tc>
      </w:tr>
    </w:tbl>
    <w:p w:rsidR="00387D5D" w:rsidRPr="008D7D1F" w:rsidRDefault="00387D5D" w:rsidP="008D7D1F"/>
    <w:p w:rsidR="004739DC" w:rsidRDefault="00683460" w:rsidP="00A83529">
      <w:pPr>
        <w:pStyle w:val="Heading4"/>
      </w:pPr>
      <w:r>
        <w:t>Verfügbarkeit Daten</w:t>
      </w:r>
    </w:p>
    <w:p w:rsidR="00406D96" w:rsidRPr="00406D96" w:rsidRDefault="00406D96" w:rsidP="00406D96"/>
    <w:p w:rsidR="004739DC" w:rsidRDefault="004739DC" w:rsidP="004739DC">
      <w:pPr>
        <w:pStyle w:val="Heading5"/>
      </w:pPr>
      <w:r>
        <w:t>Poster</w:t>
      </w:r>
    </w:p>
    <w:p w:rsidR="004739DC" w:rsidRPr="004739DC" w:rsidRDefault="004739DC" w:rsidP="004739DC"/>
    <w:p w:rsidR="00A83529" w:rsidRPr="00650FE4" w:rsidRDefault="004739DC" w:rsidP="004739DC">
      <w:pPr>
        <w:pStyle w:val="Heading5"/>
      </w:pPr>
      <w:r>
        <w:t>Mittagsmenu</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1" w:name="_Ref320005002"/>
      <w:bookmarkStart w:id="22" w:name="_Toc320620799"/>
      <w:bookmarkStart w:id="23" w:name="_Toc324860360"/>
      <w:r>
        <w:t>Ideensammlung</w:t>
      </w:r>
      <w:bookmarkEnd w:id="21"/>
      <w:bookmarkEnd w:id="22"/>
      <w:bookmarkEnd w:id="23"/>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4" w:name="_Ref319938869"/>
      <w:r>
        <w:t xml:space="preserve">Abbildung </w:t>
      </w:r>
      <w:r w:rsidR="00711145">
        <w:fldChar w:fldCharType="begin"/>
      </w:r>
      <w:r w:rsidR="00711145">
        <w:instrText xml:space="preserve"> SEQ Abbildung \* ARABIC </w:instrText>
      </w:r>
      <w:r w:rsidR="00711145">
        <w:fldChar w:fldCharType="separate"/>
      </w:r>
      <w:r w:rsidR="008D7D1F">
        <w:rPr>
          <w:noProof/>
        </w:rPr>
        <w:t>4</w:t>
      </w:r>
      <w:r w:rsidR="00711145">
        <w:rPr>
          <w:noProof/>
        </w:rPr>
        <w:fldChar w:fldCharType="end"/>
      </w:r>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540321">
        <w:t>Erste Ideen waren</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540321">
        <w:t>war</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B46956">
        <w:t>Für</w:t>
      </w:r>
      <w:r w:rsidR="00977F36">
        <w:t xml:space="preserve"> </w:t>
      </w:r>
      <w:r w:rsidR="00B46956">
        <w:t xml:space="preserve">den </w:t>
      </w:r>
      <w:r w:rsidR="00977F36">
        <w:t>Demomodus</w:t>
      </w:r>
      <w:r w:rsidR="0013349E">
        <w:t xml:space="preserve"> wurde</w:t>
      </w:r>
      <w:r w:rsidR="00CF6494">
        <w:t>n</w:t>
      </w:r>
      <w:r w:rsidR="0013349E">
        <w:t xml:space="preserve"> später</w:t>
      </w:r>
      <w:r w:rsidR="00B46956">
        <w:t xml:space="preserve"> weitere Ideen gesammelt und</w:t>
      </w:r>
      <w:r w:rsidR="0013349E">
        <w:t xml:space="preserve"> </w:t>
      </w:r>
      <w:r w:rsidR="00B46956">
        <w:t>ausgearbeitet</w:t>
      </w:r>
      <w:r w:rsidR="000700FC">
        <w:t xml:space="preserve"> </w:t>
      </w:r>
      <w:r w:rsidR="0013349E">
        <w:t xml:space="preserve">(siehe hierzu </w:t>
      </w:r>
      <w:r w:rsidR="0013349E">
        <w:fldChar w:fldCharType="begin"/>
      </w:r>
      <w:r w:rsidR="0013349E">
        <w:instrText xml:space="preserve"> REF _Ref325448898 \r \h </w:instrText>
      </w:r>
      <w:r w:rsidR="0013349E">
        <w:fldChar w:fldCharType="separate"/>
      </w:r>
      <w:r w:rsidR="0013349E">
        <w:t>I.1.2.2</w:t>
      </w:r>
      <w:r w:rsidR="0013349E">
        <w:fldChar w:fldCharType="end"/>
      </w:r>
      <w:r w:rsidR="0062255E">
        <w:t xml:space="preserve"> </w:t>
      </w:r>
      <w:r w:rsidR="0013349E">
        <w:fldChar w:fldCharType="begin"/>
      </w:r>
      <w:r w:rsidR="0013349E">
        <w:instrText xml:space="preserve"> REF _Ref325448901 \h </w:instrText>
      </w:r>
      <w:r w:rsidR="0013349E">
        <w:fldChar w:fldCharType="separate"/>
      </w:r>
      <w:r w:rsidR="0013349E">
        <w:t>Demomodus</w:t>
      </w:r>
      <w:r w:rsidR="0013349E">
        <w:fldChar w:fldCharType="end"/>
      </w:r>
      <w:r w:rsidR="0013349E">
        <w:t>).</w:t>
      </w:r>
      <w:r w:rsidR="00C14FAF">
        <w:t xml:space="preserve">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3188A867" wp14:editId="62B13FB9">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5" w:name="_Ref319939003"/>
      <w:r>
        <w:t xml:space="preserve">Abbildung </w:t>
      </w:r>
      <w:r w:rsidR="00711145">
        <w:fldChar w:fldCharType="begin"/>
      </w:r>
      <w:r w:rsidR="00711145">
        <w:instrText xml:space="preserve"> SEQ Abbildung \* ARABIC </w:instrText>
      </w:r>
      <w:r w:rsidR="00711145">
        <w:fldChar w:fldCharType="separate"/>
      </w:r>
      <w:r w:rsidR="008D7D1F">
        <w:rPr>
          <w:noProof/>
        </w:rPr>
        <w:t>5</w:t>
      </w:r>
      <w:r w:rsidR="00711145">
        <w:rPr>
          <w:noProof/>
        </w:rPr>
        <w:fldChar w:fldCharType="end"/>
      </w:r>
      <w:r>
        <w:t xml:space="preserve"> - Posteransicht</w:t>
      </w:r>
      <w:bookmarkEnd w:id="25"/>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44E680E9" wp14:editId="59EC49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4">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6" w:name="_Ref319940831"/>
      <w:r>
        <w:t xml:space="preserve">Abbildung </w:t>
      </w:r>
      <w:r w:rsidR="00711145">
        <w:fldChar w:fldCharType="begin"/>
      </w:r>
      <w:r w:rsidR="00711145">
        <w:instrText xml:space="preserve"> SEQ Abbildung \* ARABIC </w:instrText>
      </w:r>
      <w:r w:rsidR="00711145">
        <w:fldChar w:fldCharType="separate"/>
      </w:r>
      <w:r w:rsidR="008D7D1F">
        <w:rPr>
          <w:noProof/>
        </w:rPr>
        <w:t>6</w:t>
      </w:r>
      <w:r w:rsidR="00711145">
        <w:rPr>
          <w:noProof/>
        </w:rPr>
        <w:fldChar w:fldCharType="end"/>
      </w:r>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8C41271" wp14:editId="7504573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7" w:name="_Ref319995195"/>
      <w:r>
        <w:t xml:space="preserve">Abbildung </w:t>
      </w:r>
      <w:r w:rsidR="00711145">
        <w:fldChar w:fldCharType="begin"/>
      </w:r>
      <w:r w:rsidR="00711145">
        <w:instrText xml:space="preserve"> SEQ Abbildung \* ARABIC </w:instrText>
      </w:r>
      <w:r w:rsidR="00711145">
        <w:fldChar w:fldCharType="separate"/>
      </w:r>
      <w:r w:rsidR="008D7D1F">
        <w:rPr>
          <w:noProof/>
        </w:rPr>
        <w:t>7</w:t>
      </w:r>
      <w:r w:rsidR="00711145">
        <w:rPr>
          <w:noProof/>
        </w:rPr>
        <w:fldChar w:fldCharType="end"/>
      </w:r>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42937F00" wp14:editId="2F7BF38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8</w:t>
      </w:r>
      <w:r w:rsidR="0071114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326CCE">
      <w:pPr>
        <w:pStyle w:val="Heading4"/>
      </w:pPr>
      <w:bookmarkStart w:id="32" w:name="_Toc324860363"/>
      <w:r>
        <w:lastRenderedPageBreak/>
        <w:t>Demomodus</w:t>
      </w:r>
      <w:bookmarkEnd w:id="32"/>
    </w:p>
    <w:p w:rsidR="0057347C" w:rsidRPr="0057347C" w:rsidRDefault="0057347C" w:rsidP="00326CCE">
      <w:pPr>
        <w:pStyle w:val="Heading5"/>
      </w:pPr>
      <w:bookmarkStart w:id="33" w:name="_Toc324860364"/>
      <w:r>
        <w:t>Ideensammlung</w:t>
      </w:r>
      <w:bookmarkEnd w:id="33"/>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4" w:name="_Ref324341967"/>
      <w:bookmarkStart w:id="35" w:name="_Toc324860365"/>
      <w:r>
        <w:t>Sammlung und Besprechung</w:t>
      </w:r>
      <w:r w:rsidR="00CA44B4">
        <w:t xml:space="preserve"> der Ideen</w:t>
      </w:r>
      <w:bookmarkEnd w:id="34"/>
      <w:bookmarkEnd w:id="3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7">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6" w:name="_Ref323983857"/>
      <w:r>
        <w:t xml:space="preserve">Abbildung </w:t>
      </w:r>
      <w:r w:rsidR="00711145">
        <w:fldChar w:fldCharType="begin"/>
      </w:r>
      <w:r w:rsidR="00711145">
        <w:instrText xml:space="preserve"> SEQ Abbildung \* ARABIC </w:instrText>
      </w:r>
      <w:r w:rsidR="00711145">
        <w:fldChar w:fldCharType="separate"/>
      </w:r>
      <w:r w:rsidR="008D7D1F">
        <w:rPr>
          <w:noProof/>
        </w:rPr>
        <w:t>9</w:t>
      </w:r>
      <w:r w:rsidR="00711145">
        <w:rPr>
          <w:noProof/>
        </w:rPr>
        <w:fldChar w:fldCharType="end"/>
      </w:r>
      <w:r w:rsidR="00EA4801">
        <w:t xml:space="preserve"> - </w:t>
      </w:r>
      <w:r>
        <w:t>Demomodus, Ideen 1-3</w:t>
      </w:r>
      <w:bookmarkEnd w:id="3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10</w:t>
      </w:r>
      <w:r w:rsidR="00711145">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9">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7" w:name="_Ref323982977"/>
      <w:r>
        <w:t xml:space="preserve">Abbildung </w:t>
      </w:r>
      <w:r w:rsidR="00711145">
        <w:fldChar w:fldCharType="begin"/>
      </w:r>
      <w:r w:rsidR="00711145">
        <w:instrText xml:space="preserve"> SEQ Abbildung \* ARABIC </w:instrText>
      </w:r>
      <w:r w:rsidR="00711145">
        <w:fldChar w:fldCharType="separate"/>
      </w:r>
      <w:r w:rsidR="008D7D1F">
        <w:rPr>
          <w:noProof/>
        </w:rPr>
        <w:t>11</w:t>
      </w:r>
      <w:r w:rsidR="00711145">
        <w:rPr>
          <w:noProof/>
        </w:rPr>
        <w:fldChar w:fldCharType="end"/>
      </w:r>
      <w:r>
        <w:t xml:space="preserve"> - Demomodus, Idee 12, Erweiterung zu Idee 8</w:t>
      </w:r>
      <w:bookmarkEnd w:id="37"/>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0">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12</w:t>
      </w:r>
      <w:r w:rsidR="0071114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1">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13</w:t>
      </w:r>
      <w:r w:rsidR="0071114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8" w:name="_Toc324860366"/>
      <w:r>
        <w:t>Auswahl der besten Idee für den Demomodus</w:t>
      </w:r>
      <w:bookmarkEnd w:id="3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w:t>
      </w:r>
      <w:r w:rsidR="00C310D5">
        <w:t>Die Sperrung der Wall mit einem symbolischen Schloss</w:t>
      </w:r>
      <w:r w:rsidR="00893A49">
        <w:t>,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39" w:name="_Toc324860367"/>
      <w:r>
        <w:lastRenderedPageBreak/>
        <w:t>Umsetzung</w:t>
      </w:r>
      <w:bookmarkEnd w:id="39"/>
    </w:p>
    <w:p w:rsidR="002A360F" w:rsidRDefault="00BE1A7A" w:rsidP="00326CCE">
      <w:pPr>
        <w:pStyle w:val="Heading6"/>
      </w:pPr>
      <w:bookmarkStart w:id="40" w:name="_Ref324520798"/>
      <w:bookmarkStart w:id="41" w:name="_Toc324860368"/>
      <w:r>
        <w:t xml:space="preserve">Besprechung </w:t>
      </w:r>
      <w:r w:rsidR="002A360F">
        <w:t>Demomodus „Kraftfeld“</w:t>
      </w:r>
      <w:bookmarkEnd w:id="40"/>
      <w:bookmarkEnd w:id="4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2" w:name="_Ref324342112"/>
      <w:r>
        <w:t xml:space="preserve">Abbildung </w:t>
      </w:r>
      <w:r w:rsidR="00711145">
        <w:fldChar w:fldCharType="begin"/>
      </w:r>
      <w:r w:rsidR="00711145">
        <w:instrText xml:space="preserve"> SEQ Abbildung \* ARABIC</w:instrText>
      </w:r>
      <w:r w:rsidR="00711145">
        <w:instrText xml:space="preserve"> </w:instrText>
      </w:r>
      <w:r w:rsidR="00711145">
        <w:fldChar w:fldCharType="separate"/>
      </w:r>
      <w:r w:rsidR="008D7D1F">
        <w:rPr>
          <w:noProof/>
        </w:rPr>
        <w:t>14</w:t>
      </w:r>
      <w:r w:rsidR="00711145">
        <w:rPr>
          <w:noProof/>
        </w:rPr>
        <w:fldChar w:fldCharType="end"/>
      </w:r>
      <w:r>
        <w:t xml:space="preserve"> - Teilaufgaben des Demomodus "Kraftfeld"</w:t>
      </w:r>
      <w:bookmarkEnd w:id="4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3" w:name="_Ref324342625"/>
      <w:r>
        <w:t xml:space="preserve">Abbildung </w:t>
      </w:r>
      <w:r w:rsidR="00711145">
        <w:fldChar w:fldCharType="begin"/>
      </w:r>
      <w:r w:rsidR="00711145">
        <w:instrText xml:space="preserve"> SEQ Abbildung \* ARABIC </w:instrText>
      </w:r>
      <w:r w:rsidR="00711145">
        <w:fldChar w:fldCharType="separate"/>
      </w:r>
      <w:r w:rsidR="008D7D1F">
        <w:rPr>
          <w:noProof/>
        </w:rPr>
        <w:t>15</w:t>
      </w:r>
      <w:r w:rsidR="00711145">
        <w:rPr>
          <w:noProof/>
        </w:rPr>
        <w:fldChar w:fldCharType="end"/>
      </w:r>
      <w:r>
        <w:t xml:space="preserve"> </w:t>
      </w:r>
      <w:r w:rsidR="00E5562A">
        <w:t>-</w:t>
      </w:r>
      <w:r>
        <w:t xml:space="preserve"> </w:t>
      </w:r>
      <w:r w:rsidR="00E5562A">
        <w:t xml:space="preserve">Ideen zur </w:t>
      </w:r>
      <w:r>
        <w:t>Bewegungsart der Teilchen</w:t>
      </w:r>
      <w:bookmarkEnd w:id="4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4" w:name="_Toc324860369"/>
      <w:r>
        <w:t>Fazit</w:t>
      </w:r>
      <w:bookmarkEnd w:id="4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5" w:name="_Ref324343900"/>
      <w:bookmarkStart w:id="46" w:name="_Toc324860370"/>
      <w:r w:rsidRPr="001B3875">
        <w:t>U</w:t>
      </w:r>
      <w:r w:rsidRPr="001B3875">
        <w:rPr>
          <w:rStyle w:val="Heading5Char"/>
        </w:rPr>
        <w:t>m</w:t>
      </w:r>
      <w:r w:rsidRPr="001B3875">
        <w:t>setzung des Demomodus „</w:t>
      </w:r>
      <w:r w:rsidR="000163D2" w:rsidRPr="001B3875">
        <w:t>Teaser</w:t>
      </w:r>
      <w:r w:rsidRPr="001B3875">
        <w:t>“</w:t>
      </w:r>
      <w:bookmarkEnd w:id="45"/>
      <w:bookmarkEnd w:id="4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4">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7" w:name="_Ref324932651"/>
      <w:r>
        <w:t xml:space="preserve">Abbildung </w:t>
      </w:r>
      <w:r w:rsidR="00711145">
        <w:fldChar w:fldCharType="begin"/>
      </w:r>
      <w:r w:rsidR="00711145">
        <w:instrText xml:space="preserve"> SEQ Abbildung \* ARABIC </w:instrText>
      </w:r>
      <w:r w:rsidR="00711145">
        <w:fldChar w:fldCharType="separate"/>
      </w:r>
      <w:r w:rsidR="008D7D1F">
        <w:rPr>
          <w:noProof/>
        </w:rPr>
        <w:t>16</w:t>
      </w:r>
      <w:r w:rsidR="00711145">
        <w:rPr>
          <w:noProof/>
        </w:rPr>
        <w:fldChar w:fldCharType="end"/>
      </w:r>
      <w:r>
        <w:t xml:space="preserve"> - Zustandsdiagramm Interaktions- und Demomodus</w:t>
      </w:r>
      <w:bookmarkEnd w:id="47"/>
    </w:p>
    <w:p w:rsidR="00BD5901" w:rsidRDefault="00BD5901" w:rsidP="00326CCE">
      <w:pPr>
        <w:pStyle w:val="Heading5"/>
      </w:pPr>
      <w:bookmarkStart w:id="48" w:name="_Toc324860371"/>
      <w:r>
        <w:t>Externes Design</w:t>
      </w:r>
      <w:bookmarkEnd w:id="48"/>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17</w:t>
      </w:r>
      <w:r w:rsidR="00711145">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18</w:t>
      </w:r>
      <w:r w:rsidR="00711145">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145" w:rsidRDefault="00711145" w:rsidP="008F2373">
      <w:pPr>
        <w:spacing w:after="0"/>
      </w:pPr>
      <w:r>
        <w:separator/>
      </w:r>
    </w:p>
  </w:endnote>
  <w:endnote w:type="continuationSeparator" w:id="0">
    <w:p w:rsidR="00711145" w:rsidRDefault="0071114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A83529">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1D3905" w:rsidRPr="001D3905">
      <w:rPr>
        <w:b/>
        <w:noProof/>
        <w:lang w:val="de-DE"/>
      </w:rPr>
      <w:t>1</w:t>
    </w:r>
    <w:r w:rsidR="00AF4AE0">
      <w:rPr>
        <w:b/>
      </w:rPr>
      <w:fldChar w:fldCharType="end"/>
    </w:r>
    <w:r w:rsidR="008F2373">
      <w:rPr>
        <w:lang w:val="de-DE"/>
      </w:rPr>
      <w:t xml:space="preserve"> von </w:t>
    </w:r>
    <w:r w:rsidR="00711145">
      <w:fldChar w:fldCharType="begin"/>
    </w:r>
    <w:r w:rsidR="00711145">
      <w:instrText>NUMPAGES  \* Arabic  \* MERGEFORMAT</w:instrText>
    </w:r>
    <w:r w:rsidR="00711145">
      <w:fldChar w:fldCharType="separate"/>
    </w:r>
    <w:r w:rsidR="001D3905" w:rsidRPr="001D3905">
      <w:rPr>
        <w:b/>
        <w:noProof/>
        <w:lang w:val="de-DE"/>
      </w:rPr>
      <w:t>17</w:t>
    </w:r>
    <w:r w:rsidR="0071114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145" w:rsidRDefault="00711145" w:rsidP="008F2373">
      <w:pPr>
        <w:spacing w:after="0"/>
      </w:pPr>
      <w:r>
        <w:separator/>
      </w:r>
    </w:p>
  </w:footnote>
  <w:footnote w:type="continuationSeparator" w:id="0">
    <w:p w:rsidR="00711145" w:rsidRDefault="0071114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5"/>
  </w:num>
  <w:num w:numId="5">
    <w:abstractNumId w:val="7"/>
  </w:num>
  <w:num w:numId="6">
    <w:abstractNumId w:val="9"/>
  </w:num>
  <w:num w:numId="7">
    <w:abstractNumId w:val="1"/>
  </w:num>
  <w:num w:numId="8">
    <w:abstractNumId w:val="10"/>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23D88"/>
    <w:rsid w:val="0002650D"/>
    <w:rsid w:val="0003203E"/>
    <w:rsid w:val="00032694"/>
    <w:rsid w:val="0003475F"/>
    <w:rsid w:val="00043264"/>
    <w:rsid w:val="00046DBF"/>
    <w:rsid w:val="000700FC"/>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17381"/>
    <w:rsid w:val="00125B7B"/>
    <w:rsid w:val="0013349E"/>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215E2"/>
    <w:rsid w:val="00223137"/>
    <w:rsid w:val="00225791"/>
    <w:rsid w:val="00234E6C"/>
    <w:rsid w:val="00240E60"/>
    <w:rsid w:val="00241093"/>
    <w:rsid w:val="002433A7"/>
    <w:rsid w:val="00244939"/>
    <w:rsid w:val="00246815"/>
    <w:rsid w:val="00247289"/>
    <w:rsid w:val="002534B4"/>
    <w:rsid w:val="00253D4E"/>
    <w:rsid w:val="002606BE"/>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341A"/>
    <w:rsid w:val="00365474"/>
    <w:rsid w:val="003676AB"/>
    <w:rsid w:val="00370CFD"/>
    <w:rsid w:val="00377627"/>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40FB"/>
    <w:rsid w:val="003F3BDD"/>
    <w:rsid w:val="003F7D9B"/>
    <w:rsid w:val="00402E1C"/>
    <w:rsid w:val="00406D96"/>
    <w:rsid w:val="00414C83"/>
    <w:rsid w:val="00427773"/>
    <w:rsid w:val="00434F8A"/>
    <w:rsid w:val="0044431C"/>
    <w:rsid w:val="0046200A"/>
    <w:rsid w:val="004739DC"/>
    <w:rsid w:val="00481AD8"/>
    <w:rsid w:val="00496465"/>
    <w:rsid w:val="004A070C"/>
    <w:rsid w:val="004A12C6"/>
    <w:rsid w:val="004A5FB9"/>
    <w:rsid w:val="004B49F4"/>
    <w:rsid w:val="004D754B"/>
    <w:rsid w:val="004E3B13"/>
    <w:rsid w:val="004E742F"/>
    <w:rsid w:val="004F0E56"/>
    <w:rsid w:val="00500F32"/>
    <w:rsid w:val="00501B42"/>
    <w:rsid w:val="00501F87"/>
    <w:rsid w:val="00511F97"/>
    <w:rsid w:val="00512995"/>
    <w:rsid w:val="00514DE1"/>
    <w:rsid w:val="0052029F"/>
    <w:rsid w:val="00527254"/>
    <w:rsid w:val="00540321"/>
    <w:rsid w:val="00546062"/>
    <w:rsid w:val="0055322B"/>
    <w:rsid w:val="005532E5"/>
    <w:rsid w:val="00555DC3"/>
    <w:rsid w:val="00560405"/>
    <w:rsid w:val="005665DB"/>
    <w:rsid w:val="0057347C"/>
    <w:rsid w:val="00577AD5"/>
    <w:rsid w:val="00577FDF"/>
    <w:rsid w:val="0059043D"/>
    <w:rsid w:val="0059202A"/>
    <w:rsid w:val="005A2365"/>
    <w:rsid w:val="005A59B1"/>
    <w:rsid w:val="005A5F89"/>
    <w:rsid w:val="005B081C"/>
    <w:rsid w:val="005B1029"/>
    <w:rsid w:val="005B19CB"/>
    <w:rsid w:val="005B55F6"/>
    <w:rsid w:val="005C4D00"/>
    <w:rsid w:val="005D29E3"/>
    <w:rsid w:val="005D33E6"/>
    <w:rsid w:val="005D7605"/>
    <w:rsid w:val="005D7A95"/>
    <w:rsid w:val="005E1D61"/>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32D23"/>
    <w:rsid w:val="00834310"/>
    <w:rsid w:val="00842BC4"/>
    <w:rsid w:val="00844ADD"/>
    <w:rsid w:val="00846CCB"/>
    <w:rsid w:val="0085252E"/>
    <w:rsid w:val="0086386F"/>
    <w:rsid w:val="00863BA8"/>
    <w:rsid w:val="00865028"/>
    <w:rsid w:val="00865943"/>
    <w:rsid w:val="00870C31"/>
    <w:rsid w:val="008722E3"/>
    <w:rsid w:val="00873A3E"/>
    <w:rsid w:val="00887085"/>
    <w:rsid w:val="008928B5"/>
    <w:rsid w:val="00893A49"/>
    <w:rsid w:val="0089448D"/>
    <w:rsid w:val="008A37BB"/>
    <w:rsid w:val="008A3A61"/>
    <w:rsid w:val="008A4E18"/>
    <w:rsid w:val="008B2997"/>
    <w:rsid w:val="008B2BE0"/>
    <w:rsid w:val="008B67E5"/>
    <w:rsid w:val="008C0011"/>
    <w:rsid w:val="008C43D1"/>
    <w:rsid w:val="008C54BF"/>
    <w:rsid w:val="008C5643"/>
    <w:rsid w:val="008C66BA"/>
    <w:rsid w:val="008D1CC2"/>
    <w:rsid w:val="008D7D1F"/>
    <w:rsid w:val="008E2347"/>
    <w:rsid w:val="008E328B"/>
    <w:rsid w:val="008E3B20"/>
    <w:rsid w:val="008F1C5B"/>
    <w:rsid w:val="008F2373"/>
    <w:rsid w:val="009030F0"/>
    <w:rsid w:val="00907AEB"/>
    <w:rsid w:val="009108BA"/>
    <w:rsid w:val="00912D1B"/>
    <w:rsid w:val="00916D2C"/>
    <w:rsid w:val="00921794"/>
    <w:rsid w:val="009303F0"/>
    <w:rsid w:val="009428CC"/>
    <w:rsid w:val="009460EC"/>
    <w:rsid w:val="00952B86"/>
    <w:rsid w:val="00954D75"/>
    <w:rsid w:val="00963943"/>
    <w:rsid w:val="00976450"/>
    <w:rsid w:val="0097791A"/>
    <w:rsid w:val="00977F36"/>
    <w:rsid w:val="009962A5"/>
    <w:rsid w:val="009A0300"/>
    <w:rsid w:val="009A170B"/>
    <w:rsid w:val="009A20E3"/>
    <w:rsid w:val="009A48A3"/>
    <w:rsid w:val="009B0973"/>
    <w:rsid w:val="009E072F"/>
    <w:rsid w:val="009E191D"/>
    <w:rsid w:val="009E5A31"/>
    <w:rsid w:val="009F089C"/>
    <w:rsid w:val="009F2E22"/>
    <w:rsid w:val="009F36AB"/>
    <w:rsid w:val="009F7721"/>
    <w:rsid w:val="00A0641D"/>
    <w:rsid w:val="00A06B4F"/>
    <w:rsid w:val="00A16DCA"/>
    <w:rsid w:val="00A276A5"/>
    <w:rsid w:val="00A429D1"/>
    <w:rsid w:val="00A53880"/>
    <w:rsid w:val="00A611DF"/>
    <w:rsid w:val="00A620BA"/>
    <w:rsid w:val="00A75859"/>
    <w:rsid w:val="00A8006A"/>
    <w:rsid w:val="00A83258"/>
    <w:rsid w:val="00A83529"/>
    <w:rsid w:val="00A84EC0"/>
    <w:rsid w:val="00A84F21"/>
    <w:rsid w:val="00AA4683"/>
    <w:rsid w:val="00AB21BC"/>
    <w:rsid w:val="00AB3CA5"/>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46956"/>
    <w:rsid w:val="00B52E85"/>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10D5"/>
    <w:rsid w:val="00C32A0A"/>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6FE0"/>
    <w:rsid w:val="00CD0CE9"/>
    <w:rsid w:val="00CD257D"/>
    <w:rsid w:val="00CD416D"/>
    <w:rsid w:val="00CD42C7"/>
    <w:rsid w:val="00CD63ED"/>
    <w:rsid w:val="00CE051F"/>
    <w:rsid w:val="00CE533D"/>
    <w:rsid w:val="00CF46D1"/>
    <w:rsid w:val="00CF6494"/>
    <w:rsid w:val="00D02B1F"/>
    <w:rsid w:val="00D049E3"/>
    <w:rsid w:val="00D06787"/>
    <w:rsid w:val="00D072D8"/>
    <w:rsid w:val="00D1407B"/>
    <w:rsid w:val="00D21D1C"/>
    <w:rsid w:val="00D3310B"/>
    <w:rsid w:val="00D33F01"/>
    <w:rsid w:val="00D529EE"/>
    <w:rsid w:val="00D52CDB"/>
    <w:rsid w:val="00D67C89"/>
    <w:rsid w:val="00D7445C"/>
    <w:rsid w:val="00D775D8"/>
    <w:rsid w:val="00D84934"/>
    <w:rsid w:val="00D856DA"/>
    <w:rsid w:val="00D858BE"/>
    <w:rsid w:val="00D879C8"/>
    <w:rsid w:val="00D93963"/>
    <w:rsid w:val="00D9422A"/>
    <w:rsid w:val="00D95F9B"/>
    <w:rsid w:val="00DB6135"/>
    <w:rsid w:val="00DB790C"/>
    <w:rsid w:val="00DC726F"/>
    <w:rsid w:val="00DC7D05"/>
    <w:rsid w:val="00DD0050"/>
    <w:rsid w:val="00DD4C4F"/>
    <w:rsid w:val="00DE4154"/>
    <w:rsid w:val="00DE4AFA"/>
    <w:rsid w:val="00DE6665"/>
    <w:rsid w:val="00DF2B91"/>
    <w:rsid w:val="00DF3000"/>
    <w:rsid w:val="00E13BEF"/>
    <w:rsid w:val="00E17080"/>
    <w:rsid w:val="00E21FF9"/>
    <w:rsid w:val="00E22264"/>
    <w:rsid w:val="00E31224"/>
    <w:rsid w:val="00E31FFC"/>
    <w:rsid w:val="00E330DE"/>
    <w:rsid w:val="00E346BD"/>
    <w:rsid w:val="00E365D0"/>
    <w:rsid w:val="00E4773B"/>
    <w:rsid w:val="00E5562A"/>
    <w:rsid w:val="00E56DB5"/>
    <w:rsid w:val="00E63689"/>
    <w:rsid w:val="00E66886"/>
    <w:rsid w:val="00E668E4"/>
    <w:rsid w:val="00E67871"/>
    <w:rsid w:val="00E711E0"/>
    <w:rsid w:val="00E752AC"/>
    <w:rsid w:val="00E767F8"/>
    <w:rsid w:val="00E773E2"/>
    <w:rsid w:val="00E84E00"/>
    <w:rsid w:val="00E857FF"/>
    <w:rsid w:val="00E85FAA"/>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9181E"/>
    <w:rsid w:val="00FA4438"/>
    <w:rsid w:val="00FA44A2"/>
    <w:rsid w:val="00FA525C"/>
    <w:rsid w:val="00FB02CB"/>
    <w:rsid w:val="00FB472D"/>
    <w:rsid w:val="00FB7016"/>
    <w:rsid w:val="00FB7E05"/>
    <w:rsid w:val="00FC260A"/>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E9947-6C39-4EFF-AA66-22B308E7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3689</Words>
  <Characters>23242</Characters>
  <Application>Microsoft Office Word</Application>
  <DocSecurity>0</DocSecurity>
  <Lines>193</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343</cp:revision>
  <dcterms:created xsi:type="dcterms:W3CDTF">2012-03-19T14:28:00Z</dcterms:created>
  <dcterms:modified xsi:type="dcterms:W3CDTF">2012-05-22T14:53:00Z</dcterms:modified>
</cp:coreProperties>
</file>