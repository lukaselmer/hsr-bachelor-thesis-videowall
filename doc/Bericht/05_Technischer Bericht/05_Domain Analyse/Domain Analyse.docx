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berschrift1"/>
      </w:pPr>
      <w:bookmarkStart w:id="0" w:name="_Toc320620794"/>
      <w:bookmarkStart w:id="1" w:name="_Toc323885675"/>
      <w:r>
        <w:t>Domain Analyse</w:t>
      </w:r>
      <w:bookmarkEnd w:id="0"/>
      <w:bookmarkEnd w:id="1"/>
    </w:p>
    <w:p w:rsidR="003B436F" w:rsidRPr="003B436F" w:rsidRDefault="007B716D" w:rsidP="003B436F">
      <w:pPr>
        <w:pStyle w:val="berschrift2"/>
      </w:pPr>
      <w:bookmarkStart w:id="2" w:name="_Toc287347253"/>
      <w:bookmarkStart w:id="3" w:name="_Toc320620795"/>
      <w:bookmarkStart w:id="4" w:name="_Toc323885676"/>
      <w:r>
        <w:t>Änderungsgeschichte</w:t>
      </w:r>
      <w:bookmarkEnd w:id="2"/>
      <w:bookmarkEnd w:id="3"/>
      <w:bookmarkEnd w:id="4"/>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berschrift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berschrift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berschrift4"/>
      </w:pPr>
      <w:bookmarkStart w:id="15" w:name="_Toc320620798"/>
      <w:r>
        <w:t>Erarbeitung</w:t>
      </w:r>
      <w:bookmarkEnd w:id="15"/>
    </w:p>
    <w:p w:rsidR="009B0973" w:rsidRDefault="009B0973" w:rsidP="009B0973">
      <w:pPr>
        <w:pStyle w:val="berschrift5"/>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18" w:name="_Ref319938869"/>
      <w:r>
        <w:t xml:space="preserve">Abbildung </w:t>
      </w:r>
      <w:fldSimple w:instr=" SEQ Abbildung \* ARABIC ">
        <w:r w:rsidR="00EA4801">
          <w:rPr>
            <w:noProof/>
          </w:rPr>
          <w:t>1</w:t>
        </w:r>
      </w:fldSimple>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19" w:name="_Ref319939003"/>
      <w:r>
        <w:t xml:space="preserve">Abbildung </w:t>
      </w:r>
      <w:fldSimple w:instr=" SEQ Abbildung \* ARABIC ">
        <w:r w:rsidR="00EA4801">
          <w:rPr>
            <w:noProof/>
          </w:rPr>
          <w:t>2</w:t>
        </w:r>
      </w:fldSimple>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0" w:name="_Ref319940831"/>
      <w:r>
        <w:t xml:space="preserve">Abbildung </w:t>
      </w:r>
      <w:fldSimple w:instr=" SEQ Abbildung \* ARABIC ">
        <w:r w:rsidR="00EA4801">
          <w:rPr>
            <w:noProof/>
          </w:rPr>
          <w:t>3</w:t>
        </w:r>
      </w:fldSimple>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1" w:name="_Ref319995195"/>
      <w:r>
        <w:t xml:space="preserve">Abbildung </w:t>
      </w:r>
      <w:fldSimple w:instr=" SEQ Abbildung \* ARABIC ">
        <w:r w:rsidR="00EA4801">
          <w:rPr>
            <w:noProof/>
          </w:rPr>
          <w:t>4</w:t>
        </w:r>
      </w:fldSimple>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berschrift5"/>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EA4801">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berschrift4"/>
      </w:pPr>
      <w:bookmarkStart w:id="23" w:name="_Toc320620801"/>
      <w:r>
        <w:t>Durchführung</w:t>
      </w:r>
      <w:bookmarkEnd w:id="23"/>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Beschriftung"/>
      </w:pPr>
      <w:bookmarkStart w:id="24" w:name="_Ref320611864"/>
      <w:r>
        <w:t xml:space="preserve">Abbildung </w:t>
      </w:r>
      <w:fldSimple w:instr=" SEQ Abbildung \* ARABIC ">
        <w:r w:rsidR="00EA4801">
          <w:rPr>
            <w:noProof/>
          </w:rPr>
          <w:t>6</w:t>
        </w:r>
      </w:fldSimple>
      <w:r>
        <w:t xml:space="preserve"> - Testapplikation</w:t>
      </w:r>
      <w:bookmarkEnd w:id="24"/>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enabsatz"/>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enabsatz"/>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enabsatz"/>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enabsatz"/>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enabsatz"/>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berschrift5"/>
      </w:pPr>
      <w:bookmarkStart w:id="25" w:name="_Ref320611798"/>
      <w:bookmarkStart w:id="26" w:name="_Toc320620802"/>
      <w:r>
        <w:t>Testszenario</w:t>
      </w:r>
      <w:bookmarkEnd w:id="25"/>
      <w:bookmarkEnd w:id="26"/>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7" w:name="_Toc320620803"/>
    </w:p>
    <w:p w:rsidR="00E67871" w:rsidRPr="00CC35CC" w:rsidRDefault="00E67871" w:rsidP="00EE5626">
      <w:pPr>
        <w:pStyle w:val="berschrift6"/>
      </w:pPr>
      <w:r>
        <w:t>Aufgabe</w:t>
      </w:r>
      <w:bookmarkEnd w:id="27"/>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berschrift4"/>
      </w:pPr>
      <w:bookmarkStart w:id="28" w:name="_Toc320620804"/>
      <w:r>
        <w:t>Resultat</w:t>
      </w:r>
      <w:bookmarkEnd w:id="28"/>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ittlereSchattierung1-Akz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Beschriftung"/>
      </w:pPr>
      <w:r>
        <w:t xml:space="preserve">Tabelle </w:t>
      </w:r>
      <w:fldSimple w:instr=" SEQ Tabelle \* ARABIC ">
        <w:r>
          <w:rPr>
            <w:noProof/>
          </w:rPr>
          <w:t>1</w:t>
        </w:r>
      </w:fldSimple>
      <w:r>
        <w:t xml:space="preserve"> - Zusammenfassung Resultat empirischer formativer Test</w:t>
      </w:r>
    </w:p>
    <w:p w:rsidR="00C74678" w:rsidRDefault="00C74678" w:rsidP="008D1CC2">
      <w:r>
        <w:t xml:space="preserve">Weitere Beobachtungen: </w:t>
      </w:r>
    </w:p>
    <w:p w:rsidR="008D1CC2" w:rsidRDefault="00365474" w:rsidP="00C74678">
      <w:pPr>
        <w:pStyle w:val="Listenabsatz"/>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enabsatz"/>
        <w:numPr>
          <w:ilvl w:val="0"/>
          <w:numId w:val="8"/>
        </w:numPr>
      </w:pPr>
      <w:r>
        <w:t>Vier Testpersonen hätten gerne das</w:t>
      </w:r>
      <w:r w:rsidR="008D1CC2">
        <w:t xml:space="preserve"> Poster </w:t>
      </w:r>
      <w:r>
        <w:t>mittels Zoomgeste vergrössert.</w:t>
      </w:r>
    </w:p>
    <w:p w:rsidR="008D1CC2" w:rsidRDefault="008A3A61" w:rsidP="00C74678">
      <w:pPr>
        <w:pStyle w:val="Listenabsatz"/>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enabsatz"/>
        <w:numPr>
          <w:ilvl w:val="0"/>
          <w:numId w:val="8"/>
        </w:numPr>
      </w:pPr>
      <w:r>
        <w:t>Zwei Testpersonen wollten auch mit der linken Hand steuern.</w:t>
      </w:r>
    </w:p>
    <w:p w:rsidR="005A5F89" w:rsidRDefault="005A5F89" w:rsidP="00C74678">
      <w:pPr>
        <w:pStyle w:val="Listenabsatz"/>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enabsatz"/>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enabsatz"/>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berschrift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berschrift4"/>
      </w:pPr>
      <w:r>
        <w:t>Sammlung und Besprechung</w:t>
      </w:r>
      <w:r w:rsidR="00CA44B4">
        <w:t xml:space="preserve"> der Ideen</w:t>
      </w:r>
    </w:p>
    <w:p w:rsidR="009428CC" w:rsidRDefault="009428CC" w:rsidP="009428CC">
      <w:r>
        <w:t xml:space="preserve">Im Sprint 9, </w:t>
      </w:r>
      <w:r w:rsidR="00CA44B4">
        <w:t xml:space="preserve">im Zeitraum vom </w:t>
      </w:r>
      <w:r>
        <w:t>23.</w:t>
      </w:r>
      <w:r w:rsidR="00CA44B4">
        <w:t xml:space="preserve"> bis am</w:t>
      </w:r>
      <w:r>
        <w:t xml:space="preserve"> 30. April 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CDCE326" wp14:editId="5102FA8D">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29" w:name="_Ref323983857"/>
      <w:r>
        <w:t xml:space="preserve">Abbildung </w:t>
      </w:r>
      <w:fldSimple w:instr=" SEQ Abbildung \* ARABIC ">
        <w:r w:rsidR="00EA4801">
          <w:rPr>
            <w:noProof/>
          </w:rPr>
          <w:t>7</w:t>
        </w:r>
      </w:fldSimple>
      <w:r w:rsidR="00EA4801">
        <w:t xml:space="preserve"> - </w:t>
      </w:r>
      <w:r>
        <w:t>Demomodus, Ideen 1-3</w:t>
      </w:r>
      <w:bookmarkEnd w:id="29"/>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(auf der Wall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A52D394" wp14:editId="568BC53B">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EA4801">
          <w:rPr>
            <w:noProof/>
          </w:rPr>
          <w:t>8</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11625F">
        <w:t>Vorbeigehen</w:t>
      </w:r>
      <w:r>
        <w:t xml:space="preserve"> die Objekte auf der Wall. Werden mehrere Personen erkannt, welche beispielweise auch noch aus zwei verschiedenen Richtungen kommen, werden die Objekte von beiden Seiten verdrängt und bewegen sich in alle Richtungen.</w:t>
      </w:r>
    </w:p>
    <w:p w:rsidR="00622CD8" w:rsidRDefault="00622CD8" w:rsidP="009428CC">
      <w:r>
        <w:lastRenderedPageBreak/>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385EB5" w:rsidP="009428CC">
      <w:r w:rsidRPr="00D67C89">
        <w:rPr>
          <w:color w:val="FF0000"/>
        </w:rPr>
        <w:t>&lt;&lt;Idee 7&gt;&gt;</w:t>
      </w:r>
      <w:r w:rsidR="00D67C89" w:rsidRPr="00D67C89">
        <w:rPr>
          <w:color w:val="FF0000"/>
        </w:rPr>
        <w:t>???</w:t>
      </w:r>
      <w:r w:rsidR="00D67C89">
        <w:br/>
        <w:t>Bei der Idee 7 wird die Applikation im Hintergrund schwach angezeigt, davor befindet sich Nebel.</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4B1A5B00" wp14:editId="4D21DE6C">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0" w:name="_Ref323982977"/>
      <w:r>
        <w:t xml:space="preserve">Abbildung </w:t>
      </w:r>
      <w:fldSimple w:instr=" SEQ Abbildung \* ARABIC ">
        <w:r>
          <w:rPr>
            <w:noProof/>
          </w:rPr>
          <w:t>9</w:t>
        </w:r>
      </w:fldSimple>
      <w:r>
        <w:t xml:space="preserve"> - Demomodus, Idee 12, Erweiterung zu Idee 8</w:t>
      </w:r>
      <w:bookmarkEnd w:id="30"/>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r>
      <w:r>
        <w:lastRenderedPageBreak/>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75EC3C1" wp14:editId="798899E1">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Pr>
            <w:noProof/>
          </w:rPr>
          <w:t>10</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 verschwindet einer der auf der Wand angezeigten Gegenstände.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 Der Aufwand für die Implementierung einer dieser Ideen ist jedoch gross und zudem würden sich die Ideen</w:t>
      </w:r>
      <w:r w:rsidR="0003475F">
        <w:t xml:space="preserve"> auch</w:t>
      </w:r>
      <w:r>
        <w:t xml:space="preserve"> eher als Minigame denn als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884339E" wp14:editId="52BCF702">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Pr>
            <w:noProof/>
          </w:rPr>
          <w:t>11</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bookmarkStart w:id="31" w:name="_GoBack"/>
      <w:bookmarkEnd w:id="31"/>
    </w:p>
    <w:p w:rsidR="0003475F" w:rsidRDefault="007B78B5" w:rsidP="007B78B5">
      <w:pPr>
        <w:pStyle w:val="berschrift4"/>
      </w:pPr>
      <w:r>
        <w:t>Auswahl der besten Idee für den Demomodus</w:t>
      </w:r>
    </w:p>
    <w:p w:rsidR="007B78B5" w:rsidRDefault="007B78B5" w:rsidP="007236B4">
      <w:r>
        <w:t xml:space="preserve">Nach dem Zusammentragen und Besprechen </w:t>
      </w:r>
      <w:r w:rsidR="00211EF4">
        <w:t>alle</w:t>
      </w:r>
      <w:r>
        <w:t>r Ideen am 01.05.12 wählte das Team die folgenden d</w:t>
      </w:r>
      <w:r>
        <w:t xml:space="preserve">rei </w:t>
      </w:r>
      <w:r>
        <w:t xml:space="preserve">Ideen </w:t>
      </w:r>
      <w:r>
        <w:t>zu</w:t>
      </w:r>
      <w:r>
        <w:t xml:space="preserve">r weiteren Vertiefung aus: </w:t>
      </w:r>
      <w:r>
        <w:t>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Der D</w:t>
      </w:r>
      <w:r w:rsidR="00893A49">
        <w:t>emomodus aus den Ideen 8 und 12 bringt mehrere Schwierigkeiten mit sich. Das Angebot von zwei Navigationsmöglichkeiten (Hand und Markierung am Boden) kann verwirrend sein. Dass die Wall gesperrt ist, wirkt sich eher negativ auf das mögliche Interesse der Benutzer aus. 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sectPr w:rsidR="006B48D8"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E90" w:rsidRDefault="00F31E90" w:rsidP="008F2373">
      <w:pPr>
        <w:spacing w:after="0"/>
      </w:pPr>
      <w:r>
        <w:separator/>
      </w:r>
    </w:p>
  </w:endnote>
  <w:endnote w:type="continuationSeparator" w:id="0">
    <w:p w:rsidR="00F31E90" w:rsidRDefault="00F31E9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7B78B5">
      <w:rPr>
        <w:noProof/>
      </w:rPr>
      <w:t>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F257D7" w:rsidRPr="00F257D7">
      <w:rPr>
        <w:b/>
        <w:noProof/>
        <w:lang w:val="de-DE"/>
      </w:rPr>
      <w:t>12</w:t>
    </w:r>
    <w:r w:rsidR="00AF4AE0">
      <w:rPr>
        <w:b/>
      </w:rPr>
      <w:fldChar w:fldCharType="end"/>
    </w:r>
    <w:r w:rsidR="008F2373">
      <w:rPr>
        <w:lang w:val="de-DE"/>
      </w:rPr>
      <w:t xml:space="preserve"> von </w:t>
    </w:r>
    <w:r w:rsidR="00F31E90">
      <w:fldChar w:fldCharType="begin"/>
    </w:r>
    <w:r w:rsidR="00F31E90">
      <w:instrText>NUMPAGES  \* Arabic  \* MERGEFORMAT</w:instrText>
    </w:r>
    <w:r w:rsidR="00F31E90">
      <w:fldChar w:fldCharType="separate"/>
    </w:r>
    <w:r w:rsidR="00F257D7" w:rsidRPr="00F257D7">
      <w:rPr>
        <w:b/>
        <w:noProof/>
        <w:lang w:val="de-DE"/>
      </w:rPr>
      <w:t>12</w:t>
    </w:r>
    <w:r w:rsidR="00F31E9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E90" w:rsidRDefault="00F31E90" w:rsidP="008F2373">
      <w:pPr>
        <w:spacing w:after="0"/>
      </w:pPr>
      <w:r>
        <w:separator/>
      </w:r>
    </w:p>
  </w:footnote>
  <w:footnote w:type="continuationSeparator" w:id="0">
    <w:p w:rsidR="00F31E90" w:rsidRDefault="00F31E9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6DBF"/>
    <w:rsid w:val="00080C2A"/>
    <w:rsid w:val="000917AE"/>
    <w:rsid w:val="00096277"/>
    <w:rsid w:val="00097AB6"/>
    <w:rsid w:val="000A2C34"/>
    <w:rsid w:val="000B1504"/>
    <w:rsid w:val="000B2144"/>
    <w:rsid w:val="000B658F"/>
    <w:rsid w:val="000C74F1"/>
    <w:rsid w:val="000E71F7"/>
    <w:rsid w:val="000F710B"/>
    <w:rsid w:val="000F759E"/>
    <w:rsid w:val="00104AAD"/>
    <w:rsid w:val="0011625F"/>
    <w:rsid w:val="00143AAF"/>
    <w:rsid w:val="001609C2"/>
    <w:rsid w:val="001650F9"/>
    <w:rsid w:val="00183657"/>
    <w:rsid w:val="001A5E78"/>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3137"/>
    <w:rsid w:val="00225791"/>
    <w:rsid w:val="00234E6C"/>
    <w:rsid w:val="00240E60"/>
    <w:rsid w:val="00241093"/>
    <w:rsid w:val="002433A7"/>
    <w:rsid w:val="00244939"/>
    <w:rsid w:val="00247289"/>
    <w:rsid w:val="0026560F"/>
    <w:rsid w:val="00273472"/>
    <w:rsid w:val="00281515"/>
    <w:rsid w:val="00283C40"/>
    <w:rsid w:val="002840DC"/>
    <w:rsid w:val="00286E24"/>
    <w:rsid w:val="002978E7"/>
    <w:rsid w:val="002A5ED7"/>
    <w:rsid w:val="002B50CF"/>
    <w:rsid w:val="002B6D39"/>
    <w:rsid w:val="002C18EC"/>
    <w:rsid w:val="002C2866"/>
    <w:rsid w:val="002C3C70"/>
    <w:rsid w:val="002E16A4"/>
    <w:rsid w:val="002E65A6"/>
    <w:rsid w:val="002E7CA6"/>
    <w:rsid w:val="002F0FF6"/>
    <w:rsid w:val="002F28DD"/>
    <w:rsid w:val="00312CD1"/>
    <w:rsid w:val="00316006"/>
    <w:rsid w:val="0032162F"/>
    <w:rsid w:val="00335D9C"/>
    <w:rsid w:val="0033667B"/>
    <w:rsid w:val="00353578"/>
    <w:rsid w:val="0036341A"/>
    <w:rsid w:val="00365474"/>
    <w:rsid w:val="00377627"/>
    <w:rsid w:val="00385EB5"/>
    <w:rsid w:val="003920C9"/>
    <w:rsid w:val="00392BDA"/>
    <w:rsid w:val="003A0ADD"/>
    <w:rsid w:val="003A2431"/>
    <w:rsid w:val="003A5C0D"/>
    <w:rsid w:val="003A5C55"/>
    <w:rsid w:val="003B436F"/>
    <w:rsid w:val="003B6576"/>
    <w:rsid w:val="003C0FC6"/>
    <w:rsid w:val="003C3BB7"/>
    <w:rsid w:val="003E40FB"/>
    <w:rsid w:val="003F7D9B"/>
    <w:rsid w:val="00402E1C"/>
    <w:rsid w:val="00427773"/>
    <w:rsid w:val="00434F8A"/>
    <w:rsid w:val="0044431C"/>
    <w:rsid w:val="00481AD8"/>
    <w:rsid w:val="00496465"/>
    <w:rsid w:val="004A070C"/>
    <w:rsid w:val="004B49F4"/>
    <w:rsid w:val="004D754B"/>
    <w:rsid w:val="004F0E56"/>
    <w:rsid w:val="00500F32"/>
    <w:rsid w:val="00501F87"/>
    <w:rsid w:val="00511F97"/>
    <w:rsid w:val="00512995"/>
    <w:rsid w:val="00514DE1"/>
    <w:rsid w:val="0052029F"/>
    <w:rsid w:val="00527254"/>
    <w:rsid w:val="00546062"/>
    <w:rsid w:val="005532E5"/>
    <w:rsid w:val="00560405"/>
    <w:rsid w:val="0059202A"/>
    <w:rsid w:val="005A2365"/>
    <w:rsid w:val="005A5F89"/>
    <w:rsid w:val="005B081C"/>
    <w:rsid w:val="005B1029"/>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50347"/>
    <w:rsid w:val="00651384"/>
    <w:rsid w:val="00673E2D"/>
    <w:rsid w:val="0068440F"/>
    <w:rsid w:val="00687113"/>
    <w:rsid w:val="006939B6"/>
    <w:rsid w:val="00695F14"/>
    <w:rsid w:val="006B487E"/>
    <w:rsid w:val="006B48D8"/>
    <w:rsid w:val="006B67D1"/>
    <w:rsid w:val="006C3B9E"/>
    <w:rsid w:val="006C6507"/>
    <w:rsid w:val="006D0595"/>
    <w:rsid w:val="006F0BE2"/>
    <w:rsid w:val="006F2255"/>
    <w:rsid w:val="006F2C79"/>
    <w:rsid w:val="00714F36"/>
    <w:rsid w:val="007200FF"/>
    <w:rsid w:val="007236B4"/>
    <w:rsid w:val="00726861"/>
    <w:rsid w:val="007403E2"/>
    <w:rsid w:val="00740759"/>
    <w:rsid w:val="0074455F"/>
    <w:rsid w:val="00745659"/>
    <w:rsid w:val="0075029B"/>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328B"/>
    <w:rsid w:val="008F2373"/>
    <w:rsid w:val="009030F0"/>
    <w:rsid w:val="00912D1B"/>
    <w:rsid w:val="00921794"/>
    <w:rsid w:val="009303F0"/>
    <w:rsid w:val="009428CC"/>
    <w:rsid w:val="00952B86"/>
    <w:rsid w:val="00954D75"/>
    <w:rsid w:val="00963943"/>
    <w:rsid w:val="00976450"/>
    <w:rsid w:val="009962A5"/>
    <w:rsid w:val="009A0300"/>
    <w:rsid w:val="009A170B"/>
    <w:rsid w:val="009A48A3"/>
    <w:rsid w:val="009B0973"/>
    <w:rsid w:val="009E072F"/>
    <w:rsid w:val="009F089C"/>
    <w:rsid w:val="009F2E22"/>
    <w:rsid w:val="009F36AB"/>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25F0"/>
    <w:rsid w:val="00BD61EF"/>
    <w:rsid w:val="00BE4BBD"/>
    <w:rsid w:val="00BE6DFC"/>
    <w:rsid w:val="00BF1750"/>
    <w:rsid w:val="00C04743"/>
    <w:rsid w:val="00C06245"/>
    <w:rsid w:val="00C14F5B"/>
    <w:rsid w:val="00C14FAF"/>
    <w:rsid w:val="00C15EB5"/>
    <w:rsid w:val="00C1611A"/>
    <w:rsid w:val="00C22202"/>
    <w:rsid w:val="00C35F88"/>
    <w:rsid w:val="00C36B55"/>
    <w:rsid w:val="00C47BE9"/>
    <w:rsid w:val="00C5416A"/>
    <w:rsid w:val="00C60987"/>
    <w:rsid w:val="00C62131"/>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42C7"/>
    <w:rsid w:val="00CD63ED"/>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C726F"/>
    <w:rsid w:val="00DC7D05"/>
    <w:rsid w:val="00DD4C4F"/>
    <w:rsid w:val="00DE4AFA"/>
    <w:rsid w:val="00DE6665"/>
    <w:rsid w:val="00DF2B91"/>
    <w:rsid w:val="00E13BEF"/>
    <w:rsid w:val="00E22264"/>
    <w:rsid w:val="00E31FFC"/>
    <w:rsid w:val="00E330DE"/>
    <w:rsid w:val="00E4773B"/>
    <w:rsid w:val="00E56DB5"/>
    <w:rsid w:val="00E63689"/>
    <w:rsid w:val="00E67871"/>
    <w:rsid w:val="00E711E0"/>
    <w:rsid w:val="00E752AC"/>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05C84-5A12-4C09-BA99-B2DF05D41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2817</Words>
  <Characters>17749</Characters>
  <Application>Microsoft Office Word</Application>
  <DocSecurity>0</DocSecurity>
  <Lines>147</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20525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161</cp:revision>
  <dcterms:created xsi:type="dcterms:W3CDTF">2012-03-19T14:28:00Z</dcterms:created>
  <dcterms:modified xsi:type="dcterms:W3CDTF">2012-05-05T12:49:00Z</dcterms:modified>
</cp:coreProperties>
</file>