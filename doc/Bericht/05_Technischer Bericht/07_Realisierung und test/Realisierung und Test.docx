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fldSimple w:instr=" SEQ Abbildung \* ARABIC ">
        <w:r w:rsidR="00603261">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03261">
          <w:rPr>
            <w:noProof/>
          </w:rPr>
          <w:t>2</w:t>
        </w:r>
      </w:fldSimple>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fldSimple w:instr=" SEQ Abbildung \* ARABIC ">
        <w:r w:rsidR="00603261">
          <w:rPr>
            <w:noProof/>
          </w:rPr>
          <w:t>3</w:t>
        </w:r>
      </w:fldSimple>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fldSimple w:instr=" SEQ Abbildung \* ARABIC ">
        <w:r w:rsidR="00603261">
          <w:rPr>
            <w:noProof/>
          </w:rPr>
          <w:t>4</w:t>
        </w:r>
      </w:fldSimple>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03261">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sidR="00603261">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03261">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fldSimple w:instr=" SEQ Abbildung \* ARABIC ">
        <w:r w:rsidR="00603261">
          <w:rPr>
            <w:noProof/>
          </w:rPr>
          <w:t>8</w:t>
        </w:r>
      </w:fldSimple>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bookmarkStart w:id="10" w:name="_GoBack"/>
      <w:bookmarkEnd w:id="10"/>
      <w:r>
        <w:t>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03261">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2" w:name="_Ref325468794"/>
      <w:r>
        <w:t>Test 3:</w:t>
      </w:r>
      <w:r w:rsidR="00F4796E">
        <w:t xml:space="preserve"> Reaktion auf</w:t>
      </w:r>
      <w:r>
        <w:t xml:space="preserve"> Demomodus</w:t>
      </w:r>
      <w:bookmarkEnd w:id="12"/>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03261">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1"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603261">
          <w:rPr>
            <w:noProof/>
          </w:rPr>
          <w:t>11</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lastRenderedPageBreak/>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603261">
          <w:rPr>
            <w:noProof/>
          </w:rPr>
          <w:t>12</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Pr>
            <w:noProof/>
          </w:rPr>
          <w:t>14</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B85A1D" w:rsidRDefault="00B85A1D">
      <w:pPr>
        <w:rPr>
          <w:rFonts w:asciiTheme="majorHAnsi" w:hAnsiTheme="majorHAnsi"/>
          <w:i/>
          <w:color w:val="00629E"/>
          <w:spacing w:val="10"/>
          <w:sz w:val="22"/>
          <w:szCs w:val="22"/>
        </w:rPr>
      </w:pPr>
      <w:r>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Pr>
            <w:noProof/>
          </w:rPr>
          <w:t>15</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E86" w:rsidRDefault="004C5E86" w:rsidP="008F2373">
      <w:pPr>
        <w:spacing w:after="0"/>
      </w:pPr>
      <w:r>
        <w:separator/>
      </w:r>
    </w:p>
  </w:endnote>
  <w:endnote w:type="continuationSeparator" w:id="0">
    <w:p w:rsidR="004C5E86" w:rsidRDefault="004C5E8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sidR="00A355B2">
      <w:rPr>
        <w:noProof/>
      </w:rPr>
      <w:t>25.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A12F3" w:rsidRPr="008A12F3">
      <w:rPr>
        <w:b/>
        <w:noProof/>
        <w:lang w:val="de-DE"/>
      </w:rPr>
      <w:t>9</w:t>
    </w:r>
    <w:r>
      <w:rPr>
        <w:b/>
      </w:rPr>
      <w:fldChar w:fldCharType="end"/>
    </w:r>
    <w:r>
      <w:rPr>
        <w:lang w:val="de-DE"/>
      </w:rPr>
      <w:t xml:space="preserve"> von </w:t>
    </w:r>
    <w:r w:rsidR="004C5E86">
      <w:fldChar w:fldCharType="begin"/>
    </w:r>
    <w:r w:rsidR="004C5E86">
      <w:instrText>NUMPAGES  \* Arabic  \* MERGEFORMAT</w:instrText>
    </w:r>
    <w:r w:rsidR="004C5E86">
      <w:fldChar w:fldCharType="separate"/>
    </w:r>
    <w:r w:rsidR="008A12F3" w:rsidRPr="008A12F3">
      <w:rPr>
        <w:b/>
        <w:noProof/>
        <w:lang w:val="de-DE"/>
      </w:rPr>
      <w:t>17</w:t>
    </w:r>
    <w:r w:rsidR="004C5E8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E86" w:rsidRDefault="004C5E86" w:rsidP="008F2373">
      <w:pPr>
        <w:spacing w:after="0"/>
      </w:pPr>
      <w:r>
        <w:separator/>
      </w:r>
    </w:p>
  </w:footnote>
  <w:footnote w:type="continuationSeparator" w:id="0">
    <w:p w:rsidR="004C5E86" w:rsidRDefault="004C5E8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4C5E86"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4C5E86"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21995"/>
    <w:rsid w:val="00434586"/>
    <w:rsid w:val="0043646F"/>
    <w:rsid w:val="004654B3"/>
    <w:rsid w:val="00474010"/>
    <w:rsid w:val="00481AD8"/>
    <w:rsid w:val="00483DBA"/>
    <w:rsid w:val="00496465"/>
    <w:rsid w:val="004A070C"/>
    <w:rsid w:val="004A2E10"/>
    <w:rsid w:val="004B23CC"/>
    <w:rsid w:val="004B308D"/>
    <w:rsid w:val="004C5E86"/>
    <w:rsid w:val="004D3244"/>
    <w:rsid w:val="004D4ED7"/>
    <w:rsid w:val="004E226B"/>
    <w:rsid w:val="0050024C"/>
    <w:rsid w:val="005018AE"/>
    <w:rsid w:val="00501D54"/>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63DF"/>
    <w:rsid w:val="00886040"/>
    <w:rsid w:val="00887085"/>
    <w:rsid w:val="0089016D"/>
    <w:rsid w:val="008918D3"/>
    <w:rsid w:val="008A098D"/>
    <w:rsid w:val="008A12F3"/>
    <w:rsid w:val="008A4E18"/>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53880"/>
    <w:rsid w:val="00A54AB2"/>
    <w:rsid w:val="00A56A20"/>
    <w:rsid w:val="00A611DF"/>
    <w:rsid w:val="00A70EF6"/>
    <w:rsid w:val="00A76C01"/>
    <w:rsid w:val="00A86E36"/>
    <w:rsid w:val="00AA1DC8"/>
    <w:rsid w:val="00AA68A6"/>
    <w:rsid w:val="00AB21BC"/>
    <w:rsid w:val="00AB51D5"/>
    <w:rsid w:val="00AC40CC"/>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E1F1F-EA8B-4690-8496-F8C56181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3776</Words>
  <Characters>23791</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27512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144</cp:revision>
  <dcterms:created xsi:type="dcterms:W3CDTF">2012-04-22T15:27:00Z</dcterms:created>
  <dcterms:modified xsi:type="dcterms:W3CDTF">2012-05-25T07:45:00Z</dcterms:modified>
</cp:coreProperties>
</file>